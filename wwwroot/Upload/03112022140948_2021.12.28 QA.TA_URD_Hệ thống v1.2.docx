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319" w:type="pct"/>
        <w:tblInd w:w="-431" w:type="dxa"/>
        <w:tblLook w:val="01E0" w:firstRow="1" w:lastRow="1" w:firstColumn="1" w:lastColumn="1" w:noHBand="0" w:noVBand="0"/>
      </w:tblPr>
      <w:tblGrid>
        <w:gridCol w:w="2415"/>
        <w:gridCol w:w="7236"/>
      </w:tblGrid>
      <w:tr w:rsidR="00F06007" w:rsidRPr="004B12C3" w14:paraId="04ACA305" w14:textId="77777777" w:rsidTr="00AB79F2">
        <w:tc>
          <w:tcPr>
            <w:tcW w:w="1251" w:type="pct"/>
            <w:vAlign w:val="center"/>
          </w:tcPr>
          <w:p w14:paraId="070DF0D6" w14:textId="654C8CE7" w:rsidR="00F06007" w:rsidRPr="004B12C3" w:rsidRDefault="00AB79F2" w:rsidP="0058665A">
            <w:pPr>
              <w:keepNext/>
              <w:tabs>
                <w:tab w:val="right" w:leader="dot" w:pos="8642"/>
              </w:tabs>
              <w:spacing w:before="0" w:after="0" w:line="360" w:lineRule="auto"/>
              <w:jc w:val="center"/>
              <w:rPr>
                <w:smallCaps/>
                <w:szCs w:val="26"/>
              </w:rPr>
            </w:pPr>
            <w:r w:rsidRPr="004B12C3">
              <w:rPr>
                <w:smallCaps/>
                <w:noProof/>
                <w:szCs w:val="26"/>
              </w:rPr>
              <w:drawing>
                <wp:inline distT="0" distB="0" distL="0" distR="0" wp14:anchorId="44C653C2" wp14:editId="20EDC88E">
                  <wp:extent cx="1295400" cy="7689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2019.jpg"/>
                          <pic:cNvPicPr/>
                        </pic:nvPicPr>
                        <pic:blipFill rotWithShape="1">
                          <a:blip r:embed="rId8" cstate="print">
                            <a:extLst>
                              <a:ext uri="{28A0092B-C50C-407E-A947-70E740481C1C}">
                                <a14:useLocalDpi xmlns:a14="http://schemas.microsoft.com/office/drawing/2010/main" val="0"/>
                              </a:ext>
                            </a:extLst>
                          </a:blip>
                          <a:srcRect l="11263" t="12442" r="10201" b="13394"/>
                          <a:stretch/>
                        </pic:blipFill>
                        <pic:spPr bwMode="auto">
                          <a:xfrm>
                            <a:off x="0" y="0"/>
                            <a:ext cx="1309707" cy="777475"/>
                          </a:xfrm>
                          <a:prstGeom prst="rect">
                            <a:avLst/>
                          </a:prstGeom>
                          <a:ln>
                            <a:noFill/>
                          </a:ln>
                          <a:extLst>
                            <a:ext uri="{53640926-AAD7-44D8-BBD7-CCE9431645EC}">
                              <a14:shadowObscured xmlns:a14="http://schemas.microsoft.com/office/drawing/2010/main"/>
                            </a:ext>
                          </a:extLst>
                        </pic:spPr>
                      </pic:pic>
                    </a:graphicData>
                  </a:graphic>
                </wp:inline>
              </w:drawing>
            </w:r>
          </w:p>
        </w:tc>
        <w:tc>
          <w:tcPr>
            <w:tcW w:w="3749" w:type="pct"/>
            <w:vAlign w:val="center"/>
          </w:tcPr>
          <w:p w14:paraId="3CDCFB97" w14:textId="1AF3AE38" w:rsidR="00F06007" w:rsidRPr="004B12C3" w:rsidRDefault="00F06007" w:rsidP="0058665A">
            <w:pPr>
              <w:keepNext/>
              <w:spacing w:before="0" w:after="0" w:line="360" w:lineRule="auto"/>
              <w:jc w:val="center"/>
              <w:rPr>
                <w:b/>
                <w:sz w:val="36"/>
                <w:szCs w:val="36"/>
              </w:rPr>
            </w:pPr>
            <w:r w:rsidRPr="004B12C3">
              <w:rPr>
                <w:b/>
                <w:sz w:val="36"/>
                <w:szCs w:val="36"/>
              </w:rPr>
              <w:t xml:space="preserve">CÔNG TY </w:t>
            </w:r>
            <w:r w:rsidR="00AB79F2" w:rsidRPr="004B12C3">
              <w:rPr>
                <w:b/>
                <w:sz w:val="36"/>
                <w:szCs w:val="36"/>
              </w:rPr>
              <w:t>CỔ PHẦN BỆNH VIỆN ĐA KHOA TÂM ANH</w:t>
            </w:r>
          </w:p>
        </w:tc>
      </w:tr>
    </w:tbl>
    <w:p w14:paraId="43475C1F" w14:textId="77777777" w:rsidR="000E796C" w:rsidRPr="004B12C3" w:rsidRDefault="000E796C" w:rsidP="0058665A">
      <w:pPr>
        <w:spacing w:before="0" w:after="0" w:line="360" w:lineRule="auto"/>
        <w:rPr>
          <w:b/>
        </w:rPr>
      </w:pPr>
    </w:p>
    <w:p w14:paraId="23A5F79E" w14:textId="77777777" w:rsidR="000E796C" w:rsidRPr="004B12C3" w:rsidRDefault="000E796C" w:rsidP="0058665A">
      <w:pPr>
        <w:spacing w:before="0" w:after="0" w:line="360" w:lineRule="auto"/>
        <w:rPr>
          <w:b/>
        </w:rPr>
      </w:pPr>
    </w:p>
    <w:p w14:paraId="31192085" w14:textId="77777777" w:rsidR="000E796C" w:rsidRPr="004B12C3" w:rsidRDefault="000E796C" w:rsidP="0058665A">
      <w:pPr>
        <w:spacing w:before="0" w:after="0" w:line="360" w:lineRule="auto"/>
        <w:rPr>
          <w:b/>
        </w:rPr>
      </w:pPr>
    </w:p>
    <w:p w14:paraId="2C016A08" w14:textId="77777777" w:rsidR="000E796C" w:rsidRPr="004B12C3" w:rsidRDefault="000E796C" w:rsidP="0058665A">
      <w:pPr>
        <w:spacing w:before="0" w:after="0" w:line="360" w:lineRule="auto"/>
        <w:rPr>
          <w:b/>
        </w:rPr>
      </w:pPr>
    </w:p>
    <w:p w14:paraId="4D4D74F8" w14:textId="77777777" w:rsidR="000809BD" w:rsidRPr="004B12C3" w:rsidRDefault="000809BD" w:rsidP="0058665A">
      <w:pPr>
        <w:spacing w:before="0" w:after="0" w:line="360" w:lineRule="auto"/>
        <w:jc w:val="center"/>
        <w:rPr>
          <w:b/>
          <w:i/>
          <w:sz w:val="44"/>
        </w:rPr>
      </w:pPr>
      <w:r w:rsidRPr="004B12C3">
        <w:rPr>
          <w:b/>
          <w:i/>
          <w:sz w:val="44"/>
        </w:rPr>
        <w:t>DỰ ÁN</w:t>
      </w:r>
    </w:p>
    <w:p w14:paraId="2F8D338C" w14:textId="77777777" w:rsidR="000809BD" w:rsidRPr="004B12C3" w:rsidRDefault="000809BD" w:rsidP="0058665A">
      <w:pPr>
        <w:spacing w:before="0" w:after="0" w:line="360" w:lineRule="auto"/>
        <w:jc w:val="center"/>
        <w:rPr>
          <w:b/>
          <w:sz w:val="44"/>
        </w:rPr>
      </w:pPr>
      <w:r w:rsidRPr="004B12C3">
        <w:rPr>
          <w:b/>
          <w:sz w:val="44"/>
        </w:rPr>
        <w:t>HỆ THỐNG PHẦN MỀM QUẢN LÝ</w:t>
      </w:r>
    </w:p>
    <w:p w14:paraId="56FF5973" w14:textId="6118CD76" w:rsidR="000809BD" w:rsidRPr="004B12C3" w:rsidRDefault="000809BD" w:rsidP="0058665A">
      <w:pPr>
        <w:spacing w:before="0" w:after="0" w:line="360" w:lineRule="auto"/>
        <w:jc w:val="center"/>
        <w:rPr>
          <w:b/>
          <w:sz w:val="44"/>
        </w:rPr>
      </w:pPr>
      <w:r w:rsidRPr="004B12C3">
        <w:rPr>
          <w:b/>
          <w:sz w:val="44"/>
        </w:rPr>
        <w:t>BỆNH VIỆN</w:t>
      </w:r>
    </w:p>
    <w:p w14:paraId="00A141F9" w14:textId="77777777" w:rsidR="009F0F70" w:rsidRDefault="00EB7356" w:rsidP="0058665A">
      <w:pPr>
        <w:spacing w:before="0" w:after="0" w:line="360" w:lineRule="auto"/>
        <w:jc w:val="center"/>
        <w:rPr>
          <w:b/>
          <w:sz w:val="34"/>
        </w:rPr>
      </w:pPr>
      <w:r w:rsidRPr="004B12C3">
        <w:rPr>
          <w:b/>
          <w:sz w:val="34"/>
        </w:rPr>
        <w:t>Phân hệ</w:t>
      </w:r>
      <w:r w:rsidR="000809BD" w:rsidRPr="004B12C3">
        <w:rPr>
          <w:b/>
          <w:sz w:val="34"/>
        </w:rPr>
        <w:t xml:space="preserve">: </w:t>
      </w:r>
    </w:p>
    <w:p w14:paraId="1D177795" w14:textId="745BADAA" w:rsidR="008D54AA" w:rsidRPr="009F0F70" w:rsidRDefault="0087710B" w:rsidP="0058665A">
      <w:pPr>
        <w:pStyle w:val="ListParagraph"/>
        <w:numPr>
          <w:ilvl w:val="0"/>
          <w:numId w:val="32"/>
        </w:numPr>
        <w:spacing w:before="0" w:after="0" w:line="360" w:lineRule="auto"/>
        <w:rPr>
          <w:b/>
          <w:sz w:val="34"/>
        </w:rPr>
      </w:pPr>
      <w:r w:rsidRPr="009F0F70">
        <w:rPr>
          <w:b/>
          <w:sz w:val="34"/>
        </w:rPr>
        <w:t>API kết nối phần mềm nhân sự</w:t>
      </w:r>
    </w:p>
    <w:p w14:paraId="68B4D683" w14:textId="5E8B5FD9" w:rsidR="0087710B" w:rsidRDefault="0087710B" w:rsidP="0058665A">
      <w:pPr>
        <w:pStyle w:val="ListParagraph"/>
        <w:numPr>
          <w:ilvl w:val="0"/>
          <w:numId w:val="32"/>
        </w:numPr>
        <w:spacing w:before="0" w:after="0" w:line="360" w:lineRule="auto"/>
        <w:rPr>
          <w:b/>
          <w:sz w:val="34"/>
        </w:rPr>
      </w:pPr>
      <w:r w:rsidRPr="009F0F70">
        <w:rPr>
          <w:b/>
          <w:sz w:val="34"/>
        </w:rPr>
        <w:t>Kết nối Single Sign On (SSO)</w:t>
      </w:r>
    </w:p>
    <w:p w14:paraId="23E8FCF2" w14:textId="6ACE07AE" w:rsidR="00B960CA" w:rsidRPr="00B960CA" w:rsidRDefault="00B960CA" w:rsidP="00B960CA">
      <w:pPr>
        <w:pStyle w:val="ListParagraph"/>
        <w:numPr>
          <w:ilvl w:val="0"/>
          <w:numId w:val="32"/>
        </w:numPr>
        <w:spacing w:before="0" w:after="0" w:line="360" w:lineRule="auto"/>
        <w:rPr>
          <w:b/>
          <w:sz w:val="34"/>
        </w:rPr>
      </w:pPr>
      <w:r>
        <w:rPr>
          <w:b/>
          <w:sz w:val="34"/>
        </w:rPr>
        <w:t>Phân quyền hệ thống</w:t>
      </w:r>
    </w:p>
    <w:p w14:paraId="48AD48D1" w14:textId="43A05749" w:rsidR="0087710B" w:rsidRDefault="000C7A30" w:rsidP="0058665A">
      <w:pPr>
        <w:pStyle w:val="ListParagraph"/>
        <w:numPr>
          <w:ilvl w:val="0"/>
          <w:numId w:val="32"/>
        </w:numPr>
        <w:spacing w:before="0" w:after="0" w:line="360" w:lineRule="auto"/>
        <w:rPr>
          <w:b/>
          <w:sz w:val="34"/>
        </w:rPr>
      </w:pPr>
      <w:r>
        <w:rPr>
          <w:b/>
          <w:sz w:val="34"/>
        </w:rPr>
        <w:t>Quản trị</w:t>
      </w:r>
      <w:r w:rsidR="001A29D7" w:rsidRPr="009F0F70">
        <w:rPr>
          <w:b/>
          <w:sz w:val="34"/>
        </w:rPr>
        <w:t xml:space="preserve"> danh mục</w:t>
      </w:r>
      <w:r>
        <w:rPr>
          <w:b/>
          <w:sz w:val="34"/>
        </w:rPr>
        <w:t xml:space="preserve"> dùng chung</w:t>
      </w:r>
    </w:p>
    <w:p w14:paraId="79416D4C" w14:textId="77777777" w:rsidR="00335411" w:rsidRDefault="00335411" w:rsidP="00335411">
      <w:pPr>
        <w:pStyle w:val="ListParagraph"/>
        <w:spacing w:before="0" w:after="0" w:line="360" w:lineRule="auto"/>
        <w:ind w:left="2345"/>
        <w:rPr>
          <w:b/>
          <w:sz w:val="34"/>
        </w:rPr>
      </w:pPr>
    </w:p>
    <w:p w14:paraId="28534AB3" w14:textId="24FD1C5A" w:rsidR="000809BD" w:rsidRPr="004B12C3" w:rsidRDefault="000809BD" w:rsidP="0058665A">
      <w:pPr>
        <w:spacing w:before="0" w:after="0" w:line="360" w:lineRule="auto"/>
        <w:jc w:val="center"/>
        <w:rPr>
          <w:b/>
          <w:sz w:val="40"/>
          <w:szCs w:val="40"/>
        </w:rPr>
      </w:pPr>
      <w:r w:rsidRPr="004B12C3">
        <w:rPr>
          <w:b/>
          <w:bCs/>
          <w:sz w:val="40"/>
          <w:szCs w:val="40"/>
        </w:rPr>
        <w:t>TÀI LIỆU KHẢO SÁT VÀ PHÂN TÍCH</w:t>
      </w:r>
      <w:r w:rsidR="00A057D2" w:rsidRPr="004B12C3">
        <w:rPr>
          <w:b/>
          <w:bCs/>
          <w:sz w:val="40"/>
          <w:szCs w:val="40"/>
        </w:rPr>
        <w:br/>
      </w:r>
      <w:r w:rsidRPr="004B12C3">
        <w:rPr>
          <w:b/>
          <w:bCs/>
          <w:sz w:val="40"/>
          <w:szCs w:val="40"/>
        </w:rPr>
        <w:t>QUY TRÌNH NGHIỆP VỤ (URD)</w:t>
      </w: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9"/>
        <w:gridCol w:w="3069"/>
      </w:tblGrid>
      <w:tr w:rsidR="008D54AA" w:rsidRPr="004B12C3" w14:paraId="39C97687" w14:textId="77777777" w:rsidTr="00AB79F2">
        <w:trPr>
          <w:trHeight w:val="534"/>
          <w:jc w:val="center"/>
        </w:trPr>
        <w:tc>
          <w:tcPr>
            <w:tcW w:w="0" w:type="auto"/>
            <w:vAlign w:val="center"/>
          </w:tcPr>
          <w:p w14:paraId="1E657804" w14:textId="77777777" w:rsidR="000809BD" w:rsidRPr="004B12C3" w:rsidRDefault="000809BD" w:rsidP="0058665A">
            <w:pPr>
              <w:spacing w:before="0" w:after="0" w:line="360" w:lineRule="auto"/>
              <w:jc w:val="both"/>
              <w:rPr>
                <w:szCs w:val="26"/>
              </w:rPr>
            </w:pPr>
            <w:r w:rsidRPr="004B12C3">
              <w:rPr>
                <w:szCs w:val="26"/>
              </w:rPr>
              <w:t>Mã dự án</w:t>
            </w:r>
          </w:p>
        </w:tc>
        <w:tc>
          <w:tcPr>
            <w:tcW w:w="3069" w:type="dxa"/>
            <w:vAlign w:val="center"/>
          </w:tcPr>
          <w:p w14:paraId="35B9F3C4" w14:textId="6591ABBD" w:rsidR="000809BD" w:rsidRPr="004B12C3" w:rsidRDefault="000809BD" w:rsidP="0058665A">
            <w:pPr>
              <w:spacing w:before="0" w:after="0" w:line="360" w:lineRule="auto"/>
              <w:jc w:val="both"/>
              <w:rPr>
                <w:b/>
                <w:szCs w:val="26"/>
              </w:rPr>
            </w:pPr>
          </w:p>
        </w:tc>
      </w:tr>
      <w:tr w:rsidR="008D54AA" w:rsidRPr="004B12C3" w14:paraId="4D5A8A10" w14:textId="77777777" w:rsidTr="00AB79F2">
        <w:trPr>
          <w:trHeight w:val="534"/>
          <w:jc w:val="center"/>
        </w:trPr>
        <w:tc>
          <w:tcPr>
            <w:tcW w:w="0" w:type="auto"/>
            <w:vAlign w:val="center"/>
          </w:tcPr>
          <w:p w14:paraId="00D4E819" w14:textId="77777777" w:rsidR="000809BD" w:rsidRPr="004B12C3" w:rsidRDefault="000809BD" w:rsidP="0058665A">
            <w:pPr>
              <w:spacing w:before="0" w:after="0" w:line="360" w:lineRule="auto"/>
              <w:jc w:val="both"/>
              <w:rPr>
                <w:szCs w:val="26"/>
              </w:rPr>
            </w:pPr>
            <w:r w:rsidRPr="004B12C3">
              <w:rPr>
                <w:szCs w:val="26"/>
              </w:rPr>
              <w:t>Mã tài liệu</w:t>
            </w:r>
          </w:p>
        </w:tc>
        <w:tc>
          <w:tcPr>
            <w:tcW w:w="3069" w:type="dxa"/>
            <w:vAlign w:val="center"/>
          </w:tcPr>
          <w:p w14:paraId="02D8AC66" w14:textId="20765E15" w:rsidR="000809BD" w:rsidRPr="004B12C3" w:rsidRDefault="000809BD" w:rsidP="0058665A">
            <w:pPr>
              <w:spacing w:before="0" w:after="0" w:line="360" w:lineRule="auto"/>
              <w:jc w:val="both"/>
              <w:rPr>
                <w:b/>
                <w:szCs w:val="26"/>
              </w:rPr>
            </w:pPr>
          </w:p>
        </w:tc>
      </w:tr>
      <w:tr w:rsidR="008D54AA" w:rsidRPr="004B12C3" w14:paraId="5EBC9B8F" w14:textId="77777777" w:rsidTr="00AB79F2">
        <w:trPr>
          <w:trHeight w:val="534"/>
          <w:jc w:val="center"/>
        </w:trPr>
        <w:tc>
          <w:tcPr>
            <w:tcW w:w="0" w:type="auto"/>
            <w:vAlign w:val="center"/>
          </w:tcPr>
          <w:p w14:paraId="256F7851" w14:textId="77777777" w:rsidR="000809BD" w:rsidRPr="004B12C3" w:rsidRDefault="000809BD" w:rsidP="0058665A">
            <w:pPr>
              <w:spacing w:before="0" w:after="0" w:line="360" w:lineRule="auto"/>
              <w:jc w:val="both"/>
              <w:rPr>
                <w:szCs w:val="26"/>
              </w:rPr>
            </w:pPr>
            <w:r w:rsidRPr="004B12C3">
              <w:rPr>
                <w:szCs w:val="26"/>
              </w:rPr>
              <w:t>Phiên bản tài liệu</w:t>
            </w:r>
          </w:p>
        </w:tc>
        <w:tc>
          <w:tcPr>
            <w:tcW w:w="3069" w:type="dxa"/>
            <w:vAlign w:val="center"/>
          </w:tcPr>
          <w:p w14:paraId="40678741" w14:textId="73426DE2" w:rsidR="000809BD" w:rsidRPr="004B12C3" w:rsidRDefault="0019086D" w:rsidP="0058665A">
            <w:pPr>
              <w:spacing w:before="0" w:after="0" w:line="360" w:lineRule="auto"/>
              <w:jc w:val="both"/>
              <w:rPr>
                <w:b/>
                <w:szCs w:val="26"/>
              </w:rPr>
            </w:pPr>
            <w:r w:rsidRPr="004B12C3">
              <w:rPr>
                <w:b/>
                <w:szCs w:val="26"/>
              </w:rPr>
              <w:t>v1</w:t>
            </w:r>
            <w:r w:rsidR="007D1E6F" w:rsidRPr="004B12C3">
              <w:rPr>
                <w:b/>
                <w:szCs w:val="26"/>
              </w:rPr>
              <w:t>.</w:t>
            </w:r>
            <w:r w:rsidRPr="004B12C3">
              <w:rPr>
                <w:b/>
                <w:szCs w:val="26"/>
              </w:rPr>
              <w:t>0</w:t>
            </w:r>
          </w:p>
        </w:tc>
      </w:tr>
    </w:tbl>
    <w:p w14:paraId="04A899B7" w14:textId="77777777" w:rsidR="000809BD" w:rsidRPr="004B12C3" w:rsidRDefault="000809BD" w:rsidP="0058665A">
      <w:pPr>
        <w:spacing w:before="0" w:after="0" w:line="360" w:lineRule="auto"/>
      </w:pPr>
    </w:p>
    <w:p w14:paraId="531DB003" w14:textId="77777777" w:rsidR="00F12633" w:rsidRPr="004B12C3" w:rsidRDefault="00F12633" w:rsidP="0058665A">
      <w:pPr>
        <w:spacing w:before="0" w:after="0" w:line="360" w:lineRule="auto"/>
      </w:pPr>
    </w:p>
    <w:p w14:paraId="34F63536" w14:textId="77777777" w:rsidR="000E796C" w:rsidRPr="004B12C3" w:rsidRDefault="000E796C" w:rsidP="0058665A">
      <w:pPr>
        <w:spacing w:before="0" w:after="0" w:line="360" w:lineRule="auto"/>
      </w:pPr>
    </w:p>
    <w:p w14:paraId="64643574" w14:textId="77777777" w:rsidR="003A5DDC" w:rsidRPr="004B12C3" w:rsidRDefault="003A5DDC" w:rsidP="0058665A">
      <w:pPr>
        <w:spacing w:before="0" w:after="0" w:line="360" w:lineRule="auto"/>
      </w:pPr>
    </w:p>
    <w:p w14:paraId="73637F00" w14:textId="77777777" w:rsidR="003A5DDC" w:rsidRPr="004B12C3" w:rsidRDefault="003A5DDC" w:rsidP="0058665A">
      <w:pPr>
        <w:spacing w:before="0" w:after="0" w:line="360" w:lineRule="auto"/>
      </w:pPr>
    </w:p>
    <w:p w14:paraId="4B0C175D" w14:textId="77777777" w:rsidR="0028771E" w:rsidRPr="004B12C3" w:rsidRDefault="0028771E" w:rsidP="0058665A">
      <w:pPr>
        <w:spacing w:before="0" w:after="0" w:line="360" w:lineRule="auto"/>
      </w:pPr>
    </w:p>
    <w:p w14:paraId="29E92813" w14:textId="77777777" w:rsidR="0028771E" w:rsidRPr="004B12C3" w:rsidRDefault="0028771E" w:rsidP="0058665A">
      <w:pPr>
        <w:spacing w:before="0" w:after="0" w:line="360" w:lineRule="auto"/>
      </w:pPr>
    </w:p>
    <w:p w14:paraId="70B319D8" w14:textId="77777777" w:rsidR="000E796C" w:rsidRPr="004B12C3" w:rsidRDefault="000E796C" w:rsidP="0058665A">
      <w:pPr>
        <w:spacing w:before="0" w:after="0" w:line="360" w:lineRule="auto"/>
      </w:pPr>
    </w:p>
    <w:p w14:paraId="21F37579" w14:textId="77777777" w:rsidR="000E796C" w:rsidRPr="004B12C3" w:rsidRDefault="000E796C" w:rsidP="0058665A">
      <w:pPr>
        <w:spacing w:before="0" w:after="0" w:line="360" w:lineRule="auto"/>
      </w:pPr>
    </w:p>
    <w:p w14:paraId="13EE5C21" w14:textId="77777777" w:rsidR="000E796C" w:rsidRPr="004B12C3" w:rsidRDefault="000E796C" w:rsidP="0058665A">
      <w:pPr>
        <w:spacing w:before="0" w:after="0" w:line="360" w:lineRule="auto"/>
      </w:pPr>
    </w:p>
    <w:p w14:paraId="3A51282B" w14:textId="77777777" w:rsidR="008D54AA" w:rsidRPr="004B12C3" w:rsidRDefault="008D54AA" w:rsidP="0058665A">
      <w:pPr>
        <w:spacing w:before="0" w:after="0" w:line="360" w:lineRule="auto"/>
        <w:rPr>
          <w:b/>
        </w:rPr>
      </w:pPr>
    </w:p>
    <w:p w14:paraId="567ECCB7" w14:textId="3F7AE980" w:rsidR="000E796C" w:rsidRPr="004B12C3" w:rsidRDefault="00AB79F2" w:rsidP="0058665A">
      <w:pPr>
        <w:spacing w:before="0" w:after="0" w:line="360" w:lineRule="auto"/>
        <w:jc w:val="center"/>
        <w:rPr>
          <w:b/>
          <w:szCs w:val="26"/>
        </w:rPr>
      </w:pPr>
      <w:r w:rsidRPr="004B12C3">
        <w:rPr>
          <w:b/>
          <w:szCs w:val="26"/>
        </w:rPr>
        <w:t>Hà Nội</w:t>
      </w:r>
      <w:r w:rsidR="000E796C" w:rsidRPr="004B12C3">
        <w:rPr>
          <w:b/>
          <w:szCs w:val="26"/>
        </w:rPr>
        <w:t xml:space="preserve">, </w:t>
      </w:r>
      <w:r w:rsidR="007D1E6F" w:rsidRPr="004B12C3">
        <w:rPr>
          <w:b/>
          <w:szCs w:val="26"/>
        </w:rPr>
        <w:t>t</w:t>
      </w:r>
      <w:r w:rsidR="0024369A" w:rsidRPr="004B12C3">
        <w:rPr>
          <w:b/>
          <w:szCs w:val="26"/>
        </w:rPr>
        <w:t>háng</w:t>
      </w:r>
      <w:r w:rsidR="007D1E6F" w:rsidRPr="004B12C3">
        <w:rPr>
          <w:b/>
          <w:szCs w:val="26"/>
        </w:rPr>
        <w:t xml:space="preserve"> </w:t>
      </w:r>
      <w:r w:rsidRPr="004B12C3">
        <w:rPr>
          <w:b/>
          <w:szCs w:val="26"/>
        </w:rPr>
        <w:t>5</w:t>
      </w:r>
      <w:r w:rsidR="007D1E6F" w:rsidRPr="004B12C3">
        <w:rPr>
          <w:b/>
          <w:szCs w:val="26"/>
        </w:rPr>
        <w:t xml:space="preserve"> </w:t>
      </w:r>
      <w:r w:rsidR="00C43532" w:rsidRPr="004B12C3">
        <w:rPr>
          <w:b/>
          <w:szCs w:val="26"/>
        </w:rPr>
        <w:t>năm</w:t>
      </w:r>
      <w:r w:rsidR="007D1E6F" w:rsidRPr="004B12C3">
        <w:rPr>
          <w:b/>
          <w:szCs w:val="26"/>
        </w:rPr>
        <w:t xml:space="preserve"> </w:t>
      </w:r>
      <w:r w:rsidR="000C46B6" w:rsidRPr="004B12C3">
        <w:rPr>
          <w:b/>
          <w:szCs w:val="26"/>
        </w:rPr>
        <w:t>2019</w:t>
      </w:r>
      <w:r w:rsidR="00C43532" w:rsidRPr="004B12C3">
        <w:rPr>
          <w:b/>
          <w:szCs w:val="26"/>
        </w:rPr>
        <w:t xml:space="preserve"> </w:t>
      </w:r>
    </w:p>
    <w:p w14:paraId="5980732D" w14:textId="77777777" w:rsidR="000E796C" w:rsidRPr="004B12C3" w:rsidRDefault="000E796C" w:rsidP="0058665A">
      <w:pPr>
        <w:spacing w:before="0" w:after="0" w:line="360" w:lineRule="auto"/>
        <w:jc w:val="center"/>
        <w:rPr>
          <w:b/>
        </w:rPr>
      </w:pPr>
      <w:r w:rsidRPr="004B12C3">
        <w:rPr>
          <w:szCs w:val="26"/>
        </w:rPr>
        <w:br w:type="page"/>
      </w:r>
      <w:r w:rsidRPr="004B12C3">
        <w:rPr>
          <w:b/>
        </w:rPr>
        <w:lastRenderedPageBreak/>
        <w:t>BẢNG GHI NHẬN THAY ĐỔI TÀI LIỆU</w:t>
      </w:r>
    </w:p>
    <w:tbl>
      <w:tblPr>
        <w:tblW w:w="0" w:type="auto"/>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0" w:type="dxa"/>
          <w:right w:w="80" w:type="dxa"/>
        </w:tblCellMar>
        <w:tblLook w:val="0000" w:firstRow="0" w:lastRow="0" w:firstColumn="0" w:lastColumn="0" w:noHBand="0" w:noVBand="0"/>
      </w:tblPr>
      <w:tblGrid>
        <w:gridCol w:w="1409"/>
        <w:gridCol w:w="1398"/>
        <w:gridCol w:w="700"/>
        <w:gridCol w:w="1203"/>
        <w:gridCol w:w="1357"/>
        <w:gridCol w:w="1438"/>
        <w:gridCol w:w="1477"/>
      </w:tblGrid>
      <w:tr w:rsidR="000E796C" w:rsidRPr="004B12C3" w14:paraId="10E5C282" w14:textId="77777777" w:rsidTr="00A579D0">
        <w:trPr>
          <w:tblHeader/>
        </w:trPr>
        <w:tc>
          <w:tcPr>
            <w:tcW w:w="0" w:type="auto"/>
            <w:shd w:val="pct10" w:color="auto" w:fill="FFFFFF"/>
            <w:vAlign w:val="center"/>
          </w:tcPr>
          <w:p w14:paraId="2FCF785D" w14:textId="77777777" w:rsidR="000E796C" w:rsidRPr="004B12C3" w:rsidRDefault="000E796C" w:rsidP="0058665A">
            <w:pPr>
              <w:spacing w:before="0" w:after="0" w:line="360" w:lineRule="auto"/>
              <w:jc w:val="center"/>
              <w:rPr>
                <w:b/>
              </w:rPr>
            </w:pPr>
            <w:r w:rsidRPr="004B12C3">
              <w:rPr>
                <w:b/>
              </w:rPr>
              <w:t>Ngày thay đổi</w:t>
            </w:r>
          </w:p>
        </w:tc>
        <w:tc>
          <w:tcPr>
            <w:tcW w:w="0" w:type="auto"/>
            <w:shd w:val="pct10" w:color="auto" w:fill="FFFFFF"/>
            <w:vAlign w:val="center"/>
          </w:tcPr>
          <w:p w14:paraId="45495AA8" w14:textId="77777777" w:rsidR="000E796C" w:rsidRPr="004B12C3" w:rsidRDefault="000E796C" w:rsidP="0058665A">
            <w:pPr>
              <w:spacing w:before="0" w:after="0" w:line="360" w:lineRule="auto"/>
              <w:jc w:val="center"/>
              <w:rPr>
                <w:b/>
                <w:snapToGrid w:val="0"/>
              </w:rPr>
            </w:pPr>
            <w:r w:rsidRPr="004B12C3">
              <w:rPr>
                <w:b/>
                <w:snapToGrid w:val="0"/>
              </w:rPr>
              <w:t>Vị trí thay đổi</w:t>
            </w:r>
          </w:p>
        </w:tc>
        <w:tc>
          <w:tcPr>
            <w:tcW w:w="0" w:type="auto"/>
            <w:shd w:val="pct10" w:color="auto" w:fill="FFFFFF"/>
            <w:vAlign w:val="center"/>
          </w:tcPr>
          <w:p w14:paraId="2A27B4D3" w14:textId="77777777" w:rsidR="000E796C" w:rsidRPr="004B12C3" w:rsidRDefault="000E796C" w:rsidP="0058665A">
            <w:pPr>
              <w:spacing w:before="0" w:after="0" w:line="360" w:lineRule="auto"/>
              <w:jc w:val="center"/>
              <w:rPr>
                <w:b/>
              </w:rPr>
            </w:pPr>
            <w:r w:rsidRPr="004B12C3">
              <w:rPr>
                <w:b/>
              </w:rPr>
              <w:t>Lý do</w:t>
            </w:r>
          </w:p>
        </w:tc>
        <w:tc>
          <w:tcPr>
            <w:tcW w:w="0" w:type="auto"/>
            <w:shd w:val="pct10" w:color="auto" w:fill="FFFFFF"/>
            <w:vAlign w:val="center"/>
          </w:tcPr>
          <w:p w14:paraId="5050DBAB" w14:textId="77777777" w:rsidR="000E796C" w:rsidRPr="004B12C3" w:rsidRDefault="000E796C" w:rsidP="0058665A">
            <w:pPr>
              <w:spacing w:before="0" w:after="0" w:line="360" w:lineRule="auto"/>
              <w:jc w:val="center"/>
              <w:rPr>
                <w:b/>
              </w:rPr>
            </w:pPr>
            <w:r w:rsidRPr="004B12C3">
              <w:rPr>
                <w:b/>
              </w:rPr>
              <w:t>Nguồn gốc</w:t>
            </w:r>
          </w:p>
        </w:tc>
        <w:tc>
          <w:tcPr>
            <w:tcW w:w="0" w:type="auto"/>
            <w:shd w:val="pct10" w:color="auto" w:fill="FFFFFF"/>
            <w:vAlign w:val="center"/>
          </w:tcPr>
          <w:p w14:paraId="490800DE" w14:textId="77777777" w:rsidR="000E796C" w:rsidRPr="004B12C3" w:rsidRDefault="000E796C" w:rsidP="0058665A">
            <w:pPr>
              <w:spacing w:before="0" w:after="0" w:line="360" w:lineRule="auto"/>
              <w:jc w:val="center"/>
              <w:rPr>
                <w:b/>
              </w:rPr>
            </w:pPr>
            <w:r w:rsidRPr="004B12C3">
              <w:rPr>
                <w:b/>
              </w:rPr>
              <w:t>Phiên bản cũ</w:t>
            </w:r>
          </w:p>
        </w:tc>
        <w:tc>
          <w:tcPr>
            <w:tcW w:w="0" w:type="auto"/>
            <w:shd w:val="pct10" w:color="auto" w:fill="FFFFFF"/>
            <w:vAlign w:val="center"/>
          </w:tcPr>
          <w:p w14:paraId="53162501" w14:textId="77777777" w:rsidR="000E796C" w:rsidRPr="004B12C3" w:rsidRDefault="000E796C" w:rsidP="0058665A">
            <w:pPr>
              <w:spacing w:before="0" w:after="0" w:line="360" w:lineRule="auto"/>
              <w:jc w:val="center"/>
              <w:rPr>
                <w:b/>
              </w:rPr>
            </w:pPr>
            <w:r w:rsidRPr="004B12C3">
              <w:rPr>
                <w:b/>
              </w:rPr>
              <w:t>Mô tả thay đổi</w:t>
            </w:r>
          </w:p>
        </w:tc>
        <w:tc>
          <w:tcPr>
            <w:tcW w:w="0" w:type="auto"/>
            <w:shd w:val="pct10" w:color="auto" w:fill="FFFFFF"/>
            <w:vAlign w:val="center"/>
          </w:tcPr>
          <w:p w14:paraId="139687D5" w14:textId="77777777" w:rsidR="000E796C" w:rsidRPr="004B12C3" w:rsidRDefault="000E796C" w:rsidP="0058665A">
            <w:pPr>
              <w:spacing w:before="0" w:after="0" w:line="360" w:lineRule="auto"/>
              <w:jc w:val="center"/>
              <w:rPr>
                <w:b/>
              </w:rPr>
            </w:pPr>
            <w:r w:rsidRPr="004B12C3">
              <w:rPr>
                <w:b/>
              </w:rPr>
              <w:t>Phiên bản mới</w:t>
            </w:r>
          </w:p>
        </w:tc>
      </w:tr>
      <w:tr w:rsidR="000E796C" w:rsidRPr="004B12C3" w14:paraId="3751B2A4" w14:textId="77777777" w:rsidTr="00A579D0">
        <w:tc>
          <w:tcPr>
            <w:tcW w:w="0" w:type="auto"/>
          </w:tcPr>
          <w:p w14:paraId="5963BDAE" w14:textId="77777777" w:rsidR="000E796C" w:rsidRPr="004B12C3" w:rsidRDefault="000E796C" w:rsidP="0058665A">
            <w:pPr>
              <w:spacing w:before="0" w:after="0" w:line="360" w:lineRule="auto"/>
            </w:pPr>
          </w:p>
        </w:tc>
        <w:tc>
          <w:tcPr>
            <w:tcW w:w="0" w:type="auto"/>
          </w:tcPr>
          <w:p w14:paraId="6270AED9" w14:textId="77777777" w:rsidR="000E796C" w:rsidRPr="004B12C3" w:rsidRDefault="000E796C" w:rsidP="0058665A">
            <w:pPr>
              <w:spacing w:before="0" w:after="0" w:line="360" w:lineRule="auto"/>
            </w:pPr>
          </w:p>
        </w:tc>
        <w:tc>
          <w:tcPr>
            <w:tcW w:w="0" w:type="auto"/>
          </w:tcPr>
          <w:p w14:paraId="17F0B797" w14:textId="77777777" w:rsidR="000E796C" w:rsidRPr="004B12C3" w:rsidRDefault="000E796C" w:rsidP="0058665A">
            <w:pPr>
              <w:spacing w:before="0" w:after="0" w:line="360" w:lineRule="auto"/>
            </w:pPr>
          </w:p>
        </w:tc>
        <w:tc>
          <w:tcPr>
            <w:tcW w:w="0" w:type="auto"/>
          </w:tcPr>
          <w:p w14:paraId="08BFDFE5" w14:textId="77777777" w:rsidR="000E796C" w:rsidRPr="004B12C3" w:rsidRDefault="000E796C" w:rsidP="0058665A">
            <w:pPr>
              <w:spacing w:before="0" w:after="0" w:line="360" w:lineRule="auto"/>
            </w:pPr>
          </w:p>
        </w:tc>
        <w:tc>
          <w:tcPr>
            <w:tcW w:w="0" w:type="auto"/>
          </w:tcPr>
          <w:p w14:paraId="43FD04F8" w14:textId="77777777" w:rsidR="000E796C" w:rsidRPr="004B12C3" w:rsidRDefault="000E796C" w:rsidP="0058665A">
            <w:pPr>
              <w:spacing w:before="0" w:after="0" w:line="360" w:lineRule="auto"/>
            </w:pPr>
          </w:p>
        </w:tc>
        <w:tc>
          <w:tcPr>
            <w:tcW w:w="0" w:type="auto"/>
          </w:tcPr>
          <w:p w14:paraId="5CB48172" w14:textId="77777777" w:rsidR="000E796C" w:rsidRPr="004B12C3" w:rsidRDefault="000E796C" w:rsidP="0058665A">
            <w:pPr>
              <w:spacing w:before="0" w:after="0" w:line="360" w:lineRule="auto"/>
            </w:pPr>
          </w:p>
        </w:tc>
        <w:tc>
          <w:tcPr>
            <w:tcW w:w="0" w:type="auto"/>
          </w:tcPr>
          <w:p w14:paraId="13D6ED13" w14:textId="77777777" w:rsidR="000E796C" w:rsidRPr="004B12C3" w:rsidRDefault="000E796C" w:rsidP="0058665A">
            <w:pPr>
              <w:spacing w:before="0" w:after="0" w:line="360" w:lineRule="auto"/>
            </w:pPr>
          </w:p>
        </w:tc>
      </w:tr>
      <w:tr w:rsidR="000E796C" w:rsidRPr="004B12C3" w14:paraId="31E180A5" w14:textId="77777777" w:rsidTr="00A579D0">
        <w:tc>
          <w:tcPr>
            <w:tcW w:w="0" w:type="auto"/>
          </w:tcPr>
          <w:p w14:paraId="543F1505" w14:textId="77777777" w:rsidR="000E796C" w:rsidRPr="004B12C3" w:rsidRDefault="000E796C" w:rsidP="0058665A">
            <w:pPr>
              <w:spacing w:before="0" w:after="0" w:line="360" w:lineRule="auto"/>
            </w:pPr>
          </w:p>
        </w:tc>
        <w:tc>
          <w:tcPr>
            <w:tcW w:w="0" w:type="auto"/>
          </w:tcPr>
          <w:p w14:paraId="131639AF" w14:textId="77777777" w:rsidR="000E796C" w:rsidRPr="004B12C3" w:rsidRDefault="000E796C" w:rsidP="0058665A">
            <w:pPr>
              <w:spacing w:before="0" w:after="0" w:line="360" w:lineRule="auto"/>
            </w:pPr>
          </w:p>
        </w:tc>
        <w:tc>
          <w:tcPr>
            <w:tcW w:w="0" w:type="auto"/>
          </w:tcPr>
          <w:p w14:paraId="56AFB262" w14:textId="77777777" w:rsidR="000E796C" w:rsidRPr="004B12C3" w:rsidRDefault="000E796C" w:rsidP="0058665A">
            <w:pPr>
              <w:spacing w:before="0" w:after="0" w:line="360" w:lineRule="auto"/>
            </w:pPr>
          </w:p>
        </w:tc>
        <w:tc>
          <w:tcPr>
            <w:tcW w:w="0" w:type="auto"/>
          </w:tcPr>
          <w:p w14:paraId="2D5B4234" w14:textId="77777777" w:rsidR="000E796C" w:rsidRPr="004B12C3" w:rsidRDefault="000E796C" w:rsidP="0058665A">
            <w:pPr>
              <w:spacing w:before="0" w:after="0" w:line="360" w:lineRule="auto"/>
            </w:pPr>
          </w:p>
        </w:tc>
        <w:tc>
          <w:tcPr>
            <w:tcW w:w="0" w:type="auto"/>
          </w:tcPr>
          <w:p w14:paraId="21078E3F" w14:textId="77777777" w:rsidR="000E796C" w:rsidRPr="004B12C3" w:rsidRDefault="000E796C" w:rsidP="0058665A">
            <w:pPr>
              <w:spacing w:before="0" w:after="0" w:line="360" w:lineRule="auto"/>
            </w:pPr>
          </w:p>
        </w:tc>
        <w:tc>
          <w:tcPr>
            <w:tcW w:w="0" w:type="auto"/>
          </w:tcPr>
          <w:p w14:paraId="39E8DA0F" w14:textId="77777777" w:rsidR="000E796C" w:rsidRPr="004B12C3" w:rsidRDefault="000E796C" w:rsidP="0058665A">
            <w:pPr>
              <w:spacing w:before="0" w:after="0" w:line="360" w:lineRule="auto"/>
            </w:pPr>
          </w:p>
        </w:tc>
        <w:tc>
          <w:tcPr>
            <w:tcW w:w="0" w:type="auto"/>
          </w:tcPr>
          <w:p w14:paraId="35023CC1" w14:textId="77777777" w:rsidR="000E796C" w:rsidRPr="004B12C3" w:rsidRDefault="000E796C" w:rsidP="0058665A">
            <w:pPr>
              <w:spacing w:before="0" w:after="0" w:line="360" w:lineRule="auto"/>
            </w:pPr>
          </w:p>
        </w:tc>
      </w:tr>
    </w:tbl>
    <w:p w14:paraId="33110D30" w14:textId="77777777" w:rsidR="000E796C" w:rsidRPr="004B12C3" w:rsidRDefault="000E796C" w:rsidP="0058665A">
      <w:pPr>
        <w:spacing w:before="0" w:after="0" w:line="360" w:lineRule="auto"/>
        <w:ind w:left="1710"/>
        <w:jc w:val="both"/>
        <w:rPr>
          <w:b/>
          <w:szCs w:val="26"/>
        </w:rPr>
      </w:pPr>
    </w:p>
    <w:p w14:paraId="3033BCB6" w14:textId="77777777" w:rsidR="000E796C" w:rsidRPr="004B12C3" w:rsidRDefault="000E796C" w:rsidP="0058665A">
      <w:pPr>
        <w:spacing w:before="0" w:after="0" w:line="360" w:lineRule="auto"/>
        <w:jc w:val="both"/>
        <w:rPr>
          <w:szCs w:val="26"/>
        </w:rPr>
      </w:pPr>
    </w:p>
    <w:p w14:paraId="4BDB5687" w14:textId="77777777" w:rsidR="000E796C" w:rsidRPr="004B12C3" w:rsidRDefault="000E796C" w:rsidP="0058665A">
      <w:pPr>
        <w:pStyle w:val="NormalH"/>
        <w:spacing w:before="0" w:after="0" w:line="360" w:lineRule="auto"/>
      </w:pPr>
      <w:r w:rsidRPr="004B12C3">
        <w:lastRenderedPageBreak/>
        <w:t>TRANG KÝ</w:t>
      </w:r>
    </w:p>
    <w:p w14:paraId="38934CAA" w14:textId="77777777" w:rsidR="000E796C" w:rsidRPr="004B12C3" w:rsidRDefault="000E796C" w:rsidP="0058665A">
      <w:pPr>
        <w:spacing w:before="0" w:after="0" w:line="360" w:lineRule="auto"/>
        <w:jc w:val="both"/>
        <w:rPr>
          <w:szCs w:val="26"/>
        </w:rPr>
      </w:pPr>
    </w:p>
    <w:p w14:paraId="05F0E483" w14:textId="1B132670" w:rsidR="000E796C" w:rsidRPr="004B12C3" w:rsidRDefault="00AB79F2" w:rsidP="0058665A">
      <w:pPr>
        <w:spacing w:before="0" w:after="0" w:line="360" w:lineRule="auto"/>
        <w:jc w:val="both"/>
        <w:rPr>
          <w:b/>
          <w:szCs w:val="26"/>
          <w:u w:val="single"/>
        </w:rPr>
      </w:pPr>
      <w:r w:rsidRPr="004B12C3">
        <w:rPr>
          <w:b/>
          <w:szCs w:val="26"/>
          <w:u w:val="single"/>
        </w:rPr>
        <w:t>Nhà thầu</w:t>
      </w:r>
      <w:r w:rsidR="000E796C" w:rsidRPr="004B12C3">
        <w:rPr>
          <w:b/>
          <w:szCs w:val="26"/>
          <w:u w:val="single"/>
        </w:rPr>
        <w:t>:</w:t>
      </w:r>
    </w:p>
    <w:p w14:paraId="057B2566" w14:textId="7F488DBE" w:rsidR="0001253D" w:rsidRPr="004B12C3" w:rsidRDefault="000E796C" w:rsidP="0058665A">
      <w:pPr>
        <w:tabs>
          <w:tab w:val="left" w:pos="2160"/>
          <w:tab w:val="right" w:pos="5670"/>
          <w:tab w:val="left" w:pos="5760"/>
          <w:tab w:val="right" w:pos="8640"/>
        </w:tabs>
        <w:spacing w:before="0" w:after="0" w:line="360" w:lineRule="auto"/>
        <w:jc w:val="both"/>
        <w:rPr>
          <w:szCs w:val="26"/>
          <w:u w:val="single"/>
        </w:rPr>
      </w:pPr>
      <w:r w:rsidRPr="004B12C3">
        <w:rPr>
          <w:szCs w:val="26"/>
        </w:rPr>
        <w:t>Người lập:</w:t>
      </w:r>
      <w:r w:rsidRPr="004B12C3">
        <w:rPr>
          <w:szCs w:val="26"/>
        </w:rPr>
        <w:tab/>
      </w:r>
      <w:r w:rsidRPr="004B12C3">
        <w:rPr>
          <w:szCs w:val="26"/>
          <w:u w:val="single"/>
        </w:rPr>
        <w:tab/>
      </w:r>
      <w:r w:rsidRPr="004B12C3">
        <w:rPr>
          <w:szCs w:val="26"/>
        </w:rPr>
        <w:tab/>
        <w:t xml:space="preserve">Ngày </w:t>
      </w:r>
      <w:r w:rsidRPr="004B12C3">
        <w:rPr>
          <w:szCs w:val="26"/>
          <w:u w:val="single"/>
        </w:rPr>
        <w:tab/>
      </w:r>
    </w:p>
    <w:p w14:paraId="6056692F" w14:textId="77777777" w:rsidR="000E796C" w:rsidRPr="004B12C3" w:rsidRDefault="000E796C" w:rsidP="0058665A">
      <w:pPr>
        <w:tabs>
          <w:tab w:val="left" w:pos="2160"/>
          <w:tab w:val="right" w:pos="5670"/>
          <w:tab w:val="left" w:pos="5760"/>
          <w:tab w:val="right" w:pos="8640"/>
        </w:tabs>
        <w:spacing w:before="0" w:after="0" w:line="360" w:lineRule="auto"/>
        <w:jc w:val="both"/>
        <w:rPr>
          <w:szCs w:val="26"/>
        </w:rPr>
      </w:pPr>
      <w:r w:rsidRPr="004B12C3">
        <w:rPr>
          <w:szCs w:val="26"/>
        </w:rPr>
        <w:tab/>
      </w:r>
      <w:r w:rsidR="008D54AA" w:rsidRPr="004B12C3">
        <w:rPr>
          <w:szCs w:val="26"/>
        </w:rPr>
        <w:t>Cán bộ phân tích</w:t>
      </w:r>
    </w:p>
    <w:p w14:paraId="6E0E1394" w14:textId="77777777" w:rsidR="000E796C" w:rsidRPr="004B12C3" w:rsidRDefault="000E796C" w:rsidP="0058665A">
      <w:pPr>
        <w:tabs>
          <w:tab w:val="left" w:pos="1701"/>
          <w:tab w:val="right" w:pos="5670"/>
          <w:tab w:val="left" w:pos="6237"/>
          <w:tab w:val="right" w:pos="8640"/>
        </w:tabs>
        <w:spacing w:before="0" w:after="0" w:line="360" w:lineRule="auto"/>
        <w:jc w:val="both"/>
        <w:rPr>
          <w:szCs w:val="26"/>
        </w:rPr>
      </w:pPr>
    </w:p>
    <w:p w14:paraId="2D11F700" w14:textId="46D1FECE" w:rsidR="0001253D" w:rsidRPr="004B12C3" w:rsidRDefault="000E796C" w:rsidP="0058665A">
      <w:pPr>
        <w:tabs>
          <w:tab w:val="left" w:pos="2160"/>
          <w:tab w:val="right" w:pos="5670"/>
          <w:tab w:val="left" w:pos="5760"/>
          <w:tab w:val="right" w:pos="8640"/>
        </w:tabs>
        <w:spacing w:before="0" w:after="0" w:line="360" w:lineRule="auto"/>
        <w:jc w:val="both"/>
        <w:rPr>
          <w:szCs w:val="26"/>
          <w:u w:val="single"/>
        </w:rPr>
      </w:pPr>
      <w:r w:rsidRPr="004B12C3">
        <w:rPr>
          <w:szCs w:val="26"/>
        </w:rPr>
        <w:t>Người kiểm tra:</w:t>
      </w:r>
      <w:r w:rsidRPr="004B12C3">
        <w:rPr>
          <w:szCs w:val="26"/>
        </w:rPr>
        <w:tab/>
      </w:r>
      <w:r w:rsidRPr="004B12C3">
        <w:rPr>
          <w:szCs w:val="26"/>
          <w:u w:val="single"/>
        </w:rPr>
        <w:tab/>
      </w:r>
      <w:r w:rsidRPr="004B12C3">
        <w:rPr>
          <w:szCs w:val="26"/>
        </w:rPr>
        <w:tab/>
        <w:t xml:space="preserve">Ngày </w:t>
      </w:r>
      <w:r w:rsidRPr="004B12C3">
        <w:rPr>
          <w:szCs w:val="26"/>
          <w:u w:val="single"/>
        </w:rPr>
        <w:tab/>
      </w:r>
    </w:p>
    <w:p w14:paraId="253D7393" w14:textId="73477AF4" w:rsidR="000E796C" w:rsidRPr="004B12C3" w:rsidRDefault="000E796C" w:rsidP="0058665A">
      <w:pPr>
        <w:tabs>
          <w:tab w:val="left" w:pos="2160"/>
          <w:tab w:val="right" w:pos="5670"/>
          <w:tab w:val="left" w:pos="5760"/>
          <w:tab w:val="right" w:pos="8640"/>
        </w:tabs>
        <w:spacing w:before="0" w:after="0" w:line="360" w:lineRule="auto"/>
        <w:jc w:val="both"/>
        <w:rPr>
          <w:szCs w:val="26"/>
        </w:rPr>
      </w:pPr>
      <w:r w:rsidRPr="004B12C3">
        <w:rPr>
          <w:szCs w:val="26"/>
        </w:rPr>
        <w:tab/>
      </w:r>
      <w:r w:rsidR="00EA092C" w:rsidRPr="004B12C3">
        <w:rPr>
          <w:szCs w:val="26"/>
        </w:rPr>
        <w:t>Quản trị Dự án</w:t>
      </w:r>
    </w:p>
    <w:p w14:paraId="41878733" w14:textId="77777777" w:rsidR="000E796C" w:rsidRPr="004B12C3" w:rsidRDefault="000E796C" w:rsidP="0058665A">
      <w:pPr>
        <w:tabs>
          <w:tab w:val="left" w:pos="1701"/>
          <w:tab w:val="right" w:pos="5670"/>
          <w:tab w:val="left" w:pos="6237"/>
          <w:tab w:val="right" w:pos="8640"/>
        </w:tabs>
        <w:spacing w:before="0" w:after="0" w:line="360" w:lineRule="auto"/>
        <w:jc w:val="both"/>
        <w:rPr>
          <w:szCs w:val="26"/>
        </w:rPr>
      </w:pPr>
    </w:p>
    <w:p w14:paraId="075A7D3B" w14:textId="0DC90C35" w:rsidR="00632E48" w:rsidRPr="004B12C3" w:rsidRDefault="008D54AA" w:rsidP="0058665A">
      <w:pPr>
        <w:tabs>
          <w:tab w:val="left" w:pos="2160"/>
          <w:tab w:val="right" w:pos="5670"/>
          <w:tab w:val="left" w:pos="5760"/>
          <w:tab w:val="right" w:pos="8640"/>
        </w:tabs>
        <w:spacing w:before="0" w:after="0" w:line="360" w:lineRule="auto"/>
        <w:jc w:val="both"/>
        <w:rPr>
          <w:szCs w:val="26"/>
          <w:u w:val="single"/>
        </w:rPr>
      </w:pPr>
      <w:r w:rsidRPr="004B12C3">
        <w:rPr>
          <w:szCs w:val="26"/>
        </w:rPr>
        <w:tab/>
      </w:r>
      <w:r w:rsidR="00632E48" w:rsidRPr="004B12C3">
        <w:rPr>
          <w:szCs w:val="26"/>
          <w:u w:val="single"/>
        </w:rPr>
        <w:tab/>
      </w:r>
      <w:r w:rsidR="00632E48" w:rsidRPr="004B12C3">
        <w:rPr>
          <w:szCs w:val="26"/>
        </w:rPr>
        <w:tab/>
        <w:t xml:space="preserve">Ngày </w:t>
      </w:r>
      <w:r w:rsidR="00632E48" w:rsidRPr="004B12C3">
        <w:rPr>
          <w:szCs w:val="26"/>
          <w:u w:val="single"/>
        </w:rPr>
        <w:tab/>
      </w:r>
    </w:p>
    <w:p w14:paraId="358301C6" w14:textId="5F574B07" w:rsidR="00632E48" w:rsidRPr="004B12C3" w:rsidRDefault="00632E48" w:rsidP="0058665A">
      <w:pPr>
        <w:tabs>
          <w:tab w:val="left" w:pos="2160"/>
          <w:tab w:val="right" w:pos="5670"/>
          <w:tab w:val="left" w:pos="5760"/>
          <w:tab w:val="right" w:pos="8640"/>
        </w:tabs>
        <w:spacing w:before="0" w:after="0" w:line="360" w:lineRule="auto"/>
        <w:jc w:val="both"/>
        <w:rPr>
          <w:szCs w:val="26"/>
        </w:rPr>
      </w:pPr>
      <w:r w:rsidRPr="004B12C3">
        <w:rPr>
          <w:szCs w:val="26"/>
        </w:rPr>
        <w:tab/>
      </w:r>
      <w:r w:rsidR="00EA092C" w:rsidRPr="004B12C3">
        <w:rPr>
          <w:szCs w:val="26"/>
        </w:rPr>
        <w:t>Cán bộ chất lượng</w:t>
      </w:r>
      <w:r w:rsidR="00AB79F2" w:rsidRPr="004B12C3">
        <w:rPr>
          <w:szCs w:val="26"/>
        </w:rPr>
        <w:t xml:space="preserve"> phần mềm</w:t>
      </w:r>
    </w:p>
    <w:p w14:paraId="7DE7CB63" w14:textId="77777777" w:rsidR="00632E48" w:rsidRPr="004B12C3" w:rsidRDefault="00632E48" w:rsidP="0058665A">
      <w:pPr>
        <w:tabs>
          <w:tab w:val="left" w:pos="2160"/>
          <w:tab w:val="right" w:pos="5670"/>
          <w:tab w:val="left" w:pos="5760"/>
          <w:tab w:val="right" w:pos="8640"/>
        </w:tabs>
        <w:spacing w:before="0" w:after="0" w:line="360" w:lineRule="auto"/>
        <w:jc w:val="both"/>
        <w:rPr>
          <w:szCs w:val="26"/>
        </w:rPr>
      </w:pPr>
    </w:p>
    <w:p w14:paraId="32880D30" w14:textId="5940599A" w:rsidR="0001253D" w:rsidRPr="004B12C3" w:rsidRDefault="000E796C" w:rsidP="0058665A">
      <w:pPr>
        <w:tabs>
          <w:tab w:val="left" w:pos="2160"/>
          <w:tab w:val="right" w:pos="5670"/>
          <w:tab w:val="left" w:pos="5760"/>
          <w:tab w:val="right" w:pos="8640"/>
        </w:tabs>
        <w:spacing w:before="0" w:after="0" w:line="360" w:lineRule="auto"/>
        <w:jc w:val="both"/>
        <w:rPr>
          <w:szCs w:val="26"/>
          <w:u w:val="single"/>
        </w:rPr>
      </w:pPr>
      <w:r w:rsidRPr="004B12C3">
        <w:rPr>
          <w:szCs w:val="26"/>
        </w:rPr>
        <w:t>Người phê duyệt:</w:t>
      </w:r>
      <w:r w:rsidRPr="004B12C3">
        <w:rPr>
          <w:szCs w:val="26"/>
        </w:rPr>
        <w:tab/>
      </w:r>
      <w:r w:rsidRPr="004B12C3">
        <w:rPr>
          <w:szCs w:val="26"/>
          <w:u w:val="single"/>
        </w:rPr>
        <w:tab/>
      </w:r>
      <w:r w:rsidRPr="004B12C3">
        <w:rPr>
          <w:szCs w:val="26"/>
        </w:rPr>
        <w:tab/>
        <w:t xml:space="preserve">Ngày </w:t>
      </w:r>
      <w:r w:rsidRPr="004B12C3">
        <w:rPr>
          <w:szCs w:val="26"/>
          <w:u w:val="single"/>
        </w:rPr>
        <w:tab/>
      </w:r>
    </w:p>
    <w:p w14:paraId="286EA6FB" w14:textId="77777777" w:rsidR="000E796C" w:rsidRPr="004B12C3" w:rsidRDefault="000E796C" w:rsidP="0058665A">
      <w:pPr>
        <w:tabs>
          <w:tab w:val="left" w:pos="2160"/>
          <w:tab w:val="right" w:pos="5670"/>
          <w:tab w:val="left" w:pos="5760"/>
          <w:tab w:val="right" w:pos="8640"/>
        </w:tabs>
        <w:spacing w:before="0" w:after="0" w:line="360" w:lineRule="auto"/>
        <w:jc w:val="both"/>
        <w:rPr>
          <w:szCs w:val="26"/>
        </w:rPr>
      </w:pPr>
      <w:r w:rsidRPr="004B12C3">
        <w:rPr>
          <w:szCs w:val="26"/>
        </w:rPr>
        <w:tab/>
      </w:r>
      <w:r w:rsidR="0001253D" w:rsidRPr="004B12C3">
        <w:rPr>
          <w:szCs w:val="26"/>
        </w:rPr>
        <w:t>Giám đốc Dự án</w:t>
      </w:r>
    </w:p>
    <w:p w14:paraId="3808BC08" w14:textId="2DA5972C" w:rsidR="0001253D" w:rsidRPr="004B12C3" w:rsidRDefault="0001253D" w:rsidP="0058665A">
      <w:pPr>
        <w:spacing w:before="0" w:after="0" w:line="360" w:lineRule="auto"/>
        <w:jc w:val="both"/>
        <w:rPr>
          <w:b/>
          <w:szCs w:val="26"/>
          <w:u w:val="single"/>
        </w:rPr>
      </w:pPr>
      <w:r w:rsidRPr="004B12C3">
        <w:rPr>
          <w:szCs w:val="26"/>
        </w:rPr>
        <w:br w:type="page"/>
      </w:r>
      <w:r w:rsidR="00AB79F2" w:rsidRPr="004B12C3">
        <w:rPr>
          <w:b/>
          <w:szCs w:val="26"/>
          <w:u w:val="single"/>
        </w:rPr>
        <w:lastRenderedPageBreak/>
        <w:t>Bệnh viện Đa khoa Tâm Anh</w:t>
      </w:r>
      <w:r w:rsidRPr="004B12C3">
        <w:rPr>
          <w:b/>
          <w:szCs w:val="26"/>
          <w:u w:val="single"/>
        </w:rPr>
        <w:t>:</w:t>
      </w:r>
      <w:r w:rsidRPr="004B12C3">
        <w:rPr>
          <w:b/>
          <w:szCs w:val="26"/>
        </w:rPr>
        <w:t xml:space="preserve"> </w:t>
      </w:r>
      <w:r w:rsidRPr="004B12C3">
        <w:rPr>
          <w:b/>
          <w:szCs w:val="26"/>
        </w:rPr>
        <w:tab/>
      </w:r>
    </w:p>
    <w:p w14:paraId="4222585F" w14:textId="77777777" w:rsidR="0001253D" w:rsidRPr="004B12C3" w:rsidRDefault="0001253D" w:rsidP="0058665A">
      <w:pPr>
        <w:tabs>
          <w:tab w:val="left" w:pos="2160"/>
          <w:tab w:val="right" w:pos="5670"/>
          <w:tab w:val="left" w:pos="5760"/>
          <w:tab w:val="right" w:pos="8640"/>
        </w:tabs>
        <w:spacing w:before="0" w:after="0" w:line="360" w:lineRule="auto"/>
        <w:jc w:val="both"/>
        <w:rPr>
          <w:szCs w:val="26"/>
        </w:rPr>
      </w:pPr>
    </w:p>
    <w:p w14:paraId="3AA509B5" w14:textId="77777777" w:rsidR="0001253D" w:rsidRPr="004B12C3" w:rsidRDefault="0001253D" w:rsidP="0058665A">
      <w:pPr>
        <w:tabs>
          <w:tab w:val="left" w:pos="2160"/>
          <w:tab w:val="right" w:pos="5670"/>
          <w:tab w:val="left" w:pos="5760"/>
          <w:tab w:val="right" w:pos="8640"/>
        </w:tabs>
        <w:spacing w:before="0" w:after="0" w:line="360" w:lineRule="auto"/>
        <w:jc w:val="both"/>
        <w:rPr>
          <w:szCs w:val="26"/>
          <w:u w:val="single"/>
        </w:rPr>
      </w:pPr>
      <w:r w:rsidRPr="004B12C3">
        <w:rPr>
          <w:szCs w:val="26"/>
        </w:rPr>
        <w:t>Người kiểm tra:</w:t>
      </w:r>
      <w:r w:rsidRPr="004B12C3">
        <w:rPr>
          <w:szCs w:val="26"/>
        </w:rPr>
        <w:tab/>
        <w:t xml:space="preserve">Họ tên </w:t>
      </w:r>
      <w:r w:rsidRPr="004B12C3">
        <w:rPr>
          <w:szCs w:val="26"/>
          <w:u w:val="single"/>
        </w:rPr>
        <w:tab/>
      </w:r>
      <w:r w:rsidRPr="004B12C3">
        <w:rPr>
          <w:szCs w:val="26"/>
        </w:rPr>
        <w:tab/>
        <w:t xml:space="preserve">Ngày </w:t>
      </w:r>
      <w:r w:rsidRPr="004B12C3">
        <w:rPr>
          <w:szCs w:val="26"/>
          <w:u w:val="single"/>
        </w:rPr>
        <w:tab/>
      </w:r>
    </w:p>
    <w:p w14:paraId="68722C62" w14:textId="77777777" w:rsidR="0001253D" w:rsidRPr="004B12C3" w:rsidRDefault="0001253D" w:rsidP="0058665A">
      <w:pPr>
        <w:tabs>
          <w:tab w:val="left" w:pos="2160"/>
          <w:tab w:val="right" w:pos="5670"/>
          <w:tab w:val="left" w:pos="5760"/>
          <w:tab w:val="right" w:pos="8640"/>
        </w:tabs>
        <w:spacing w:before="0" w:after="0" w:line="360" w:lineRule="auto"/>
        <w:jc w:val="both"/>
        <w:rPr>
          <w:i/>
          <w:szCs w:val="26"/>
        </w:rPr>
      </w:pPr>
      <w:r w:rsidRPr="004B12C3">
        <w:rPr>
          <w:i/>
          <w:szCs w:val="26"/>
        </w:rPr>
        <w:tab/>
        <w:t>(Đại diện bộ phận)</w:t>
      </w:r>
      <w:r w:rsidRPr="004B12C3">
        <w:rPr>
          <w:i/>
          <w:szCs w:val="26"/>
        </w:rPr>
        <w:tab/>
      </w:r>
    </w:p>
    <w:p w14:paraId="7F1D9E50" w14:textId="77777777" w:rsidR="0001253D" w:rsidRPr="004B12C3" w:rsidRDefault="0001253D" w:rsidP="0058665A">
      <w:pPr>
        <w:tabs>
          <w:tab w:val="left" w:pos="1701"/>
          <w:tab w:val="right" w:pos="5670"/>
          <w:tab w:val="left" w:pos="6237"/>
          <w:tab w:val="right" w:pos="8640"/>
        </w:tabs>
        <w:spacing w:before="0" w:after="0" w:line="360" w:lineRule="auto"/>
        <w:jc w:val="both"/>
        <w:rPr>
          <w:szCs w:val="26"/>
          <w:u w:val="single"/>
        </w:rPr>
      </w:pPr>
    </w:p>
    <w:p w14:paraId="2E4F66CA" w14:textId="77777777" w:rsidR="0001253D" w:rsidRPr="004B12C3" w:rsidRDefault="0001253D" w:rsidP="0058665A">
      <w:pPr>
        <w:tabs>
          <w:tab w:val="left" w:pos="1701"/>
          <w:tab w:val="right" w:pos="5670"/>
          <w:tab w:val="left" w:pos="6237"/>
          <w:tab w:val="right" w:pos="8640"/>
        </w:tabs>
        <w:spacing w:before="0" w:after="0" w:line="360" w:lineRule="auto"/>
        <w:jc w:val="both"/>
        <w:rPr>
          <w:szCs w:val="26"/>
          <w:u w:val="single"/>
        </w:rPr>
      </w:pPr>
    </w:p>
    <w:p w14:paraId="1E03A22C" w14:textId="77777777" w:rsidR="0001253D" w:rsidRPr="004B12C3" w:rsidRDefault="0001253D" w:rsidP="0058665A">
      <w:pPr>
        <w:tabs>
          <w:tab w:val="left" w:pos="2160"/>
          <w:tab w:val="right" w:pos="5670"/>
          <w:tab w:val="left" w:pos="5760"/>
          <w:tab w:val="right" w:pos="8640"/>
        </w:tabs>
        <w:spacing w:before="0" w:after="0" w:line="360" w:lineRule="auto"/>
        <w:jc w:val="both"/>
        <w:rPr>
          <w:szCs w:val="26"/>
          <w:u w:val="single"/>
        </w:rPr>
      </w:pPr>
      <w:r w:rsidRPr="004B12C3">
        <w:rPr>
          <w:szCs w:val="26"/>
        </w:rPr>
        <w:t>Người xem xét:</w:t>
      </w:r>
      <w:r w:rsidRPr="004B12C3">
        <w:rPr>
          <w:szCs w:val="26"/>
        </w:rPr>
        <w:tab/>
        <w:t xml:space="preserve">Họ tên </w:t>
      </w:r>
      <w:r w:rsidRPr="004B12C3">
        <w:rPr>
          <w:szCs w:val="26"/>
          <w:u w:val="single"/>
        </w:rPr>
        <w:tab/>
      </w:r>
      <w:r w:rsidRPr="004B12C3">
        <w:rPr>
          <w:szCs w:val="26"/>
        </w:rPr>
        <w:tab/>
        <w:t xml:space="preserve">Ngày </w:t>
      </w:r>
      <w:r w:rsidRPr="004B12C3">
        <w:rPr>
          <w:szCs w:val="26"/>
          <w:u w:val="single"/>
        </w:rPr>
        <w:tab/>
      </w:r>
    </w:p>
    <w:p w14:paraId="0C7130DA" w14:textId="051CDDF7" w:rsidR="0001253D" w:rsidRPr="004B12C3" w:rsidRDefault="0001253D" w:rsidP="0058665A">
      <w:pPr>
        <w:tabs>
          <w:tab w:val="left" w:pos="2160"/>
          <w:tab w:val="right" w:pos="5670"/>
          <w:tab w:val="left" w:pos="5760"/>
          <w:tab w:val="right" w:pos="8640"/>
        </w:tabs>
        <w:spacing w:before="0" w:after="0" w:line="360" w:lineRule="auto"/>
        <w:jc w:val="both"/>
        <w:rPr>
          <w:i/>
          <w:szCs w:val="26"/>
        </w:rPr>
      </w:pPr>
      <w:r w:rsidRPr="004B12C3">
        <w:rPr>
          <w:szCs w:val="26"/>
        </w:rPr>
        <w:tab/>
      </w:r>
      <w:r w:rsidRPr="004B12C3">
        <w:rPr>
          <w:i/>
          <w:szCs w:val="26"/>
        </w:rPr>
        <w:t>(</w:t>
      </w:r>
      <w:r w:rsidR="00AB79F2" w:rsidRPr="004B12C3">
        <w:rPr>
          <w:i/>
          <w:szCs w:val="26"/>
        </w:rPr>
        <w:t>……….</w:t>
      </w:r>
      <w:r w:rsidRPr="004B12C3">
        <w:rPr>
          <w:i/>
          <w:szCs w:val="26"/>
        </w:rPr>
        <w:t>)</w:t>
      </w:r>
      <w:r w:rsidRPr="004B12C3">
        <w:rPr>
          <w:i/>
          <w:szCs w:val="26"/>
        </w:rPr>
        <w:tab/>
      </w:r>
    </w:p>
    <w:p w14:paraId="6D6BDDE1" w14:textId="77777777" w:rsidR="0001253D" w:rsidRPr="004B12C3" w:rsidRDefault="0001253D" w:rsidP="0058665A">
      <w:pPr>
        <w:tabs>
          <w:tab w:val="left" w:pos="2160"/>
          <w:tab w:val="right" w:pos="5670"/>
          <w:tab w:val="left" w:pos="5760"/>
          <w:tab w:val="right" w:pos="8640"/>
        </w:tabs>
        <w:spacing w:before="0" w:after="0" w:line="360" w:lineRule="auto"/>
        <w:jc w:val="both"/>
        <w:rPr>
          <w:szCs w:val="26"/>
        </w:rPr>
      </w:pPr>
    </w:p>
    <w:p w14:paraId="5E2BF3E7" w14:textId="77777777" w:rsidR="0001253D" w:rsidRPr="004B12C3" w:rsidRDefault="0001253D" w:rsidP="0058665A">
      <w:pPr>
        <w:tabs>
          <w:tab w:val="left" w:pos="2160"/>
          <w:tab w:val="right" w:pos="5670"/>
          <w:tab w:val="left" w:pos="5760"/>
          <w:tab w:val="right" w:pos="8640"/>
        </w:tabs>
        <w:spacing w:before="0" w:after="0" w:line="360" w:lineRule="auto"/>
        <w:jc w:val="both"/>
        <w:rPr>
          <w:szCs w:val="26"/>
        </w:rPr>
      </w:pPr>
    </w:p>
    <w:p w14:paraId="5738C5CD" w14:textId="77777777" w:rsidR="0001253D" w:rsidRPr="004B12C3" w:rsidRDefault="0001253D" w:rsidP="0058665A">
      <w:pPr>
        <w:tabs>
          <w:tab w:val="left" w:pos="2160"/>
          <w:tab w:val="right" w:pos="5670"/>
          <w:tab w:val="left" w:pos="5760"/>
          <w:tab w:val="right" w:pos="8640"/>
        </w:tabs>
        <w:spacing w:before="0" w:after="0" w:line="360" w:lineRule="auto"/>
        <w:jc w:val="both"/>
        <w:rPr>
          <w:szCs w:val="26"/>
        </w:rPr>
      </w:pPr>
      <w:r w:rsidRPr="004B12C3">
        <w:rPr>
          <w:szCs w:val="26"/>
        </w:rPr>
        <w:t>Người phê duyệt:</w:t>
      </w:r>
      <w:r w:rsidRPr="004B12C3">
        <w:rPr>
          <w:szCs w:val="26"/>
        </w:rPr>
        <w:tab/>
        <w:t>Họ tên _____________________</w:t>
      </w:r>
      <w:r w:rsidRPr="004B12C3">
        <w:rPr>
          <w:szCs w:val="26"/>
        </w:rPr>
        <w:tab/>
      </w:r>
      <w:r w:rsidRPr="004B12C3">
        <w:rPr>
          <w:szCs w:val="26"/>
        </w:rPr>
        <w:tab/>
        <w:t>Ngày _________________</w:t>
      </w:r>
    </w:p>
    <w:p w14:paraId="38091DFE" w14:textId="087E5A30" w:rsidR="000E796C" w:rsidRPr="004B12C3" w:rsidRDefault="0001253D" w:rsidP="0058665A">
      <w:pPr>
        <w:tabs>
          <w:tab w:val="left" w:pos="2160"/>
          <w:tab w:val="right" w:pos="5670"/>
          <w:tab w:val="left" w:pos="5760"/>
          <w:tab w:val="right" w:pos="8640"/>
        </w:tabs>
        <w:spacing w:before="0" w:after="0" w:line="360" w:lineRule="auto"/>
        <w:jc w:val="both"/>
        <w:rPr>
          <w:szCs w:val="26"/>
        </w:rPr>
      </w:pPr>
      <w:r w:rsidRPr="004B12C3">
        <w:rPr>
          <w:szCs w:val="26"/>
        </w:rPr>
        <w:tab/>
      </w:r>
      <w:r w:rsidRPr="004B12C3">
        <w:rPr>
          <w:i/>
          <w:szCs w:val="26"/>
        </w:rPr>
        <w:t>(</w:t>
      </w:r>
      <w:r w:rsidR="00AB79F2" w:rsidRPr="004B12C3">
        <w:rPr>
          <w:i/>
          <w:szCs w:val="26"/>
        </w:rPr>
        <w:t xml:space="preserve">Trưởng </w:t>
      </w:r>
      <w:r w:rsidRPr="004B12C3">
        <w:rPr>
          <w:i/>
          <w:szCs w:val="26"/>
        </w:rPr>
        <w:t>Ban quản lý dự án)</w:t>
      </w:r>
      <w:r w:rsidRPr="004B12C3">
        <w:rPr>
          <w:i/>
          <w:szCs w:val="26"/>
        </w:rPr>
        <w:tab/>
      </w:r>
    </w:p>
    <w:p w14:paraId="50D06EEA" w14:textId="77777777" w:rsidR="000E796C" w:rsidRPr="004B12C3" w:rsidRDefault="000E796C" w:rsidP="0058665A">
      <w:pPr>
        <w:spacing w:before="0" w:after="0" w:line="360" w:lineRule="auto"/>
        <w:jc w:val="both"/>
        <w:rPr>
          <w:szCs w:val="26"/>
        </w:rPr>
      </w:pPr>
    </w:p>
    <w:p w14:paraId="673BF872" w14:textId="77777777" w:rsidR="000E796C" w:rsidRPr="004B12C3" w:rsidRDefault="000E796C" w:rsidP="0058665A">
      <w:pPr>
        <w:spacing w:before="0" w:after="0" w:line="360" w:lineRule="auto"/>
        <w:jc w:val="both"/>
        <w:rPr>
          <w:szCs w:val="26"/>
        </w:rPr>
        <w:sectPr w:rsidR="000E796C" w:rsidRPr="004B12C3" w:rsidSect="00AA7AD6">
          <w:headerReference w:type="default" r:id="rId9"/>
          <w:footerReference w:type="default" r:id="rId10"/>
          <w:pgSz w:w="11907" w:h="16840" w:code="9"/>
          <w:pgMar w:top="992" w:right="1134" w:bottom="992" w:left="1701" w:header="540" w:footer="400" w:gutter="0"/>
          <w:cols w:space="720"/>
          <w:titlePg/>
          <w:docGrid w:linePitch="326"/>
        </w:sectPr>
      </w:pPr>
    </w:p>
    <w:p w14:paraId="02B72DC5" w14:textId="77777777" w:rsidR="000E796C" w:rsidRPr="004B12C3" w:rsidRDefault="000E796C" w:rsidP="0058665A">
      <w:pPr>
        <w:spacing w:before="0" w:after="0" w:line="360" w:lineRule="auto"/>
        <w:jc w:val="center"/>
        <w:rPr>
          <w:b/>
          <w:sz w:val="28"/>
          <w:szCs w:val="28"/>
        </w:rPr>
      </w:pPr>
      <w:r w:rsidRPr="004B12C3">
        <w:rPr>
          <w:b/>
          <w:sz w:val="28"/>
          <w:szCs w:val="28"/>
        </w:rPr>
        <w:lastRenderedPageBreak/>
        <w:t>MỤC LỤC</w:t>
      </w:r>
    </w:p>
    <w:p w14:paraId="50B8BC8C" w14:textId="696F7F14" w:rsidR="00D30BEA" w:rsidRDefault="007439AF">
      <w:pPr>
        <w:pStyle w:val="TOC1"/>
        <w:tabs>
          <w:tab w:val="left" w:pos="480"/>
          <w:tab w:val="right" w:leader="dot" w:pos="9062"/>
        </w:tabs>
        <w:rPr>
          <w:rFonts w:asciiTheme="minorHAnsi" w:eastAsiaTheme="minorEastAsia" w:hAnsiTheme="minorHAnsi" w:cstheme="minorBidi"/>
          <w:b w:val="0"/>
          <w:noProof/>
          <w:sz w:val="22"/>
          <w:szCs w:val="22"/>
        </w:rPr>
      </w:pPr>
      <w:r w:rsidRPr="004B12C3">
        <w:rPr>
          <w:szCs w:val="26"/>
        </w:rPr>
        <w:fldChar w:fldCharType="begin"/>
      </w:r>
      <w:r w:rsidRPr="004B12C3">
        <w:rPr>
          <w:szCs w:val="26"/>
        </w:rPr>
        <w:instrText xml:space="preserve"> TOC \o "1-5" \h \z \u </w:instrText>
      </w:r>
      <w:r w:rsidRPr="004B12C3">
        <w:rPr>
          <w:szCs w:val="26"/>
        </w:rPr>
        <w:fldChar w:fldCharType="separate"/>
      </w:r>
      <w:hyperlink w:anchor="_Toc91577700" w:history="1">
        <w:r w:rsidR="00D30BEA" w:rsidRPr="00B87AC8">
          <w:rPr>
            <w:rStyle w:val="Hyperlink"/>
            <w:noProof/>
          </w:rPr>
          <w:t>I.</w:t>
        </w:r>
        <w:r w:rsidR="00D30BEA">
          <w:rPr>
            <w:rFonts w:asciiTheme="minorHAnsi" w:eastAsiaTheme="minorEastAsia" w:hAnsiTheme="minorHAnsi" w:cstheme="minorBidi"/>
            <w:b w:val="0"/>
            <w:noProof/>
            <w:sz w:val="22"/>
            <w:szCs w:val="22"/>
          </w:rPr>
          <w:tab/>
        </w:r>
        <w:r w:rsidR="00D30BEA" w:rsidRPr="00B87AC8">
          <w:rPr>
            <w:rStyle w:val="Hyperlink"/>
            <w:noProof/>
          </w:rPr>
          <w:t>TỔNG QUAN</w:t>
        </w:r>
        <w:r w:rsidR="00D30BEA">
          <w:rPr>
            <w:noProof/>
            <w:webHidden/>
          </w:rPr>
          <w:tab/>
        </w:r>
        <w:r w:rsidR="00D30BEA">
          <w:rPr>
            <w:noProof/>
            <w:webHidden/>
          </w:rPr>
          <w:fldChar w:fldCharType="begin"/>
        </w:r>
        <w:r w:rsidR="00D30BEA">
          <w:rPr>
            <w:noProof/>
            <w:webHidden/>
          </w:rPr>
          <w:instrText xml:space="preserve"> PAGEREF _Toc91577700 \h </w:instrText>
        </w:r>
        <w:r w:rsidR="00D30BEA">
          <w:rPr>
            <w:noProof/>
            <w:webHidden/>
          </w:rPr>
        </w:r>
        <w:r w:rsidR="00D30BEA">
          <w:rPr>
            <w:noProof/>
            <w:webHidden/>
          </w:rPr>
          <w:fldChar w:fldCharType="separate"/>
        </w:r>
        <w:r w:rsidR="00D30BEA">
          <w:rPr>
            <w:noProof/>
            <w:webHidden/>
          </w:rPr>
          <w:t>8</w:t>
        </w:r>
        <w:r w:rsidR="00D30BEA">
          <w:rPr>
            <w:noProof/>
            <w:webHidden/>
          </w:rPr>
          <w:fldChar w:fldCharType="end"/>
        </w:r>
      </w:hyperlink>
    </w:p>
    <w:p w14:paraId="5A26353A" w14:textId="3BB0333C" w:rsidR="00D30BEA" w:rsidRDefault="00025ECA">
      <w:pPr>
        <w:pStyle w:val="TOC2"/>
        <w:tabs>
          <w:tab w:val="left" w:pos="880"/>
          <w:tab w:val="right" w:leader="dot" w:pos="9062"/>
        </w:tabs>
        <w:rPr>
          <w:rFonts w:asciiTheme="minorHAnsi" w:eastAsiaTheme="minorEastAsia" w:hAnsiTheme="minorHAnsi" w:cstheme="minorBidi"/>
          <w:noProof/>
          <w:sz w:val="22"/>
          <w:szCs w:val="22"/>
        </w:rPr>
      </w:pPr>
      <w:hyperlink w:anchor="_Toc91577701" w:history="1">
        <w:r w:rsidR="00D30BEA" w:rsidRPr="00B87AC8">
          <w:rPr>
            <w:rStyle w:val="Hyperlink"/>
            <w:noProof/>
          </w:rPr>
          <w:t>I.1.</w:t>
        </w:r>
        <w:r w:rsidR="00D30BEA">
          <w:rPr>
            <w:rFonts w:asciiTheme="minorHAnsi" w:eastAsiaTheme="minorEastAsia" w:hAnsiTheme="minorHAnsi" w:cstheme="minorBidi"/>
            <w:noProof/>
            <w:sz w:val="22"/>
            <w:szCs w:val="22"/>
          </w:rPr>
          <w:tab/>
        </w:r>
        <w:r w:rsidR="00D30BEA" w:rsidRPr="00B87AC8">
          <w:rPr>
            <w:rStyle w:val="Hyperlink"/>
            <w:noProof/>
          </w:rPr>
          <w:t>Mục đích</w:t>
        </w:r>
        <w:r w:rsidR="00D30BEA">
          <w:rPr>
            <w:noProof/>
            <w:webHidden/>
          </w:rPr>
          <w:tab/>
        </w:r>
        <w:r w:rsidR="00D30BEA">
          <w:rPr>
            <w:noProof/>
            <w:webHidden/>
          </w:rPr>
          <w:fldChar w:fldCharType="begin"/>
        </w:r>
        <w:r w:rsidR="00D30BEA">
          <w:rPr>
            <w:noProof/>
            <w:webHidden/>
          </w:rPr>
          <w:instrText xml:space="preserve"> PAGEREF _Toc91577701 \h </w:instrText>
        </w:r>
        <w:r w:rsidR="00D30BEA">
          <w:rPr>
            <w:noProof/>
            <w:webHidden/>
          </w:rPr>
        </w:r>
        <w:r w:rsidR="00D30BEA">
          <w:rPr>
            <w:noProof/>
            <w:webHidden/>
          </w:rPr>
          <w:fldChar w:fldCharType="separate"/>
        </w:r>
        <w:r w:rsidR="00D30BEA">
          <w:rPr>
            <w:noProof/>
            <w:webHidden/>
          </w:rPr>
          <w:t>8</w:t>
        </w:r>
        <w:r w:rsidR="00D30BEA">
          <w:rPr>
            <w:noProof/>
            <w:webHidden/>
          </w:rPr>
          <w:fldChar w:fldCharType="end"/>
        </w:r>
      </w:hyperlink>
    </w:p>
    <w:p w14:paraId="06D4E145" w14:textId="3310906B" w:rsidR="00D30BEA" w:rsidRDefault="00025ECA">
      <w:pPr>
        <w:pStyle w:val="TOC2"/>
        <w:tabs>
          <w:tab w:val="left" w:pos="880"/>
          <w:tab w:val="right" w:leader="dot" w:pos="9062"/>
        </w:tabs>
        <w:rPr>
          <w:rFonts w:asciiTheme="minorHAnsi" w:eastAsiaTheme="minorEastAsia" w:hAnsiTheme="minorHAnsi" w:cstheme="minorBidi"/>
          <w:noProof/>
          <w:sz w:val="22"/>
          <w:szCs w:val="22"/>
        </w:rPr>
      </w:pPr>
      <w:hyperlink w:anchor="_Toc91577702" w:history="1">
        <w:r w:rsidR="00D30BEA" w:rsidRPr="00B87AC8">
          <w:rPr>
            <w:rStyle w:val="Hyperlink"/>
            <w:noProof/>
          </w:rPr>
          <w:t>I.2.</w:t>
        </w:r>
        <w:r w:rsidR="00D30BEA">
          <w:rPr>
            <w:rFonts w:asciiTheme="minorHAnsi" w:eastAsiaTheme="minorEastAsia" w:hAnsiTheme="minorHAnsi" w:cstheme="minorBidi"/>
            <w:noProof/>
            <w:sz w:val="22"/>
            <w:szCs w:val="22"/>
          </w:rPr>
          <w:tab/>
        </w:r>
        <w:r w:rsidR="00D30BEA" w:rsidRPr="00B87AC8">
          <w:rPr>
            <w:rStyle w:val="Hyperlink"/>
            <w:noProof/>
          </w:rPr>
          <w:t>Phạm vi</w:t>
        </w:r>
        <w:r w:rsidR="00D30BEA">
          <w:rPr>
            <w:noProof/>
            <w:webHidden/>
          </w:rPr>
          <w:tab/>
        </w:r>
        <w:r w:rsidR="00D30BEA">
          <w:rPr>
            <w:noProof/>
            <w:webHidden/>
          </w:rPr>
          <w:fldChar w:fldCharType="begin"/>
        </w:r>
        <w:r w:rsidR="00D30BEA">
          <w:rPr>
            <w:noProof/>
            <w:webHidden/>
          </w:rPr>
          <w:instrText xml:space="preserve"> PAGEREF _Toc91577702 \h </w:instrText>
        </w:r>
        <w:r w:rsidR="00D30BEA">
          <w:rPr>
            <w:noProof/>
            <w:webHidden/>
          </w:rPr>
        </w:r>
        <w:r w:rsidR="00D30BEA">
          <w:rPr>
            <w:noProof/>
            <w:webHidden/>
          </w:rPr>
          <w:fldChar w:fldCharType="separate"/>
        </w:r>
        <w:r w:rsidR="00D30BEA">
          <w:rPr>
            <w:noProof/>
            <w:webHidden/>
          </w:rPr>
          <w:t>8</w:t>
        </w:r>
        <w:r w:rsidR="00D30BEA">
          <w:rPr>
            <w:noProof/>
            <w:webHidden/>
          </w:rPr>
          <w:fldChar w:fldCharType="end"/>
        </w:r>
      </w:hyperlink>
    </w:p>
    <w:p w14:paraId="2FD2B676" w14:textId="2B5C647B" w:rsidR="00D30BEA" w:rsidRDefault="00025ECA">
      <w:pPr>
        <w:pStyle w:val="TOC2"/>
        <w:tabs>
          <w:tab w:val="left" w:pos="880"/>
          <w:tab w:val="right" w:leader="dot" w:pos="9062"/>
        </w:tabs>
        <w:rPr>
          <w:rFonts w:asciiTheme="minorHAnsi" w:eastAsiaTheme="minorEastAsia" w:hAnsiTheme="minorHAnsi" w:cstheme="minorBidi"/>
          <w:noProof/>
          <w:sz w:val="22"/>
          <w:szCs w:val="22"/>
        </w:rPr>
      </w:pPr>
      <w:hyperlink w:anchor="_Toc91577703" w:history="1">
        <w:r w:rsidR="00D30BEA" w:rsidRPr="00B87AC8">
          <w:rPr>
            <w:rStyle w:val="Hyperlink"/>
            <w:noProof/>
          </w:rPr>
          <w:t>I.3.</w:t>
        </w:r>
        <w:r w:rsidR="00D30BEA">
          <w:rPr>
            <w:rFonts w:asciiTheme="minorHAnsi" w:eastAsiaTheme="minorEastAsia" w:hAnsiTheme="minorHAnsi" w:cstheme="minorBidi"/>
            <w:noProof/>
            <w:sz w:val="22"/>
            <w:szCs w:val="22"/>
          </w:rPr>
          <w:tab/>
        </w:r>
        <w:r w:rsidR="00D30BEA" w:rsidRPr="00B87AC8">
          <w:rPr>
            <w:rStyle w:val="Hyperlink"/>
            <w:noProof/>
          </w:rPr>
          <w:t>Tài liệu liên quan</w:t>
        </w:r>
        <w:r w:rsidR="00D30BEA">
          <w:rPr>
            <w:noProof/>
            <w:webHidden/>
          </w:rPr>
          <w:tab/>
        </w:r>
        <w:r w:rsidR="00D30BEA">
          <w:rPr>
            <w:noProof/>
            <w:webHidden/>
          </w:rPr>
          <w:fldChar w:fldCharType="begin"/>
        </w:r>
        <w:r w:rsidR="00D30BEA">
          <w:rPr>
            <w:noProof/>
            <w:webHidden/>
          </w:rPr>
          <w:instrText xml:space="preserve"> PAGEREF _Toc91577703 \h </w:instrText>
        </w:r>
        <w:r w:rsidR="00D30BEA">
          <w:rPr>
            <w:noProof/>
            <w:webHidden/>
          </w:rPr>
        </w:r>
        <w:r w:rsidR="00D30BEA">
          <w:rPr>
            <w:noProof/>
            <w:webHidden/>
          </w:rPr>
          <w:fldChar w:fldCharType="separate"/>
        </w:r>
        <w:r w:rsidR="00D30BEA">
          <w:rPr>
            <w:noProof/>
            <w:webHidden/>
          </w:rPr>
          <w:t>8</w:t>
        </w:r>
        <w:r w:rsidR="00D30BEA">
          <w:rPr>
            <w:noProof/>
            <w:webHidden/>
          </w:rPr>
          <w:fldChar w:fldCharType="end"/>
        </w:r>
      </w:hyperlink>
    </w:p>
    <w:p w14:paraId="41AE8EA8" w14:textId="50C68303" w:rsidR="00D30BEA" w:rsidRDefault="00025ECA">
      <w:pPr>
        <w:pStyle w:val="TOC2"/>
        <w:tabs>
          <w:tab w:val="left" w:pos="880"/>
          <w:tab w:val="right" w:leader="dot" w:pos="9062"/>
        </w:tabs>
        <w:rPr>
          <w:rFonts w:asciiTheme="minorHAnsi" w:eastAsiaTheme="minorEastAsia" w:hAnsiTheme="minorHAnsi" w:cstheme="minorBidi"/>
          <w:noProof/>
          <w:sz w:val="22"/>
          <w:szCs w:val="22"/>
        </w:rPr>
      </w:pPr>
      <w:hyperlink w:anchor="_Toc91577704" w:history="1">
        <w:r w:rsidR="00D30BEA" w:rsidRPr="00B87AC8">
          <w:rPr>
            <w:rStyle w:val="Hyperlink"/>
            <w:noProof/>
          </w:rPr>
          <w:t>I.4.</w:t>
        </w:r>
        <w:r w:rsidR="00D30BEA">
          <w:rPr>
            <w:rFonts w:asciiTheme="minorHAnsi" w:eastAsiaTheme="minorEastAsia" w:hAnsiTheme="minorHAnsi" w:cstheme="minorBidi"/>
            <w:noProof/>
            <w:sz w:val="22"/>
            <w:szCs w:val="22"/>
          </w:rPr>
          <w:tab/>
        </w:r>
        <w:r w:rsidR="00D30BEA" w:rsidRPr="00B87AC8">
          <w:rPr>
            <w:rStyle w:val="Hyperlink"/>
            <w:noProof/>
          </w:rPr>
          <w:t>Thuật ngữ và các từ viết tắt</w:t>
        </w:r>
        <w:r w:rsidR="00D30BEA">
          <w:rPr>
            <w:noProof/>
            <w:webHidden/>
          </w:rPr>
          <w:tab/>
        </w:r>
        <w:r w:rsidR="00D30BEA">
          <w:rPr>
            <w:noProof/>
            <w:webHidden/>
          </w:rPr>
          <w:fldChar w:fldCharType="begin"/>
        </w:r>
        <w:r w:rsidR="00D30BEA">
          <w:rPr>
            <w:noProof/>
            <w:webHidden/>
          </w:rPr>
          <w:instrText xml:space="preserve"> PAGEREF _Toc91577704 \h </w:instrText>
        </w:r>
        <w:r w:rsidR="00D30BEA">
          <w:rPr>
            <w:noProof/>
            <w:webHidden/>
          </w:rPr>
        </w:r>
        <w:r w:rsidR="00D30BEA">
          <w:rPr>
            <w:noProof/>
            <w:webHidden/>
          </w:rPr>
          <w:fldChar w:fldCharType="separate"/>
        </w:r>
        <w:r w:rsidR="00D30BEA">
          <w:rPr>
            <w:noProof/>
            <w:webHidden/>
          </w:rPr>
          <w:t>8</w:t>
        </w:r>
        <w:r w:rsidR="00D30BEA">
          <w:rPr>
            <w:noProof/>
            <w:webHidden/>
          </w:rPr>
          <w:fldChar w:fldCharType="end"/>
        </w:r>
      </w:hyperlink>
    </w:p>
    <w:p w14:paraId="60A388F0" w14:textId="2CA0F4CE" w:rsidR="00D30BEA" w:rsidRDefault="00025ECA">
      <w:pPr>
        <w:pStyle w:val="TOC2"/>
        <w:tabs>
          <w:tab w:val="left" w:pos="880"/>
          <w:tab w:val="right" w:leader="dot" w:pos="9062"/>
        </w:tabs>
        <w:rPr>
          <w:rFonts w:asciiTheme="minorHAnsi" w:eastAsiaTheme="minorEastAsia" w:hAnsiTheme="minorHAnsi" w:cstheme="minorBidi"/>
          <w:noProof/>
          <w:sz w:val="22"/>
          <w:szCs w:val="22"/>
        </w:rPr>
      </w:pPr>
      <w:hyperlink w:anchor="_Toc91577705" w:history="1">
        <w:r w:rsidR="00D30BEA" w:rsidRPr="00B87AC8">
          <w:rPr>
            <w:rStyle w:val="Hyperlink"/>
            <w:noProof/>
          </w:rPr>
          <w:t>I.5.</w:t>
        </w:r>
        <w:r w:rsidR="00D30BEA">
          <w:rPr>
            <w:rFonts w:asciiTheme="minorHAnsi" w:eastAsiaTheme="minorEastAsia" w:hAnsiTheme="minorHAnsi" w:cstheme="minorBidi"/>
            <w:noProof/>
            <w:sz w:val="22"/>
            <w:szCs w:val="22"/>
          </w:rPr>
          <w:tab/>
        </w:r>
        <w:r w:rsidR="00D30BEA" w:rsidRPr="00B87AC8">
          <w:rPr>
            <w:rStyle w:val="Hyperlink"/>
            <w:noProof/>
          </w:rPr>
          <w:t>Quy ước chung</w:t>
        </w:r>
        <w:r w:rsidR="00D30BEA">
          <w:rPr>
            <w:noProof/>
            <w:webHidden/>
          </w:rPr>
          <w:tab/>
        </w:r>
        <w:r w:rsidR="00D30BEA">
          <w:rPr>
            <w:noProof/>
            <w:webHidden/>
          </w:rPr>
          <w:fldChar w:fldCharType="begin"/>
        </w:r>
        <w:r w:rsidR="00D30BEA">
          <w:rPr>
            <w:noProof/>
            <w:webHidden/>
          </w:rPr>
          <w:instrText xml:space="preserve"> PAGEREF _Toc91577705 \h </w:instrText>
        </w:r>
        <w:r w:rsidR="00D30BEA">
          <w:rPr>
            <w:noProof/>
            <w:webHidden/>
          </w:rPr>
        </w:r>
        <w:r w:rsidR="00D30BEA">
          <w:rPr>
            <w:noProof/>
            <w:webHidden/>
          </w:rPr>
          <w:fldChar w:fldCharType="separate"/>
        </w:r>
        <w:r w:rsidR="00D30BEA">
          <w:rPr>
            <w:noProof/>
            <w:webHidden/>
          </w:rPr>
          <w:t>8</w:t>
        </w:r>
        <w:r w:rsidR="00D30BEA">
          <w:rPr>
            <w:noProof/>
            <w:webHidden/>
          </w:rPr>
          <w:fldChar w:fldCharType="end"/>
        </w:r>
      </w:hyperlink>
    </w:p>
    <w:p w14:paraId="7CC94B15" w14:textId="2DCBA664" w:rsidR="00D30BEA" w:rsidRDefault="00025ECA">
      <w:pPr>
        <w:pStyle w:val="TOC1"/>
        <w:tabs>
          <w:tab w:val="left" w:pos="720"/>
          <w:tab w:val="right" w:leader="dot" w:pos="9062"/>
        </w:tabs>
        <w:rPr>
          <w:rFonts w:asciiTheme="minorHAnsi" w:eastAsiaTheme="minorEastAsia" w:hAnsiTheme="minorHAnsi" w:cstheme="minorBidi"/>
          <w:b w:val="0"/>
          <w:noProof/>
          <w:sz w:val="22"/>
          <w:szCs w:val="22"/>
        </w:rPr>
      </w:pPr>
      <w:hyperlink w:anchor="_Toc91577706" w:history="1">
        <w:r w:rsidR="00D30BEA" w:rsidRPr="00B87AC8">
          <w:rPr>
            <w:rStyle w:val="Hyperlink"/>
            <w:noProof/>
          </w:rPr>
          <w:t>II.</w:t>
        </w:r>
        <w:r w:rsidR="00D30BEA">
          <w:rPr>
            <w:rFonts w:asciiTheme="minorHAnsi" w:eastAsiaTheme="minorEastAsia" w:hAnsiTheme="minorHAnsi" w:cstheme="minorBidi"/>
            <w:b w:val="0"/>
            <w:noProof/>
            <w:sz w:val="22"/>
            <w:szCs w:val="22"/>
          </w:rPr>
          <w:tab/>
        </w:r>
        <w:r w:rsidR="00D30BEA" w:rsidRPr="00B87AC8">
          <w:rPr>
            <w:rStyle w:val="Hyperlink"/>
            <w:noProof/>
          </w:rPr>
          <w:t>NỘI DUNG</w:t>
        </w:r>
        <w:r w:rsidR="00D30BEA">
          <w:rPr>
            <w:noProof/>
            <w:webHidden/>
          </w:rPr>
          <w:tab/>
        </w:r>
        <w:r w:rsidR="00D30BEA">
          <w:rPr>
            <w:noProof/>
            <w:webHidden/>
          </w:rPr>
          <w:fldChar w:fldCharType="begin"/>
        </w:r>
        <w:r w:rsidR="00D30BEA">
          <w:rPr>
            <w:noProof/>
            <w:webHidden/>
          </w:rPr>
          <w:instrText xml:space="preserve"> PAGEREF _Toc91577706 \h </w:instrText>
        </w:r>
        <w:r w:rsidR="00D30BEA">
          <w:rPr>
            <w:noProof/>
            <w:webHidden/>
          </w:rPr>
        </w:r>
        <w:r w:rsidR="00D30BEA">
          <w:rPr>
            <w:noProof/>
            <w:webHidden/>
          </w:rPr>
          <w:fldChar w:fldCharType="separate"/>
        </w:r>
        <w:r w:rsidR="00D30BEA">
          <w:rPr>
            <w:noProof/>
            <w:webHidden/>
          </w:rPr>
          <w:t>9</w:t>
        </w:r>
        <w:r w:rsidR="00D30BEA">
          <w:rPr>
            <w:noProof/>
            <w:webHidden/>
          </w:rPr>
          <w:fldChar w:fldCharType="end"/>
        </w:r>
      </w:hyperlink>
    </w:p>
    <w:p w14:paraId="5152540C" w14:textId="5F2DC815" w:rsidR="00D30BEA" w:rsidRDefault="00025ECA">
      <w:pPr>
        <w:pStyle w:val="TOC2"/>
        <w:tabs>
          <w:tab w:val="left" w:pos="1100"/>
          <w:tab w:val="right" w:leader="dot" w:pos="9062"/>
        </w:tabs>
        <w:rPr>
          <w:rFonts w:asciiTheme="minorHAnsi" w:eastAsiaTheme="minorEastAsia" w:hAnsiTheme="minorHAnsi" w:cstheme="minorBidi"/>
          <w:noProof/>
          <w:sz w:val="22"/>
          <w:szCs w:val="22"/>
        </w:rPr>
      </w:pPr>
      <w:hyperlink w:anchor="_Toc91577707" w:history="1">
        <w:r w:rsidR="00D30BEA" w:rsidRPr="00B87AC8">
          <w:rPr>
            <w:rStyle w:val="Hyperlink"/>
            <w:noProof/>
          </w:rPr>
          <w:t>II.1.</w:t>
        </w:r>
        <w:r w:rsidR="00D30BEA">
          <w:rPr>
            <w:rFonts w:asciiTheme="minorHAnsi" w:eastAsiaTheme="minorEastAsia" w:hAnsiTheme="minorHAnsi" w:cstheme="minorBidi"/>
            <w:noProof/>
            <w:sz w:val="22"/>
            <w:szCs w:val="22"/>
          </w:rPr>
          <w:tab/>
        </w:r>
        <w:r w:rsidR="00D30BEA" w:rsidRPr="00B87AC8">
          <w:rPr>
            <w:rStyle w:val="Hyperlink"/>
            <w:noProof/>
          </w:rPr>
          <w:t>Tổng quan hệ thống phần mềm</w:t>
        </w:r>
        <w:r w:rsidR="00D30BEA">
          <w:rPr>
            <w:noProof/>
            <w:webHidden/>
          </w:rPr>
          <w:tab/>
        </w:r>
        <w:r w:rsidR="00D30BEA">
          <w:rPr>
            <w:noProof/>
            <w:webHidden/>
          </w:rPr>
          <w:fldChar w:fldCharType="begin"/>
        </w:r>
        <w:r w:rsidR="00D30BEA">
          <w:rPr>
            <w:noProof/>
            <w:webHidden/>
          </w:rPr>
          <w:instrText xml:space="preserve"> PAGEREF _Toc91577707 \h </w:instrText>
        </w:r>
        <w:r w:rsidR="00D30BEA">
          <w:rPr>
            <w:noProof/>
            <w:webHidden/>
          </w:rPr>
        </w:r>
        <w:r w:rsidR="00D30BEA">
          <w:rPr>
            <w:noProof/>
            <w:webHidden/>
          </w:rPr>
          <w:fldChar w:fldCharType="separate"/>
        </w:r>
        <w:r w:rsidR="00D30BEA">
          <w:rPr>
            <w:noProof/>
            <w:webHidden/>
          </w:rPr>
          <w:t>9</w:t>
        </w:r>
        <w:r w:rsidR="00D30BEA">
          <w:rPr>
            <w:noProof/>
            <w:webHidden/>
          </w:rPr>
          <w:fldChar w:fldCharType="end"/>
        </w:r>
      </w:hyperlink>
    </w:p>
    <w:p w14:paraId="5E6F2E18" w14:textId="1623F6E0" w:rsidR="00D30BEA" w:rsidRDefault="00025ECA">
      <w:pPr>
        <w:pStyle w:val="TOC3"/>
        <w:tabs>
          <w:tab w:val="left" w:pos="1540"/>
          <w:tab w:val="right" w:leader="dot" w:pos="9062"/>
        </w:tabs>
        <w:rPr>
          <w:rFonts w:asciiTheme="minorHAnsi" w:eastAsiaTheme="minorEastAsia" w:hAnsiTheme="minorHAnsi" w:cstheme="minorBidi"/>
          <w:i w:val="0"/>
          <w:noProof/>
          <w:sz w:val="22"/>
          <w:szCs w:val="22"/>
        </w:rPr>
      </w:pPr>
      <w:hyperlink w:anchor="_Toc91577708" w:history="1">
        <w:r w:rsidR="00D30BEA" w:rsidRPr="00B87AC8">
          <w:rPr>
            <w:rStyle w:val="Hyperlink"/>
            <w:noProof/>
          </w:rPr>
          <w:t>II.1.1.</w:t>
        </w:r>
        <w:r w:rsidR="00D30BEA">
          <w:rPr>
            <w:rFonts w:asciiTheme="minorHAnsi" w:eastAsiaTheme="minorEastAsia" w:hAnsiTheme="minorHAnsi" w:cstheme="minorBidi"/>
            <w:i w:val="0"/>
            <w:noProof/>
            <w:sz w:val="22"/>
            <w:szCs w:val="22"/>
          </w:rPr>
          <w:tab/>
        </w:r>
        <w:r w:rsidR="00D30BEA" w:rsidRPr="00B87AC8">
          <w:rPr>
            <w:rStyle w:val="Hyperlink"/>
            <w:noProof/>
          </w:rPr>
          <w:t>Phát biểu bài toán</w:t>
        </w:r>
        <w:r w:rsidR="00D30BEA">
          <w:rPr>
            <w:noProof/>
            <w:webHidden/>
          </w:rPr>
          <w:tab/>
        </w:r>
        <w:r w:rsidR="00D30BEA">
          <w:rPr>
            <w:noProof/>
            <w:webHidden/>
          </w:rPr>
          <w:fldChar w:fldCharType="begin"/>
        </w:r>
        <w:r w:rsidR="00D30BEA">
          <w:rPr>
            <w:noProof/>
            <w:webHidden/>
          </w:rPr>
          <w:instrText xml:space="preserve"> PAGEREF _Toc91577708 \h </w:instrText>
        </w:r>
        <w:r w:rsidR="00D30BEA">
          <w:rPr>
            <w:noProof/>
            <w:webHidden/>
          </w:rPr>
        </w:r>
        <w:r w:rsidR="00D30BEA">
          <w:rPr>
            <w:noProof/>
            <w:webHidden/>
          </w:rPr>
          <w:fldChar w:fldCharType="separate"/>
        </w:r>
        <w:r w:rsidR="00D30BEA">
          <w:rPr>
            <w:noProof/>
            <w:webHidden/>
          </w:rPr>
          <w:t>9</w:t>
        </w:r>
        <w:r w:rsidR="00D30BEA">
          <w:rPr>
            <w:noProof/>
            <w:webHidden/>
          </w:rPr>
          <w:fldChar w:fldCharType="end"/>
        </w:r>
      </w:hyperlink>
    </w:p>
    <w:p w14:paraId="6A483179" w14:textId="2F93B94C" w:rsidR="00D30BEA" w:rsidRDefault="00025ECA">
      <w:pPr>
        <w:pStyle w:val="TOC3"/>
        <w:tabs>
          <w:tab w:val="left" w:pos="1540"/>
          <w:tab w:val="right" w:leader="dot" w:pos="9062"/>
        </w:tabs>
        <w:rPr>
          <w:rFonts w:asciiTheme="minorHAnsi" w:eastAsiaTheme="minorEastAsia" w:hAnsiTheme="minorHAnsi" w:cstheme="minorBidi"/>
          <w:i w:val="0"/>
          <w:noProof/>
          <w:sz w:val="22"/>
          <w:szCs w:val="22"/>
        </w:rPr>
      </w:pPr>
      <w:hyperlink w:anchor="_Toc91577709" w:history="1">
        <w:r w:rsidR="00D30BEA" w:rsidRPr="00B87AC8">
          <w:rPr>
            <w:rStyle w:val="Hyperlink"/>
            <w:noProof/>
          </w:rPr>
          <w:t>II.1.2.</w:t>
        </w:r>
        <w:r w:rsidR="00D30BEA">
          <w:rPr>
            <w:rFonts w:asciiTheme="minorHAnsi" w:eastAsiaTheme="minorEastAsia" w:hAnsiTheme="minorHAnsi" w:cstheme="minorBidi"/>
            <w:i w:val="0"/>
            <w:noProof/>
            <w:sz w:val="22"/>
            <w:szCs w:val="22"/>
          </w:rPr>
          <w:tab/>
        </w:r>
        <w:r w:rsidR="00D30BEA" w:rsidRPr="00B87AC8">
          <w:rPr>
            <w:rStyle w:val="Hyperlink"/>
            <w:noProof/>
          </w:rPr>
          <w:t>Mục tiêu hệ thống</w:t>
        </w:r>
        <w:r w:rsidR="00D30BEA">
          <w:rPr>
            <w:noProof/>
            <w:webHidden/>
          </w:rPr>
          <w:tab/>
        </w:r>
        <w:r w:rsidR="00D30BEA">
          <w:rPr>
            <w:noProof/>
            <w:webHidden/>
          </w:rPr>
          <w:fldChar w:fldCharType="begin"/>
        </w:r>
        <w:r w:rsidR="00D30BEA">
          <w:rPr>
            <w:noProof/>
            <w:webHidden/>
          </w:rPr>
          <w:instrText xml:space="preserve"> PAGEREF _Toc91577709 \h </w:instrText>
        </w:r>
        <w:r w:rsidR="00D30BEA">
          <w:rPr>
            <w:noProof/>
            <w:webHidden/>
          </w:rPr>
        </w:r>
        <w:r w:rsidR="00D30BEA">
          <w:rPr>
            <w:noProof/>
            <w:webHidden/>
          </w:rPr>
          <w:fldChar w:fldCharType="separate"/>
        </w:r>
        <w:r w:rsidR="00D30BEA">
          <w:rPr>
            <w:noProof/>
            <w:webHidden/>
          </w:rPr>
          <w:t>9</w:t>
        </w:r>
        <w:r w:rsidR="00D30BEA">
          <w:rPr>
            <w:noProof/>
            <w:webHidden/>
          </w:rPr>
          <w:fldChar w:fldCharType="end"/>
        </w:r>
      </w:hyperlink>
    </w:p>
    <w:p w14:paraId="6E9ED83B" w14:textId="2350DB96" w:rsidR="00D30BEA" w:rsidRDefault="00025ECA">
      <w:pPr>
        <w:pStyle w:val="TOC3"/>
        <w:tabs>
          <w:tab w:val="left" w:pos="1540"/>
          <w:tab w:val="right" w:leader="dot" w:pos="9062"/>
        </w:tabs>
        <w:rPr>
          <w:rFonts w:asciiTheme="minorHAnsi" w:eastAsiaTheme="minorEastAsia" w:hAnsiTheme="minorHAnsi" w:cstheme="minorBidi"/>
          <w:i w:val="0"/>
          <w:noProof/>
          <w:sz w:val="22"/>
          <w:szCs w:val="22"/>
        </w:rPr>
      </w:pPr>
      <w:hyperlink w:anchor="_Toc91577710" w:history="1">
        <w:r w:rsidR="00D30BEA" w:rsidRPr="00B87AC8">
          <w:rPr>
            <w:rStyle w:val="Hyperlink"/>
            <w:noProof/>
          </w:rPr>
          <w:t>II.1.3.</w:t>
        </w:r>
        <w:r w:rsidR="00D30BEA">
          <w:rPr>
            <w:rFonts w:asciiTheme="minorHAnsi" w:eastAsiaTheme="minorEastAsia" w:hAnsiTheme="minorHAnsi" w:cstheme="minorBidi"/>
            <w:i w:val="0"/>
            <w:noProof/>
            <w:sz w:val="22"/>
            <w:szCs w:val="22"/>
          </w:rPr>
          <w:tab/>
        </w:r>
        <w:r w:rsidR="00D30BEA" w:rsidRPr="00B87AC8">
          <w:rPr>
            <w:rStyle w:val="Hyperlink"/>
            <w:noProof/>
          </w:rPr>
          <w:t>Phạm vi hệ thống</w:t>
        </w:r>
        <w:r w:rsidR="00D30BEA">
          <w:rPr>
            <w:noProof/>
            <w:webHidden/>
          </w:rPr>
          <w:tab/>
        </w:r>
        <w:r w:rsidR="00D30BEA">
          <w:rPr>
            <w:noProof/>
            <w:webHidden/>
          </w:rPr>
          <w:fldChar w:fldCharType="begin"/>
        </w:r>
        <w:r w:rsidR="00D30BEA">
          <w:rPr>
            <w:noProof/>
            <w:webHidden/>
          </w:rPr>
          <w:instrText xml:space="preserve"> PAGEREF _Toc91577710 \h </w:instrText>
        </w:r>
        <w:r w:rsidR="00D30BEA">
          <w:rPr>
            <w:noProof/>
            <w:webHidden/>
          </w:rPr>
        </w:r>
        <w:r w:rsidR="00D30BEA">
          <w:rPr>
            <w:noProof/>
            <w:webHidden/>
          </w:rPr>
          <w:fldChar w:fldCharType="separate"/>
        </w:r>
        <w:r w:rsidR="00D30BEA">
          <w:rPr>
            <w:noProof/>
            <w:webHidden/>
          </w:rPr>
          <w:t>9</w:t>
        </w:r>
        <w:r w:rsidR="00D30BEA">
          <w:rPr>
            <w:noProof/>
            <w:webHidden/>
          </w:rPr>
          <w:fldChar w:fldCharType="end"/>
        </w:r>
      </w:hyperlink>
    </w:p>
    <w:p w14:paraId="5EDA3123" w14:textId="3EDFFB31" w:rsidR="00D30BEA" w:rsidRDefault="00025ECA">
      <w:pPr>
        <w:pStyle w:val="TOC4"/>
        <w:tabs>
          <w:tab w:val="left" w:pos="1763"/>
          <w:tab w:val="right" w:leader="dot" w:pos="9062"/>
        </w:tabs>
        <w:rPr>
          <w:rFonts w:asciiTheme="minorHAnsi" w:eastAsiaTheme="minorEastAsia" w:hAnsiTheme="minorHAnsi" w:cstheme="minorBidi"/>
          <w:noProof/>
          <w:sz w:val="22"/>
          <w:szCs w:val="22"/>
        </w:rPr>
      </w:pPr>
      <w:hyperlink w:anchor="_Toc91577711" w:history="1">
        <w:r w:rsidR="00D30BEA" w:rsidRPr="00B87AC8">
          <w:rPr>
            <w:rStyle w:val="Hyperlink"/>
            <w:noProof/>
          </w:rPr>
          <w:t>II.1.3.1.</w:t>
        </w:r>
        <w:r w:rsidR="00D30BEA">
          <w:rPr>
            <w:rFonts w:asciiTheme="minorHAnsi" w:eastAsiaTheme="minorEastAsia" w:hAnsiTheme="minorHAnsi" w:cstheme="minorBidi"/>
            <w:noProof/>
            <w:sz w:val="22"/>
            <w:szCs w:val="22"/>
          </w:rPr>
          <w:tab/>
        </w:r>
        <w:r w:rsidR="00D30BEA" w:rsidRPr="00B87AC8">
          <w:rPr>
            <w:rStyle w:val="Hyperlink"/>
            <w:noProof/>
          </w:rPr>
          <w:t>Danh mục phạm vi yêu cầu nằm trong hợp đồng</w:t>
        </w:r>
        <w:r w:rsidR="00D30BEA">
          <w:rPr>
            <w:noProof/>
            <w:webHidden/>
          </w:rPr>
          <w:tab/>
        </w:r>
        <w:r w:rsidR="00D30BEA">
          <w:rPr>
            <w:noProof/>
            <w:webHidden/>
          </w:rPr>
          <w:fldChar w:fldCharType="begin"/>
        </w:r>
        <w:r w:rsidR="00D30BEA">
          <w:rPr>
            <w:noProof/>
            <w:webHidden/>
          </w:rPr>
          <w:instrText xml:space="preserve"> PAGEREF _Toc91577711 \h </w:instrText>
        </w:r>
        <w:r w:rsidR="00D30BEA">
          <w:rPr>
            <w:noProof/>
            <w:webHidden/>
          </w:rPr>
        </w:r>
        <w:r w:rsidR="00D30BEA">
          <w:rPr>
            <w:noProof/>
            <w:webHidden/>
          </w:rPr>
          <w:fldChar w:fldCharType="separate"/>
        </w:r>
        <w:r w:rsidR="00D30BEA">
          <w:rPr>
            <w:noProof/>
            <w:webHidden/>
          </w:rPr>
          <w:t>9</w:t>
        </w:r>
        <w:r w:rsidR="00D30BEA">
          <w:rPr>
            <w:noProof/>
            <w:webHidden/>
          </w:rPr>
          <w:fldChar w:fldCharType="end"/>
        </w:r>
      </w:hyperlink>
    </w:p>
    <w:p w14:paraId="739C0685" w14:textId="102B9034" w:rsidR="00D30BEA" w:rsidRDefault="00025ECA">
      <w:pPr>
        <w:pStyle w:val="TOC4"/>
        <w:tabs>
          <w:tab w:val="left" w:pos="1763"/>
          <w:tab w:val="right" w:leader="dot" w:pos="9062"/>
        </w:tabs>
        <w:rPr>
          <w:rFonts w:asciiTheme="minorHAnsi" w:eastAsiaTheme="minorEastAsia" w:hAnsiTheme="minorHAnsi" w:cstheme="minorBidi"/>
          <w:noProof/>
          <w:sz w:val="22"/>
          <w:szCs w:val="22"/>
        </w:rPr>
      </w:pPr>
      <w:hyperlink w:anchor="_Toc91577712" w:history="1">
        <w:r w:rsidR="00D30BEA" w:rsidRPr="00B87AC8">
          <w:rPr>
            <w:rStyle w:val="Hyperlink"/>
            <w:noProof/>
          </w:rPr>
          <w:t>II.1.3.2.</w:t>
        </w:r>
        <w:r w:rsidR="00D30BEA">
          <w:rPr>
            <w:rFonts w:asciiTheme="minorHAnsi" w:eastAsiaTheme="minorEastAsia" w:hAnsiTheme="minorHAnsi" w:cstheme="minorBidi"/>
            <w:noProof/>
            <w:sz w:val="22"/>
            <w:szCs w:val="22"/>
          </w:rPr>
          <w:tab/>
        </w:r>
        <w:r w:rsidR="00D30BEA" w:rsidRPr="00B87AC8">
          <w:rPr>
            <w:rStyle w:val="Hyperlink"/>
            <w:noProof/>
          </w:rPr>
          <w:t>Danh mục phạm vi yêu cầu nằm ngoài hợp đồng</w:t>
        </w:r>
        <w:r w:rsidR="00D30BEA">
          <w:rPr>
            <w:noProof/>
            <w:webHidden/>
          </w:rPr>
          <w:tab/>
        </w:r>
        <w:r w:rsidR="00D30BEA">
          <w:rPr>
            <w:noProof/>
            <w:webHidden/>
          </w:rPr>
          <w:fldChar w:fldCharType="begin"/>
        </w:r>
        <w:r w:rsidR="00D30BEA">
          <w:rPr>
            <w:noProof/>
            <w:webHidden/>
          </w:rPr>
          <w:instrText xml:space="preserve"> PAGEREF _Toc91577712 \h </w:instrText>
        </w:r>
        <w:r w:rsidR="00D30BEA">
          <w:rPr>
            <w:noProof/>
            <w:webHidden/>
          </w:rPr>
        </w:r>
        <w:r w:rsidR="00D30BEA">
          <w:rPr>
            <w:noProof/>
            <w:webHidden/>
          </w:rPr>
          <w:fldChar w:fldCharType="separate"/>
        </w:r>
        <w:r w:rsidR="00D30BEA">
          <w:rPr>
            <w:noProof/>
            <w:webHidden/>
          </w:rPr>
          <w:t>9</w:t>
        </w:r>
        <w:r w:rsidR="00D30BEA">
          <w:rPr>
            <w:noProof/>
            <w:webHidden/>
          </w:rPr>
          <w:fldChar w:fldCharType="end"/>
        </w:r>
      </w:hyperlink>
    </w:p>
    <w:p w14:paraId="43B3115B" w14:textId="11847382" w:rsidR="00D30BEA" w:rsidRDefault="00025ECA">
      <w:pPr>
        <w:pStyle w:val="TOC4"/>
        <w:tabs>
          <w:tab w:val="left" w:pos="1763"/>
          <w:tab w:val="right" w:leader="dot" w:pos="9062"/>
        </w:tabs>
        <w:rPr>
          <w:rFonts w:asciiTheme="minorHAnsi" w:eastAsiaTheme="minorEastAsia" w:hAnsiTheme="minorHAnsi" w:cstheme="minorBidi"/>
          <w:noProof/>
          <w:sz w:val="22"/>
          <w:szCs w:val="22"/>
        </w:rPr>
      </w:pPr>
      <w:hyperlink w:anchor="_Toc91577713" w:history="1">
        <w:r w:rsidR="00D30BEA" w:rsidRPr="00B87AC8">
          <w:rPr>
            <w:rStyle w:val="Hyperlink"/>
            <w:noProof/>
          </w:rPr>
          <w:t>II.1.3.3.</w:t>
        </w:r>
        <w:r w:rsidR="00D30BEA">
          <w:rPr>
            <w:rFonts w:asciiTheme="minorHAnsi" w:eastAsiaTheme="minorEastAsia" w:hAnsiTheme="minorHAnsi" w:cstheme="minorBidi"/>
            <w:noProof/>
            <w:sz w:val="22"/>
            <w:szCs w:val="22"/>
          </w:rPr>
          <w:tab/>
        </w:r>
        <w:r w:rsidR="00D30BEA" w:rsidRPr="00B87AC8">
          <w:rPr>
            <w:rStyle w:val="Hyperlink"/>
            <w:noProof/>
          </w:rPr>
          <w:t>Danh sách nhóm người dùng hệ thống</w:t>
        </w:r>
        <w:r w:rsidR="00D30BEA">
          <w:rPr>
            <w:noProof/>
            <w:webHidden/>
          </w:rPr>
          <w:tab/>
        </w:r>
        <w:r w:rsidR="00D30BEA">
          <w:rPr>
            <w:noProof/>
            <w:webHidden/>
          </w:rPr>
          <w:fldChar w:fldCharType="begin"/>
        </w:r>
        <w:r w:rsidR="00D30BEA">
          <w:rPr>
            <w:noProof/>
            <w:webHidden/>
          </w:rPr>
          <w:instrText xml:space="preserve"> PAGEREF _Toc91577713 \h </w:instrText>
        </w:r>
        <w:r w:rsidR="00D30BEA">
          <w:rPr>
            <w:noProof/>
            <w:webHidden/>
          </w:rPr>
        </w:r>
        <w:r w:rsidR="00D30BEA">
          <w:rPr>
            <w:noProof/>
            <w:webHidden/>
          </w:rPr>
          <w:fldChar w:fldCharType="separate"/>
        </w:r>
        <w:r w:rsidR="00D30BEA">
          <w:rPr>
            <w:noProof/>
            <w:webHidden/>
          </w:rPr>
          <w:t>9</w:t>
        </w:r>
        <w:r w:rsidR="00D30BEA">
          <w:rPr>
            <w:noProof/>
            <w:webHidden/>
          </w:rPr>
          <w:fldChar w:fldCharType="end"/>
        </w:r>
      </w:hyperlink>
    </w:p>
    <w:p w14:paraId="47AD9F68" w14:textId="5EC4091E" w:rsidR="00D30BEA" w:rsidRDefault="00025ECA">
      <w:pPr>
        <w:pStyle w:val="TOC4"/>
        <w:tabs>
          <w:tab w:val="left" w:pos="1763"/>
          <w:tab w:val="right" w:leader="dot" w:pos="9062"/>
        </w:tabs>
        <w:rPr>
          <w:rFonts w:asciiTheme="minorHAnsi" w:eastAsiaTheme="minorEastAsia" w:hAnsiTheme="minorHAnsi" w:cstheme="minorBidi"/>
          <w:noProof/>
          <w:sz w:val="22"/>
          <w:szCs w:val="22"/>
        </w:rPr>
      </w:pPr>
      <w:hyperlink w:anchor="_Toc91577714" w:history="1">
        <w:r w:rsidR="00D30BEA" w:rsidRPr="00B87AC8">
          <w:rPr>
            <w:rStyle w:val="Hyperlink"/>
            <w:noProof/>
          </w:rPr>
          <w:t>II.1.3.4.</w:t>
        </w:r>
        <w:r w:rsidR="00D30BEA">
          <w:rPr>
            <w:rFonts w:asciiTheme="minorHAnsi" w:eastAsiaTheme="minorEastAsia" w:hAnsiTheme="minorHAnsi" w:cstheme="minorBidi"/>
            <w:noProof/>
            <w:sz w:val="22"/>
            <w:szCs w:val="22"/>
          </w:rPr>
          <w:tab/>
        </w:r>
        <w:r w:rsidR="00D30BEA" w:rsidRPr="00B87AC8">
          <w:rPr>
            <w:rStyle w:val="Hyperlink"/>
            <w:noProof/>
          </w:rPr>
          <w:t>Mô hình tổng thể hệ thống</w:t>
        </w:r>
        <w:r w:rsidR="00D30BEA">
          <w:rPr>
            <w:noProof/>
            <w:webHidden/>
          </w:rPr>
          <w:tab/>
        </w:r>
        <w:r w:rsidR="00D30BEA">
          <w:rPr>
            <w:noProof/>
            <w:webHidden/>
          </w:rPr>
          <w:fldChar w:fldCharType="begin"/>
        </w:r>
        <w:r w:rsidR="00D30BEA">
          <w:rPr>
            <w:noProof/>
            <w:webHidden/>
          </w:rPr>
          <w:instrText xml:space="preserve"> PAGEREF _Toc91577714 \h </w:instrText>
        </w:r>
        <w:r w:rsidR="00D30BEA">
          <w:rPr>
            <w:noProof/>
            <w:webHidden/>
          </w:rPr>
        </w:r>
        <w:r w:rsidR="00D30BEA">
          <w:rPr>
            <w:noProof/>
            <w:webHidden/>
          </w:rPr>
          <w:fldChar w:fldCharType="separate"/>
        </w:r>
        <w:r w:rsidR="00D30BEA">
          <w:rPr>
            <w:noProof/>
            <w:webHidden/>
          </w:rPr>
          <w:t>9</w:t>
        </w:r>
        <w:r w:rsidR="00D30BEA">
          <w:rPr>
            <w:noProof/>
            <w:webHidden/>
          </w:rPr>
          <w:fldChar w:fldCharType="end"/>
        </w:r>
      </w:hyperlink>
    </w:p>
    <w:p w14:paraId="6AC94054" w14:textId="77C81A7F" w:rsidR="00D30BEA" w:rsidRDefault="00025ECA">
      <w:pPr>
        <w:pStyle w:val="TOC2"/>
        <w:tabs>
          <w:tab w:val="left" w:pos="1100"/>
          <w:tab w:val="right" w:leader="dot" w:pos="9062"/>
        </w:tabs>
        <w:rPr>
          <w:rFonts w:asciiTheme="minorHAnsi" w:eastAsiaTheme="minorEastAsia" w:hAnsiTheme="minorHAnsi" w:cstheme="minorBidi"/>
          <w:noProof/>
          <w:sz w:val="22"/>
          <w:szCs w:val="22"/>
        </w:rPr>
      </w:pPr>
      <w:hyperlink w:anchor="_Toc91577715" w:history="1">
        <w:r w:rsidR="00D30BEA" w:rsidRPr="00B87AC8">
          <w:rPr>
            <w:rStyle w:val="Hyperlink"/>
            <w:noProof/>
          </w:rPr>
          <w:t>II.2.</w:t>
        </w:r>
        <w:r w:rsidR="00D30BEA">
          <w:rPr>
            <w:rFonts w:asciiTheme="minorHAnsi" w:eastAsiaTheme="minorEastAsia" w:hAnsiTheme="minorHAnsi" w:cstheme="minorBidi"/>
            <w:noProof/>
            <w:sz w:val="22"/>
            <w:szCs w:val="22"/>
          </w:rPr>
          <w:tab/>
        </w:r>
        <w:r w:rsidR="00D30BEA" w:rsidRPr="00B87AC8">
          <w:rPr>
            <w:rStyle w:val="Hyperlink"/>
            <w:noProof/>
          </w:rPr>
          <w:t>DANH SÁCH CÁC THÔNG TIN CẦN GHI NHẬN, BIỂU MẪU</w:t>
        </w:r>
        <w:r w:rsidR="00D30BEA">
          <w:rPr>
            <w:noProof/>
            <w:webHidden/>
          </w:rPr>
          <w:tab/>
        </w:r>
        <w:r w:rsidR="00D30BEA">
          <w:rPr>
            <w:noProof/>
            <w:webHidden/>
          </w:rPr>
          <w:fldChar w:fldCharType="begin"/>
        </w:r>
        <w:r w:rsidR="00D30BEA">
          <w:rPr>
            <w:noProof/>
            <w:webHidden/>
          </w:rPr>
          <w:instrText xml:space="preserve"> PAGEREF _Toc91577715 \h </w:instrText>
        </w:r>
        <w:r w:rsidR="00D30BEA">
          <w:rPr>
            <w:noProof/>
            <w:webHidden/>
          </w:rPr>
        </w:r>
        <w:r w:rsidR="00D30BEA">
          <w:rPr>
            <w:noProof/>
            <w:webHidden/>
          </w:rPr>
          <w:fldChar w:fldCharType="separate"/>
        </w:r>
        <w:r w:rsidR="00D30BEA">
          <w:rPr>
            <w:noProof/>
            <w:webHidden/>
          </w:rPr>
          <w:t>10</w:t>
        </w:r>
        <w:r w:rsidR="00D30BEA">
          <w:rPr>
            <w:noProof/>
            <w:webHidden/>
          </w:rPr>
          <w:fldChar w:fldCharType="end"/>
        </w:r>
      </w:hyperlink>
    </w:p>
    <w:p w14:paraId="45B5D7C4" w14:textId="3BDD7823" w:rsidR="00D30BEA" w:rsidRDefault="00025ECA">
      <w:pPr>
        <w:pStyle w:val="TOC3"/>
        <w:tabs>
          <w:tab w:val="left" w:pos="1540"/>
          <w:tab w:val="right" w:leader="dot" w:pos="9062"/>
        </w:tabs>
        <w:rPr>
          <w:rFonts w:asciiTheme="minorHAnsi" w:eastAsiaTheme="minorEastAsia" w:hAnsiTheme="minorHAnsi" w:cstheme="minorBidi"/>
          <w:i w:val="0"/>
          <w:noProof/>
          <w:sz w:val="22"/>
          <w:szCs w:val="22"/>
        </w:rPr>
      </w:pPr>
      <w:hyperlink w:anchor="_Toc91577716" w:history="1">
        <w:r w:rsidR="00D30BEA" w:rsidRPr="00B87AC8">
          <w:rPr>
            <w:rStyle w:val="Hyperlink"/>
            <w:noProof/>
          </w:rPr>
          <w:t>II.2.1.</w:t>
        </w:r>
        <w:r w:rsidR="00D30BEA">
          <w:rPr>
            <w:rFonts w:asciiTheme="minorHAnsi" w:eastAsiaTheme="minorEastAsia" w:hAnsiTheme="minorHAnsi" w:cstheme="minorBidi"/>
            <w:i w:val="0"/>
            <w:noProof/>
            <w:sz w:val="22"/>
            <w:szCs w:val="22"/>
          </w:rPr>
          <w:tab/>
        </w:r>
        <w:r w:rsidR="00D30BEA" w:rsidRPr="00B87AC8">
          <w:rPr>
            <w:rStyle w:val="Hyperlink"/>
            <w:noProof/>
          </w:rPr>
          <w:t>Danh sách các thông tin cần ghi nhận nhưng không sử dụng trong các biểu mẫu đính kèm tài liệu</w:t>
        </w:r>
        <w:r w:rsidR="00D30BEA">
          <w:rPr>
            <w:noProof/>
            <w:webHidden/>
          </w:rPr>
          <w:tab/>
        </w:r>
        <w:r w:rsidR="00D30BEA">
          <w:rPr>
            <w:noProof/>
            <w:webHidden/>
          </w:rPr>
          <w:fldChar w:fldCharType="begin"/>
        </w:r>
        <w:r w:rsidR="00D30BEA">
          <w:rPr>
            <w:noProof/>
            <w:webHidden/>
          </w:rPr>
          <w:instrText xml:space="preserve"> PAGEREF _Toc91577716 \h </w:instrText>
        </w:r>
        <w:r w:rsidR="00D30BEA">
          <w:rPr>
            <w:noProof/>
            <w:webHidden/>
          </w:rPr>
        </w:r>
        <w:r w:rsidR="00D30BEA">
          <w:rPr>
            <w:noProof/>
            <w:webHidden/>
          </w:rPr>
          <w:fldChar w:fldCharType="separate"/>
        </w:r>
        <w:r w:rsidR="00D30BEA">
          <w:rPr>
            <w:noProof/>
            <w:webHidden/>
          </w:rPr>
          <w:t>10</w:t>
        </w:r>
        <w:r w:rsidR="00D30BEA">
          <w:rPr>
            <w:noProof/>
            <w:webHidden/>
          </w:rPr>
          <w:fldChar w:fldCharType="end"/>
        </w:r>
      </w:hyperlink>
    </w:p>
    <w:p w14:paraId="6C2360C7" w14:textId="0D9CC9B9" w:rsidR="00D30BEA" w:rsidRDefault="00025ECA">
      <w:pPr>
        <w:pStyle w:val="TOC3"/>
        <w:tabs>
          <w:tab w:val="left" w:pos="1540"/>
          <w:tab w:val="right" w:leader="dot" w:pos="9062"/>
        </w:tabs>
        <w:rPr>
          <w:rFonts w:asciiTheme="minorHAnsi" w:eastAsiaTheme="minorEastAsia" w:hAnsiTheme="minorHAnsi" w:cstheme="minorBidi"/>
          <w:i w:val="0"/>
          <w:noProof/>
          <w:sz w:val="22"/>
          <w:szCs w:val="22"/>
        </w:rPr>
      </w:pPr>
      <w:hyperlink w:anchor="_Toc91577717" w:history="1">
        <w:r w:rsidR="00D30BEA" w:rsidRPr="00B87AC8">
          <w:rPr>
            <w:rStyle w:val="Hyperlink"/>
            <w:noProof/>
          </w:rPr>
          <w:t>II.2.2.</w:t>
        </w:r>
        <w:r w:rsidR="00D30BEA">
          <w:rPr>
            <w:rFonts w:asciiTheme="minorHAnsi" w:eastAsiaTheme="minorEastAsia" w:hAnsiTheme="minorHAnsi" w:cstheme="minorBidi"/>
            <w:i w:val="0"/>
            <w:noProof/>
            <w:sz w:val="22"/>
            <w:szCs w:val="22"/>
          </w:rPr>
          <w:tab/>
        </w:r>
        <w:r w:rsidR="00D30BEA" w:rsidRPr="00B87AC8">
          <w:rPr>
            <w:rStyle w:val="Hyperlink"/>
            <w:noProof/>
          </w:rPr>
          <w:t>Danh sách các biểu mẫu đính kèm tài liệu</w:t>
        </w:r>
        <w:r w:rsidR="00D30BEA">
          <w:rPr>
            <w:noProof/>
            <w:webHidden/>
          </w:rPr>
          <w:tab/>
        </w:r>
        <w:r w:rsidR="00D30BEA">
          <w:rPr>
            <w:noProof/>
            <w:webHidden/>
          </w:rPr>
          <w:fldChar w:fldCharType="begin"/>
        </w:r>
        <w:r w:rsidR="00D30BEA">
          <w:rPr>
            <w:noProof/>
            <w:webHidden/>
          </w:rPr>
          <w:instrText xml:space="preserve"> PAGEREF _Toc91577717 \h </w:instrText>
        </w:r>
        <w:r w:rsidR="00D30BEA">
          <w:rPr>
            <w:noProof/>
            <w:webHidden/>
          </w:rPr>
        </w:r>
        <w:r w:rsidR="00D30BEA">
          <w:rPr>
            <w:noProof/>
            <w:webHidden/>
          </w:rPr>
          <w:fldChar w:fldCharType="separate"/>
        </w:r>
        <w:r w:rsidR="00D30BEA">
          <w:rPr>
            <w:noProof/>
            <w:webHidden/>
          </w:rPr>
          <w:t>10</w:t>
        </w:r>
        <w:r w:rsidR="00D30BEA">
          <w:rPr>
            <w:noProof/>
            <w:webHidden/>
          </w:rPr>
          <w:fldChar w:fldCharType="end"/>
        </w:r>
      </w:hyperlink>
    </w:p>
    <w:p w14:paraId="2444A5AF" w14:textId="48432A57" w:rsidR="00D30BEA" w:rsidRDefault="00025ECA">
      <w:pPr>
        <w:pStyle w:val="TOC2"/>
        <w:tabs>
          <w:tab w:val="left" w:pos="1100"/>
          <w:tab w:val="right" w:leader="dot" w:pos="9062"/>
        </w:tabs>
        <w:rPr>
          <w:rFonts w:asciiTheme="minorHAnsi" w:eastAsiaTheme="minorEastAsia" w:hAnsiTheme="minorHAnsi" w:cstheme="minorBidi"/>
          <w:noProof/>
          <w:sz w:val="22"/>
          <w:szCs w:val="22"/>
        </w:rPr>
      </w:pPr>
      <w:hyperlink w:anchor="_Toc91577718" w:history="1">
        <w:r w:rsidR="00D30BEA" w:rsidRPr="00B87AC8">
          <w:rPr>
            <w:rStyle w:val="Hyperlink"/>
            <w:noProof/>
          </w:rPr>
          <w:t>II.3.</w:t>
        </w:r>
        <w:r w:rsidR="00D30BEA">
          <w:rPr>
            <w:rFonts w:asciiTheme="minorHAnsi" w:eastAsiaTheme="minorEastAsia" w:hAnsiTheme="minorHAnsi" w:cstheme="minorBidi"/>
            <w:noProof/>
            <w:sz w:val="22"/>
            <w:szCs w:val="22"/>
          </w:rPr>
          <w:tab/>
        </w:r>
        <w:r w:rsidR="00D30BEA" w:rsidRPr="00B87AC8">
          <w:rPr>
            <w:rStyle w:val="Hyperlink"/>
            <w:noProof/>
          </w:rPr>
          <w:t>QUY TRÌNH NGHIỆP VỤ</w:t>
        </w:r>
        <w:r w:rsidR="00D30BEA">
          <w:rPr>
            <w:noProof/>
            <w:webHidden/>
          </w:rPr>
          <w:tab/>
        </w:r>
        <w:r w:rsidR="00D30BEA">
          <w:rPr>
            <w:noProof/>
            <w:webHidden/>
          </w:rPr>
          <w:fldChar w:fldCharType="begin"/>
        </w:r>
        <w:r w:rsidR="00D30BEA">
          <w:rPr>
            <w:noProof/>
            <w:webHidden/>
          </w:rPr>
          <w:instrText xml:space="preserve"> PAGEREF _Toc91577718 \h </w:instrText>
        </w:r>
        <w:r w:rsidR="00D30BEA">
          <w:rPr>
            <w:noProof/>
            <w:webHidden/>
          </w:rPr>
        </w:r>
        <w:r w:rsidR="00D30BEA">
          <w:rPr>
            <w:noProof/>
            <w:webHidden/>
          </w:rPr>
          <w:fldChar w:fldCharType="separate"/>
        </w:r>
        <w:r w:rsidR="00D30BEA">
          <w:rPr>
            <w:noProof/>
            <w:webHidden/>
          </w:rPr>
          <w:t>14</w:t>
        </w:r>
        <w:r w:rsidR="00D30BEA">
          <w:rPr>
            <w:noProof/>
            <w:webHidden/>
          </w:rPr>
          <w:fldChar w:fldCharType="end"/>
        </w:r>
      </w:hyperlink>
    </w:p>
    <w:p w14:paraId="7894F9EC" w14:textId="1AECBF1F" w:rsidR="00D30BEA" w:rsidRDefault="00025ECA">
      <w:pPr>
        <w:pStyle w:val="TOC2"/>
        <w:tabs>
          <w:tab w:val="left" w:pos="1100"/>
          <w:tab w:val="right" w:leader="dot" w:pos="9062"/>
        </w:tabs>
        <w:rPr>
          <w:rFonts w:asciiTheme="minorHAnsi" w:eastAsiaTheme="minorEastAsia" w:hAnsiTheme="minorHAnsi" w:cstheme="minorBidi"/>
          <w:noProof/>
          <w:sz w:val="22"/>
          <w:szCs w:val="22"/>
        </w:rPr>
      </w:pPr>
      <w:hyperlink w:anchor="_Toc91577719" w:history="1">
        <w:r w:rsidR="00D30BEA" w:rsidRPr="00B87AC8">
          <w:rPr>
            <w:rStyle w:val="Hyperlink"/>
            <w:noProof/>
          </w:rPr>
          <w:t>II.4.</w:t>
        </w:r>
        <w:r w:rsidR="00D30BEA">
          <w:rPr>
            <w:rFonts w:asciiTheme="minorHAnsi" w:eastAsiaTheme="minorEastAsia" w:hAnsiTheme="minorHAnsi" w:cstheme="minorBidi"/>
            <w:noProof/>
            <w:sz w:val="22"/>
            <w:szCs w:val="22"/>
          </w:rPr>
          <w:tab/>
        </w:r>
        <w:r w:rsidR="00D30BEA" w:rsidRPr="00B87AC8">
          <w:rPr>
            <w:rStyle w:val="Hyperlink"/>
            <w:noProof/>
          </w:rPr>
          <w:t>ĐẶC TẢ CHI TIẾT YÊU CẦU CHỨC NĂNG</w:t>
        </w:r>
        <w:r w:rsidR="00D30BEA">
          <w:rPr>
            <w:noProof/>
            <w:webHidden/>
          </w:rPr>
          <w:tab/>
        </w:r>
        <w:r w:rsidR="00D30BEA">
          <w:rPr>
            <w:noProof/>
            <w:webHidden/>
          </w:rPr>
          <w:fldChar w:fldCharType="begin"/>
        </w:r>
        <w:r w:rsidR="00D30BEA">
          <w:rPr>
            <w:noProof/>
            <w:webHidden/>
          </w:rPr>
          <w:instrText xml:space="preserve"> PAGEREF _Toc91577719 \h </w:instrText>
        </w:r>
        <w:r w:rsidR="00D30BEA">
          <w:rPr>
            <w:noProof/>
            <w:webHidden/>
          </w:rPr>
        </w:r>
        <w:r w:rsidR="00D30BEA">
          <w:rPr>
            <w:noProof/>
            <w:webHidden/>
          </w:rPr>
          <w:fldChar w:fldCharType="separate"/>
        </w:r>
        <w:r w:rsidR="00D30BEA">
          <w:rPr>
            <w:noProof/>
            <w:webHidden/>
          </w:rPr>
          <w:t>15</w:t>
        </w:r>
        <w:r w:rsidR="00D30BEA">
          <w:rPr>
            <w:noProof/>
            <w:webHidden/>
          </w:rPr>
          <w:fldChar w:fldCharType="end"/>
        </w:r>
      </w:hyperlink>
    </w:p>
    <w:p w14:paraId="0644BA4A" w14:textId="79C68C09" w:rsidR="00D30BEA" w:rsidRDefault="00025ECA">
      <w:pPr>
        <w:pStyle w:val="TOC3"/>
        <w:tabs>
          <w:tab w:val="left" w:pos="1540"/>
          <w:tab w:val="right" w:leader="dot" w:pos="9062"/>
        </w:tabs>
        <w:rPr>
          <w:rFonts w:asciiTheme="minorHAnsi" w:eastAsiaTheme="minorEastAsia" w:hAnsiTheme="minorHAnsi" w:cstheme="minorBidi"/>
          <w:i w:val="0"/>
          <w:noProof/>
          <w:sz w:val="22"/>
          <w:szCs w:val="22"/>
        </w:rPr>
      </w:pPr>
      <w:hyperlink w:anchor="_Toc91577720" w:history="1">
        <w:r w:rsidR="00D30BEA" w:rsidRPr="00B87AC8">
          <w:rPr>
            <w:rStyle w:val="Hyperlink"/>
            <w:noProof/>
          </w:rPr>
          <w:t>II.4.1.</w:t>
        </w:r>
        <w:r w:rsidR="00D30BEA">
          <w:rPr>
            <w:rFonts w:asciiTheme="minorHAnsi" w:eastAsiaTheme="minorEastAsia" w:hAnsiTheme="minorHAnsi" w:cstheme="minorBidi"/>
            <w:i w:val="0"/>
            <w:noProof/>
            <w:sz w:val="22"/>
            <w:szCs w:val="22"/>
          </w:rPr>
          <w:tab/>
        </w:r>
        <w:r w:rsidR="00D30BEA" w:rsidRPr="00B87AC8">
          <w:rPr>
            <w:rStyle w:val="Hyperlink"/>
            <w:noProof/>
          </w:rPr>
          <w:t>API nhân sự</w:t>
        </w:r>
        <w:r w:rsidR="00D30BEA">
          <w:rPr>
            <w:noProof/>
            <w:webHidden/>
          </w:rPr>
          <w:tab/>
        </w:r>
        <w:r w:rsidR="00D30BEA">
          <w:rPr>
            <w:noProof/>
            <w:webHidden/>
          </w:rPr>
          <w:fldChar w:fldCharType="begin"/>
        </w:r>
        <w:r w:rsidR="00D30BEA">
          <w:rPr>
            <w:noProof/>
            <w:webHidden/>
          </w:rPr>
          <w:instrText xml:space="preserve"> PAGEREF _Toc91577720 \h </w:instrText>
        </w:r>
        <w:r w:rsidR="00D30BEA">
          <w:rPr>
            <w:noProof/>
            <w:webHidden/>
          </w:rPr>
        </w:r>
        <w:r w:rsidR="00D30BEA">
          <w:rPr>
            <w:noProof/>
            <w:webHidden/>
          </w:rPr>
          <w:fldChar w:fldCharType="separate"/>
        </w:r>
        <w:r w:rsidR="00D30BEA">
          <w:rPr>
            <w:noProof/>
            <w:webHidden/>
          </w:rPr>
          <w:t>15</w:t>
        </w:r>
        <w:r w:rsidR="00D30BEA">
          <w:rPr>
            <w:noProof/>
            <w:webHidden/>
          </w:rPr>
          <w:fldChar w:fldCharType="end"/>
        </w:r>
      </w:hyperlink>
    </w:p>
    <w:p w14:paraId="15AB5D8F" w14:textId="7D095FDE" w:rsidR="00D30BEA" w:rsidRDefault="00025ECA">
      <w:pPr>
        <w:pStyle w:val="TOC4"/>
        <w:tabs>
          <w:tab w:val="left" w:pos="1763"/>
          <w:tab w:val="right" w:leader="dot" w:pos="9062"/>
        </w:tabs>
        <w:rPr>
          <w:rFonts w:asciiTheme="minorHAnsi" w:eastAsiaTheme="minorEastAsia" w:hAnsiTheme="minorHAnsi" w:cstheme="minorBidi"/>
          <w:noProof/>
          <w:sz w:val="22"/>
          <w:szCs w:val="22"/>
        </w:rPr>
      </w:pPr>
      <w:hyperlink w:anchor="_Toc91577721" w:history="1">
        <w:r w:rsidR="00D30BEA" w:rsidRPr="00B87AC8">
          <w:rPr>
            <w:rStyle w:val="Hyperlink"/>
            <w:noProof/>
          </w:rPr>
          <w:t>II.4.1.1.</w:t>
        </w:r>
        <w:r w:rsidR="00D30BEA">
          <w:rPr>
            <w:rFonts w:asciiTheme="minorHAnsi" w:eastAsiaTheme="minorEastAsia" w:hAnsiTheme="minorHAnsi" w:cstheme="minorBidi"/>
            <w:noProof/>
            <w:sz w:val="22"/>
            <w:szCs w:val="22"/>
          </w:rPr>
          <w:tab/>
        </w:r>
        <w:r w:rsidR="00D30BEA" w:rsidRPr="00B87AC8">
          <w:rPr>
            <w:rStyle w:val="Hyperlink"/>
            <w:noProof/>
          </w:rPr>
          <w:t>Thông tin hành nhân viên</w:t>
        </w:r>
        <w:r w:rsidR="00D30BEA">
          <w:rPr>
            <w:noProof/>
            <w:webHidden/>
          </w:rPr>
          <w:tab/>
        </w:r>
        <w:r w:rsidR="00D30BEA">
          <w:rPr>
            <w:noProof/>
            <w:webHidden/>
          </w:rPr>
          <w:fldChar w:fldCharType="begin"/>
        </w:r>
        <w:r w:rsidR="00D30BEA">
          <w:rPr>
            <w:noProof/>
            <w:webHidden/>
          </w:rPr>
          <w:instrText xml:space="preserve"> PAGEREF _Toc91577721 \h </w:instrText>
        </w:r>
        <w:r w:rsidR="00D30BEA">
          <w:rPr>
            <w:noProof/>
            <w:webHidden/>
          </w:rPr>
        </w:r>
        <w:r w:rsidR="00D30BEA">
          <w:rPr>
            <w:noProof/>
            <w:webHidden/>
          </w:rPr>
          <w:fldChar w:fldCharType="separate"/>
        </w:r>
        <w:r w:rsidR="00D30BEA">
          <w:rPr>
            <w:noProof/>
            <w:webHidden/>
          </w:rPr>
          <w:t>15</w:t>
        </w:r>
        <w:r w:rsidR="00D30BEA">
          <w:rPr>
            <w:noProof/>
            <w:webHidden/>
          </w:rPr>
          <w:fldChar w:fldCharType="end"/>
        </w:r>
      </w:hyperlink>
    </w:p>
    <w:p w14:paraId="6A310506" w14:textId="6D3A894D" w:rsidR="00D30BEA" w:rsidRDefault="00025ECA">
      <w:pPr>
        <w:pStyle w:val="TOC4"/>
        <w:tabs>
          <w:tab w:val="left" w:pos="1763"/>
          <w:tab w:val="right" w:leader="dot" w:pos="9062"/>
        </w:tabs>
        <w:rPr>
          <w:rFonts w:asciiTheme="minorHAnsi" w:eastAsiaTheme="minorEastAsia" w:hAnsiTheme="minorHAnsi" w:cstheme="minorBidi"/>
          <w:noProof/>
          <w:sz w:val="22"/>
          <w:szCs w:val="22"/>
        </w:rPr>
      </w:pPr>
      <w:hyperlink w:anchor="_Toc91577722" w:history="1">
        <w:r w:rsidR="00D30BEA" w:rsidRPr="00B87AC8">
          <w:rPr>
            <w:rStyle w:val="Hyperlink"/>
            <w:noProof/>
          </w:rPr>
          <w:t>II.4.1.2.</w:t>
        </w:r>
        <w:r w:rsidR="00D30BEA">
          <w:rPr>
            <w:rFonts w:asciiTheme="minorHAnsi" w:eastAsiaTheme="minorEastAsia" w:hAnsiTheme="minorHAnsi" w:cstheme="minorBidi"/>
            <w:noProof/>
            <w:sz w:val="22"/>
            <w:szCs w:val="22"/>
          </w:rPr>
          <w:tab/>
        </w:r>
        <w:r w:rsidR="00D30BEA" w:rsidRPr="00B87AC8">
          <w:rPr>
            <w:rStyle w:val="Hyperlink"/>
            <w:noProof/>
          </w:rPr>
          <w:t>Lấy thông tin lịch nghỉ phép</w:t>
        </w:r>
        <w:r w:rsidR="00D30BEA">
          <w:rPr>
            <w:noProof/>
            <w:webHidden/>
          </w:rPr>
          <w:tab/>
        </w:r>
        <w:r w:rsidR="00D30BEA">
          <w:rPr>
            <w:noProof/>
            <w:webHidden/>
          </w:rPr>
          <w:fldChar w:fldCharType="begin"/>
        </w:r>
        <w:r w:rsidR="00D30BEA">
          <w:rPr>
            <w:noProof/>
            <w:webHidden/>
          </w:rPr>
          <w:instrText xml:space="preserve"> PAGEREF _Toc91577722 \h </w:instrText>
        </w:r>
        <w:r w:rsidR="00D30BEA">
          <w:rPr>
            <w:noProof/>
            <w:webHidden/>
          </w:rPr>
        </w:r>
        <w:r w:rsidR="00D30BEA">
          <w:rPr>
            <w:noProof/>
            <w:webHidden/>
          </w:rPr>
          <w:fldChar w:fldCharType="separate"/>
        </w:r>
        <w:r w:rsidR="00D30BEA">
          <w:rPr>
            <w:noProof/>
            <w:webHidden/>
          </w:rPr>
          <w:t>15</w:t>
        </w:r>
        <w:r w:rsidR="00D30BEA">
          <w:rPr>
            <w:noProof/>
            <w:webHidden/>
          </w:rPr>
          <w:fldChar w:fldCharType="end"/>
        </w:r>
      </w:hyperlink>
    </w:p>
    <w:p w14:paraId="759A9B5B" w14:textId="1B60DD2E" w:rsidR="00D30BEA" w:rsidRDefault="00025ECA">
      <w:pPr>
        <w:pStyle w:val="TOC4"/>
        <w:tabs>
          <w:tab w:val="left" w:pos="1763"/>
          <w:tab w:val="right" w:leader="dot" w:pos="9062"/>
        </w:tabs>
        <w:rPr>
          <w:rFonts w:asciiTheme="minorHAnsi" w:eastAsiaTheme="minorEastAsia" w:hAnsiTheme="minorHAnsi" w:cstheme="minorBidi"/>
          <w:noProof/>
          <w:sz w:val="22"/>
          <w:szCs w:val="22"/>
        </w:rPr>
      </w:pPr>
      <w:hyperlink w:anchor="_Toc91577723" w:history="1">
        <w:r w:rsidR="00D30BEA" w:rsidRPr="00B87AC8">
          <w:rPr>
            <w:rStyle w:val="Hyperlink"/>
            <w:noProof/>
          </w:rPr>
          <w:t>II.4.1.3.</w:t>
        </w:r>
        <w:r w:rsidR="00D30BEA">
          <w:rPr>
            <w:rFonts w:asciiTheme="minorHAnsi" w:eastAsiaTheme="minorEastAsia" w:hAnsiTheme="minorHAnsi" w:cstheme="minorBidi"/>
            <w:noProof/>
            <w:sz w:val="22"/>
            <w:szCs w:val="22"/>
          </w:rPr>
          <w:tab/>
        </w:r>
        <w:r w:rsidR="00D30BEA" w:rsidRPr="00B87AC8">
          <w:rPr>
            <w:rStyle w:val="Hyperlink"/>
            <w:noProof/>
          </w:rPr>
          <w:t>Quy ước xử lý thông tin: API kiểu json</w:t>
        </w:r>
        <w:r w:rsidR="00D30BEA">
          <w:rPr>
            <w:noProof/>
            <w:webHidden/>
          </w:rPr>
          <w:tab/>
        </w:r>
        <w:r w:rsidR="00D30BEA">
          <w:rPr>
            <w:noProof/>
            <w:webHidden/>
          </w:rPr>
          <w:fldChar w:fldCharType="begin"/>
        </w:r>
        <w:r w:rsidR="00D30BEA">
          <w:rPr>
            <w:noProof/>
            <w:webHidden/>
          </w:rPr>
          <w:instrText xml:space="preserve"> PAGEREF _Toc91577723 \h </w:instrText>
        </w:r>
        <w:r w:rsidR="00D30BEA">
          <w:rPr>
            <w:noProof/>
            <w:webHidden/>
          </w:rPr>
        </w:r>
        <w:r w:rsidR="00D30BEA">
          <w:rPr>
            <w:noProof/>
            <w:webHidden/>
          </w:rPr>
          <w:fldChar w:fldCharType="separate"/>
        </w:r>
        <w:r w:rsidR="00D30BEA">
          <w:rPr>
            <w:noProof/>
            <w:webHidden/>
          </w:rPr>
          <w:t>15</w:t>
        </w:r>
        <w:r w:rsidR="00D30BEA">
          <w:rPr>
            <w:noProof/>
            <w:webHidden/>
          </w:rPr>
          <w:fldChar w:fldCharType="end"/>
        </w:r>
      </w:hyperlink>
    </w:p>
    <w:p w14:paraId="4746ECA4" w14:textId="20E97C10" w:rsidR="00D30BEA" w:rsidRDefault="00025ECA">
      <w:pPr>
        <w:pStyle w:val="TOC3"/>
        <w:tabs>
          <w:tab w:val="left" w:pos="1540"/>
          <w:tab w:val="right" w:leader="dot" w:pos="9062"/>
        </w:tabs>
        <w:rPr>
          <w:rFonts w:asciiTheme="minorHAnsi" w:eastAsiaTheme="minorEastAsia" w:hAnsiTheme="minorHAnsi" w:cstheme="minorBidi"/>
          <w:i w:val="0"/>
          <w:noProof/>
          <w:sz w:val="22"/>
          <w:szCs w:val="22"/>
        </w:rPr>
      </w:pPr>
      <w:hyperlink w:anchor="_Toc91577724" w:history="1">
        <w:r w:rsidR="00D30BEA" w:rsidRPr="00B87AC8">
          <w:rPr>
            <w:rStyle w:val="Hyperlink"/>
            <w:noProof/>
          </w:rPr>
          <w:t>II.4.2.</w:t>
        </w:r>
        <w:r w:rsidR="00D30BEA">
          <w:rPr>
            <w:rFonts w:asciiTheme="minorHAnsi" w:eastAsiaTheme="minorEastAsia" w:hAnsiTheme="minorHAnsi" w:cstheme="minorBidi"/>
            <w:i w:val="0"/>
            <w:noProof/>
            <w:sz w:val="22"/>
            <w:szCs w:val="22"/>
          </w:rPr>
          <w:tab/>
        </w:r>
        <w:r w:rsidR="00D30BEA" w:rsidRPr="00B87AC8">
          <w:rPr>
            <w:rStyle w:val="Hyperlink"/>
            <w:noProof/>
          </w:rPr>
          <w:t>Kết nối SSO (single sign on)</w:t>
        </w:r>
        <w:r w:rsidR="00D30BEA">
          <w:rPr>
            <w:noProof/>
            <w:webHidden/>
          </w:rPr>
          <w:tab/>
        </w:r>
        <w:r w:rsidR="00D30BEA">
          <w:rPr>
            <w:noProof/>
            <w:webHidden/>
          </w:rPr>
          <w:fldChar w:fldCharType="begin"/>
        </w:r>
        <w:r w:rsidR="00D30BEA">
          <w:rPr>
            <w:noProof/>
            <w:webHidden/>
          </w:rPr>
          <w:instrText xml:space="preserve"> PAGEREF _Toc91577724 \h </w:instrText>
        </w:r>
        <w:r w:rsidR="00D30BEA">
          <w:rPr>
            <w:noProof/>
            <w:webHidden/>
          </w:rPr>
        </w:r>
        <w:r w:rsidR="00D30BEA">
          <w:rPr>
            <w:noProof/>
            <w:webHidden/>
          </w:rPr>
          <w:fldChar w:fldCharType="separate"/>
        </w:r>
        <w:r w:rsidR="00D30BEA">
          <w:rPr>
            <w:noProof/>
            <w:webHidden/>
          </w:rPr>
          <w:t>16</w:t>
        </w:r>
        <w:r w:rsidR="00D30BEA">
          <w:rPr>
            <w:noProof/>
            <w:webHidden/>
          </w:rPr>
          <w:fldChar w:fldCharType="end"/>
        </w:r>
      </w:hyperlink>
    </w:p>
    <w:p w14:paraId="06F12FB7" w14:textId="5324940D" w:rsidR="00D30BEA" w:rsidRDefault="00025ECA">
      <w:pPr>
        <w:pStyle w:val="TOC3"/>
        <w:tabs>
          <w:tab w:val="left" w:pos="1540"/>
          <w:tab w:val="right" w:leader="dot" w:pos="9062"/>
        </w:tabs>
        <w:rPr>
          <w:rFonts w:asciiTheme="minorHAnsi" w:eastAsiaTheme="minorEastAsia" w:hAnsiTheme="minorHAnsi" w:cstheme="minorBidi"/>
          <w:i w:val="0"/>
          <w:noProof/>
          <w:sz w:val="22"/>
          <w:szCs w:val="22"/>
        </w:rPr>
      </w:pPr>
      <w:hyperlink w:anchor="_Toc91577725" w:history="1">
        <w:r w:rsidR="00D30BEA" w:rsidRPr="00B87AC8">
          <w:rPr>
            <w:rStyle w:val="Hyperlink"/>
            <w:noProof/>
          </w:rPr>
          <w:t>II.4.3.</w:t>
        </w:r>
        <w:r w:rsidR="00D30BEA">
          <w:rPr>
            <w:rFonts w:asciiTheme="minorHAnsi" w:eastAsiaTheme="minorEastAsia" w:hAnsiTheme="minorHAnsi" w:cstheme="minorBidi"/>
            <w:i w:val="0"/>
            <w:noProof/>
            <w:sz w:val="22"/>
            <w:szCs w:val="22"/>
          </w:rPr>
          <w:tab/>
        </w:r>
        <w:r w:rsidR="00D30BEA" w:rsidRPr="00B87AC8">
          <w:rPr>
            <w:rStyle w:val="Hyperlink"/>
            <w:noProof/>
          </w:rPr>
          <w:t>Phân quyền và thiết lập hệ thống</w:t>
        </w:r>
        <w:r w:rsidR="00D30BEA">
          <w:rPr>
            <w:noProof/>
            <w:webHidden/>
          </w:rPr>
          <w:tab/>
        </w:r>
        <w:r w:rsidR="00D30BEA">
          <w:rPr>
            <w:noProof/>
            <w:webHidden/>
          </w:rPr>
          <w:fldChar w:fldCharType="begin"/>
        </w:r>
        <w:r w:rsidR="00D30BEA">
          <w:rPr>
            <w:noProof/>
            <w:webHidden/>
          </w:rPr>
          <w:instrText xml:space="preserve"> PAGEREF _Toc91577725 \h </w:instrText>
        </w:r>
        <w:r w:rsidR="00D30BEA">
          <w:rPr>
            <w:noProof/>
            <w:webHidden/>
          </w:rPr>
        </w:r>
        <w:r w:rsidR="00D30BEA">
          <w:rPr>
            <w:noProof/>
            <w:webHidden/>
          </w:rPr>
          <w:fldChar w:fldCharType="separate"/>
        </w:r>
        <w:r w:rsidR="00D30BEA">
          <w:rPr>
            <w:noProof/>
            <w:webHidden/>
          </w:rPr>
          <w:t>16</w:t>
        </w:r>
        <w:r w:rsidR="00D30BEA">
          <w:rPr>
            <w:noProof/>
            <w:webHidden/>
          </w:rPr>
          <w:fldChar w:fldCharType="end"/>
        </w:r>
      </w:hyperlink>
    </w:p>
    <w:p w14:paraId="6DC034AD" w14:textId="40718251" w:rsidR="00D30BEA" w:rsidRDefault="00025ECA">
      <w:pPr>
        <w:pStyle w:val="TOC4"/>
        <w:tabs>
          <w:tab w:val="left" w:pos="1763"/>
          <w:tab w:val="right" w:leader="dot" w:pos="9062"/>
        </w:tabs>
        <w:rPr>
          <w:rFonts w:asciiTheme="minorHAnsi" w:eastAsiaTheme="minorEastAsia" w:hAnsiTheme="minorHAnsi" w:cstheme="minorBidi"/>
          <w:noProof/>
          <w:sz w:val="22"/>
          <w:szCs w:val="22"/>
        </w:rPr>
      </w:pPr>
      <w:hyperlink w:anchor="_Toc91577726" w:history="1">
        <w:r w:rsidR="00D30BEA" w:rsidRPr="00B87AC8">
          <w:rPr>
            <w:rStyle w:val="Hyperlink"/>
            <w:noProof/>
          </w:rPr>
          <w:t>II.4.3.1.</w:t>
        </w:r>
        <w:r w:rsidR="00D30BEA">
          <w:rPr>
            <w:rFonts w:asciiTheme="minorHAnsi" w:eastAsiaTheme="minorEastAsia" w:hAnsiTheme="minorHAnsi" w:cstheme="minorBidi"/>
            <w:noProof/>
            <w:sz w:val="22"/>
            <w:szCs w:val="22"/>
          </w:rPr>
          <w:tab/>
        </w:r>
        <w:r w:rsidR="00D30BEA" w:rsidRPr="00B87AC8">
          <w:rPr>
            <w:rStyle w:val="Hyperlink"/>
            <w:noProof/>
          </w:rPr>
          <w:t>Tạo Role quyền</w:t>
        </w:r>
        <w:r w:rsidR="00D30BEA">
          <w:rPr>
            <w:noProof/>
            <w:webHidden/>
          </w:rPr>
          <w:tab/>
        </w:r>
        <w:r w:rsidR="00D30BEA">
          <w:rPr>
            <w:noProof/>
            <w:webHidden/>
          </w:rPr>
          <w:fldChar w:fldCharType="begin"/>
        </w:r>
        <w:r w:rsidR="00D30BEA">
          <w:rPr>
            <w:noProof/>
            <w:webHidden/>
          </w:rPr>
          <w:instrText xml:space="preserve"> PAGEREF _Toc91577726 \h </w:instrText>
        </w:r>
        <w:r w:rsidR="00D30BEA">
          <w:rPr>
            <w:noProof/>
            <w:webHidden/>
          </w:rPr>
        </w:r>
        <w:r w:rsidR="00D30BEA">
          <w:rPr>
            <w:noProof/>
            <w:webHidden/>
          </w:rPr>
          <w:fldChar w:fldCharType="separate"/>
        </w:r>
        <w:r w:rsidR="00D30BEA">
          <w:rPr>
            <w:noProof/>
            <w:webHidden/>
          </w:rPr>
          <w:t>16</w:t>
        </w:r>
        <w:r w:rsidR="00D30BEA">
          <w:rPr>
            <w:noProof/>
            <w:webHidden/>
          </w:rPr>
          <w:fldChar w:fldCharType="end"/>
        </w:r>
      </w:hyperlink>
    </w:p>
    <w:p w14:paraId="01B1CFB5" w14:textId="1B1DD74E" w:rsidR="00D30BEA" w:rsidRDefault="00025ECA">
      <w:pPr>
        <w:pStyle w:val="TOC4"/>
        <w:tabs>
          <w:tab w:val="left" w:pos="1763"/>
          <w:tab w:val="right" w:leader="dot" w:pos="9062"/>
        </w:tabs>
        <w:rPr>
          <w:rFonts w:asciiTheme="minorHAnsi" w:eastAsiaTheme="minorEastAsia" w:hAnsiTheme="minorHAnsi" w:cstheme="minorBidi"/>
          <w:noProof/>
          <w:sz w:val="22"/>
          <w:szCs w:val="22"/>
        </w:rPr>
      </w:pPr>
      <w:hyperlink w:anchor="_Toc91577727" w:history="1">
        <w:r w:rsidR="00D30BEA" w:rsidRPr="00B87AC8">
          <w:rPr>
            <w:rStyle w:val="Hyperlink"/>
            <w:noProof/>
          </w:rPr>
          <w:t>II.4.3.2.</w:t>
        </w:r>
        <w:r w:rsidR="00D30BEA">
          <w:rPr>
            <w:rFonts w:asciiTheme="minorHAnsi" w:eastAsiaTheme="minorEastAsia" w:hAnsiTheme="minorHAnsi" w:cstheme="minorBidi"/>
            <w:noProof/>
            <w:sz w:val="22"/>
            <w:szCs w:val="22"/>
          </w:rPr>
          <w:tab/>
        </w:r>
        <w:r w:rsidR="00D30BEA" w:rsidRPr="00B87AC8">
          <w:rPr>
            <w:rStyle w:val="Hyperlink"/>
            <w:noProof/>
          </w:rPr>
          <w:t>Cấp quyền</w:t>
        </w:r>
        <w:r w:rsidR="00D30BEA">
          <w:rPr>
            <w:noProof/>
            <w:webHidden/>
          </w:rPr>
          <w:tab/>
        </w:r>
        <w:r w:rsidR="00D30BEA">
          <w:rPr>
            <w:noProof/>
            <w:webHidden/>
          </w:rPr>
          <w:fldChar w:fldCharType="begin"/>
        </w:r>
        <w:r w:rsidR="00D30BEA">
          <w:rPr>
            <w:noProof/>
            <w:webHidden/>
          </w:rPr>
          <w:instrText xml:space="preserve"> PAGEREF _Toc91577727 \h </w:instrText>
        </w:r>
        <w:r w:rsidR="00D30BEA">
          <w:rPr>
            <w:noProof/>
            <w:webHidden/>
          </w:rPr>
        </w:r>
        <w:r w:rsidR="00D30BEA">
          <w:rPr>
            <w:noProof/>
            <w:webHidden/>
          </w:rPr>
          <w:fldChar w:fldCharType="separate"/>
        </w:r>
        <w:r w:rsidR="00D30BEA">
          <w:rPr>
            <w:noProof/>
            <w:webHidden/>
          </w:rPr>
          <w:t>16</w:t>
        </w:r>
        <w:r w:rsidR="00D30BEA">
          <w:rPr>
            <w:noProof/>
            <w:webHidden/>
          </w:rPr>
          <w:fldChar w:fldCharType="end"/>
        </w:r>
      </w:hyperlink>
    </w:p>
    <w:p w14:paraId="1D79F3CD" w14:textId="44645B20" w:rsidR="00D30BEA" w:rsidRDefault="00025ECA">
      <w:pPr>
        <w:pStyle w:val="TOC4"/>
        <w:tabs>
          <w:tab w:val="left" w:pos="1763"/>
          <w:tab w:val="right" w:leader="dot" w:pos="9062"/>
        </w:tabs>
        <w:rPr>
          <w:rFonts w:asciiTheme="minorHAnsi" w:eastAsiaTheme="minorEastAsia" w:hAnsiTheme="minorHAnsi" w:cstheme="minorBidi"/>
          <w:noProof/>
          <w:sz w:val="22"/>
          <w:szCs w:val="22"/>
        </w:rPr>
      </w:pPr>
      <w:hyperlink w:anchor="_Toc91577728" w:history="1">
        <w:r w:rsidR="00D30BEA" w:rsidRPr="00B87AC8">
          <w:rPr>
            <w:rStyle w:val="Hyperlink"/>
            <w:noProof/>
          </w:rPr>
          <w:t>II.4.3.3.</w:t>
        </w:r>
        <w:r w:rsidR="00D30BEA">
          <w:rPr>
            <w:rFonts w:asciiTheme="minorHAnsi" w:eastAsiaTheme="minorEastAsia" w:hAnsiTheme="minorHAnsi" w:cstheme="minorBidi"/>
            <w:noProof/>
            <w:sz w:val="22"/>
            <w:szCs w:val="22"/>
          </w:rPr>
          <w:tab/>
        </w:r>
        <w:r w:rsidR="00D30BEA" w:rsidRPr="00B87AC8">
          <w:rPr>
            <w:rStyle w:val="Hyperlink"/>
            <w:noProof/>
          </w:rPr>
          <w:t>Cấp quyền User</w:t>
        </w:r>
        <w:r w:rsidR="00D30BEA">
          <w:rPr>
            <w:noProof/>
            <w:webHidden/>
          </w:rPr>
          <w:tab/>
        </w:r>
        <w:r w:rsidR="00D30BEA">
          <w:rPr>
            <w:noProof/>
            <w:webHidden/>
          </w:rPr>
          <w:fldChar w:fldCharType="begin"/>
        </w:r>
        <w:r w:rsidR="00D30BEA">
          <w:rPr>
            <w:noProof/>
            <w:webHidden/>
          </w:rPr>
          <w:instrText xml:space="preserve"> PAGEREF _Toc91577728 \h </w:instrText>
        </w:r>
        <w:r w:rsidR="00D30BEA">
          <w:rPr>
            <w:noProof/>
            <w:webHidden/>
          </w:rPr>
        </w:r>
        <w:r w:rsidR="00D30BEA">
          <w:rPr>
            <w:noProof/>
            <w:webHidden/>
          </w:rPr>
          <w:fldChar w:fldCharType="separate"/>
        </w:r>
        <w:r w:rsidR="00D30BEA">
          <w:rPr>
            <w:noProof/>
            <w:webHidden/>
          </w:rPr>
          <w:t>17</w:t>
        </w:r>
        <w:r w:rsidR="00D30BEA">
          <w:rPr>
            <w:noProof/>
            <w:webHidden/>
          </w:rPr>
          <w:fldChar w:fldCharType="end"/>
        </w:r>
      </w:hyperlink>
    </w:p>
    <w:p w14:paraId="6A8AB6EB" w14:textId="574E0B08" w:rsidR="00D30BEA" w:rsidRDefault="00025ECA">
      <w:pPr>
        <w:pStyle w:val="TOC4"/>
        <w:tabs>
          <w:tab w:val="left" w:pos="1763"/>
          <w:tab w:val="right" w:leader="dot" w:pos="9062"/>
        </w:tabs>
        <w:rPr>
          <w:rFonts w:asciiTheme="minorHAnsi" w:eastAsiaTheme="minorEastAsia" w:hAnsiTheme="minorHAnsi" w:cstheme="minorBidi"/>
          <w:noProof/>
          <w:sz w:val="22"/>
          <w:szCs w:val="22"/>
        </w:rPr>
      </w:pPr>
      <w:hyperlink w:anchor="_Toc91577729" w:history="1">
        <w:r w:rsidR="00D30BEA" w:rsidRPr="00B87AC8">
          <w:rPr>
            <w:rStyle w:val="Hyperlink"/>
            <w:noProof/>
          </w:rPr>
          <w:t>II.4.3.4.</w:t>
        </w:r>
        <w:r w:rsidR="00D30BEA">
          <w:rPr>
            <w:rFonts w:asciiTheme="minorHAnsi" w:eastAsiaTheme="minorEastAsia" w:hAnsiTheme="minorHAnsi" w:cstheme="minorBidi"/>
            <w:noProof/>
            <w:sz w:val="22"/>
            <w:szCs w:val="22"/>
          </w:rPr>
          <w:tab/>
        </w:r>
        <w:r w:rsidR="00D30BEA" w:rsidRPr="00B87AC8">
          <w:rPr>
            <w:rStyle w:val="Hyperlink"/>
            <w:noProof/>
          </w:rPr>
          <w:t>Tạo nhóm quyền tự định nghĩa</w:t>
        </w:r>
        <w:r w:rsidR="00D30BEA">
          <w:rPr>
            <w:noProof/>
            <w:webHidden/>
          </w:rPr>
          <w:tab/>
        </w:r>
        <w:r w:rsidR="00D30BEA">
          <w:rPr>
            <w:noProof/>
            <w:webHidden/>
          </w:rPr>
          <w:fldChar w:fldCharType="begin"/>
        </w:r>
        <w:r w:rsidR="00D30BEA">
          <w:rPr>
            <w:noProof/>
            <w:webHidden/>
          </w:rPr>
          <w:instrText xml:space="preserve"> PAGEREF _Toc91577729 \h </w:instrText>
        </w:r>
        <w:r w:rsidR="00D30BEA">
          <w:rPr>
            <w:noProof/>
            <w:webHidden/>
          </w:rPr>
        </w:r>
        <w:r w:rsidR="00D30BEA">
          <w:rPr>
            <w:noProof/>
            <w:webHidden/>
          </w:rPr>
          <w:fldChar w:fldCharType="separate"/>
        </w:r>
        <w:r w:rsidR="00D30BEA">
          <w:rPr>
            <w:noProof/>
            <w:webHidden/>
          </w:rPr>
          <w:t>18</w:t>
        </w:r>
        <w:r w:rsidR="00D30BEA">
          <w:rPr>
            <w:noProof/>
            <w:webHidden/>
          </w:rPr>
          <w:fldChar w:fldCharType="end"/>
        </w:r>
      </w:hyperlink>
    </w:p>
    <w:p w14:paraId="66985619" w14:textId="1FDBC31E" w:rsidR="00D30BEA" w:rsidRDefault="00025ECA">
      <w:pPr>
        <w:pStyle w:val="TOC4"/>
        <w:tabs>
          <w:tab w:val="left" w:pos="1763"/>
          <w:tab w:val="right" w:leader="dot" w:pos="9062"/>
        </w:tabs>
        <w:rPr>
          <w:rFonts w:asciiTheme="minorHAnsi" w:eastAsiaTheme="minorEastAsia" w:hAnsiTheme="minorHAnsi" w:cstheme="minorBidi"/>
          <w:noProof/>
          <w:sz w:val="22"/>
          <w:szCs w:val="22"/>
        </w:rPr>
      </w:pPr>
      <w:hyperlink w:anchor="_Toc91577730" w:history="1">
        <w:r w:rsidR="00D30BEA" w:rsidRPr="00B87AC8">
          <w:rPr>
            <w:rStyle w:val="Hyperlink"/>
            <w:noProof/>
          </w:rPr>
          <w:t>II.4.3.5.</w:t>
        </w:r>
        <w:r w:rsidR="00D30BEA">
          <w:rPr>
            <w:rFonts w:asciiTheme="minorHAnsi" w:eastAsiaTheme="minorEastAsia" w:hAnsiTheme="minorHAnsi" w:cstheme="minorBidi"/>
            <w:noProof/>
            <w:sz w:val="22"/>
            <w:szCs w:val="22"/>
          </w:rPr>
          <w:tab/>
        </w:r>
        <w:r w:rsidR="00D30BEA" w:rsidRPr="00B87AC8">
          <w:rPr>
            <w:rStyle w:val="Hyperlink"/>
            <w:noProof/>
          </w:rPr>
          <w:t>Thiết lập hệ thống (setting chức năng)</w:t>
        </w:r>
        <w:r w:rsidR="00D30BEA">
          <w:rPr>
            <w:noProof/>
            <w:webHidden/>
          </w:rPr>
          <w:tab/>
        </w:r>
        <w:r w:rsidR="00D30BEA">
          <w:rPr>
            <w:noProof/>
            <w:webHidden/>
          </w:rPr>
          <w:fldChar w:fldCharType="begin"/>
        </w:r>
        <w:r w:rsidR="00D30BEA">
          <w:rPr>
            <w:noProof/>
            <w:webHidden/>
          </w:rPr>
          <w:instrText xml:space="preserve"> PAGEREF _Toc91577730 \h </w:instrText>
        </w:r>
        <w:r w:rsidR="00D30BEA">
          <w:rPr>
            <w:noProof/>
            <w:webHidden/>
          </w:rPr>
        </w:r>
        <w:r w:rsidR="00D30BEA">
          <w:rPr>
            <w:noProof/>
            <w:webHidden/>
          </w:rPr>
          <w:fldChar w:fldCharType="separate"/>
        </w:r>
        <w:r w:rsidR="00D30BEA">
          <w:rPr>
            <w:noProof/>
            <w:webHidden/>
          </w:rPr>
          <w:t>19</w:t>
        </w:r>
        <w:r w:rsidR="00D30BEA">
          <w:rPr>
            <w:noProof/>
            <w:webHidden/>
          </w:rPr>
          <w:fldChar w:fldCharType="end"/>
        </w:r>
      </w:hyperlink>
    </w:p>
    <w:p w14:paraId="7D2BD92A" w14:textId="4652EFCE" w:rsidR="00D30BEA" w:rsidRDefault="00025ECA">
      <w:pPr>
        <w:pStyle w:val="TOC3"/>
        <w:tabs>
          <w:tab w:val="left" w:pos="1540"/>
          <w:tab w:val="right" w:leader="dot" w:pos="9062"/>
        </w:tabs>
        <w:rPr>
          <w:rFonts w:asciiTheme="minorHAnsi" w:eastAsiaTheme="minorEastAsia" w:hAnsiTheme="minorHAnsi" w:cstheme="minorBidi"/>
          <w:i w:val="0"/>
          <w:noProof/>
          <w:sz w:val="22"/>
          <w:szCs w:val="22"/>
        </w:rPr>
      </w:pPr>
      <w:hyperlink w:anchor="_Toc91577731" w:history="1">
        <w:r w:rsidR="00D30BEA" w:rsidRPr="00B87AC8">
          <w:rPr>
            <w:rStyle w:val="Hyperlink"/>
            <w:noProof/>
          </w:rPr>
          <w:t>II.4.4.</w:t>
        </w:r>
        <w:r w:rsidR="00D30BEA">
          <w:rPr>
            <w:rFonts w:asciiTheme="minorHAnsi" w:eastAsiaTheme="minorEastAsia" w:hAnsiTheme="minorHAnsi" w:cstheme="minorBidi"/>
            <w:i w:val="0"/>
            <w:noProof/>
            <w:sz w:val="22"/>
            <w:szCs w:val="22"/>
          </w:rPr>
          <w:tab/>
        </w:r>
        <w:r w:rsidR="00D30BEA" w:rsidRPr="00B87AC8">
          <w:rPr>
            <w:rStyle w:val="Hyperlink"/>
            <w:noProof/>
          </w:rPr>
          <w:t>Quản trị danh mục dùng chung</w:t>
        </w:r>
        <w:r w:rsidR="00D30BEA">
          <w:rPr>
            <w:noProof/>
            <w:webHidden/>
          </w:rPr>
          <w:tab/>
        </w:r>
        <w:r w:rsidR="00D30BEA">
          <w:rPr>
            <w:noProof/>
            <w:webHidden/>
          </w:rPr>
          <w:fldChar w:fldCharType="begin"/>
        </w:r>
        <w:r w:rsidR="00D30BEA">
          <w:rPr>
            <w:noProof/>
            <w:webHidden/>
          </w:rPr>
          <w:instrText xml:space="preserve"> PAGEREF _Toc91577731 \h </w:instrText>
        </w:r>
        <w:r w:rsidR="00D30BEA">
          <w:rPr>
            <w:noProof/>
            <w:webHidden/>
          </w:rPr>
        </w:r>
        <w:r w:rsidR="00D30BEA">
          <w:rPr>
            <w:noProof/>
            <w:webHidden/>
          </w:rPr>
          <w:fldChar w:fldCharType="separate"/>
        </w:r>
        <w:r w:rsidR="00D30BEA">
          <w:rPr>
            <w:noProof/>
            <w:webHidden/>
          </w:rPr>
          <w:t>22</w:t>
        </w:r>
        <w:r w:rsidR="00D30BEA">
          <w:rPr>
            <w:noProof/>
            <w:webHidden/>
          </w:rPr>
          <w:fldChar w:fldCharType="end"/>
        </w:r>
      </w:hyperlink>
    </w:p>
    <w:p w14:paraId="16372988" w14:textId="5AE60353" w:rsidR="00D30BEA" w:rsidRDefault="00025ECA">
      <w:pPr>
        <w:pStyle w:val="TOC4"/>
        <w:tabs>
          <w:tab w:val="left" w:pos="1763"/>
          <w:tab w:val="right" w:leader="dot" w:pos="9062"/>
        </w:tabs>
        <w:rPr>
          <w:rFonts w:asciiTheme="minorHAnsi" w:eastAsiaTheme="minorEastAsia" w:hAnsiTheme="minorHAnsi" w:cstheme="minorBidi"/>
          <w:noProof/>
          <w:sz w:val="22"/>
          <w:szCs w:val="22"/>
        </w:rPr>
      </w:pPr>
      <w:hyperlink w:anchor="_Toc91577732" w:history="1">
        <w:r w:rsidR="00D30BEA" w:rsidRPr="00B87AC8">
          <w:rPr>
            <w:rStyle w:val="Hyperlink"/>
            <w:noProof/>
          </w:rPr>
          <w:t>II.4.4.1.</w:t>
        </w:r>
        <w:r w:rsidR="00D30BEA">
          <w:rPr>
            <w:rFonts w:asciiTheme="minorHAnsi" w:eastAsiaTheme="minorEastAsia" w:hAnsiTheme="minorHAnsi" w:cstheme="minorBidi"/>
            <w:noProof/>
            <w:sz w:val="22"/>
            <w:szCs w:val="22"/>
          </w:rPr>
          <w:tab/>
        </w:r>
        <w:r w:rsidR="00D30BEA" w:rsidRPr="00B87AC8">
          <w:rPr>
            <w:rStyle w:val="Hyperlink"/>
            <w:noProof/>
          </w:rPr>
          <w:t>Khách hàng</w:t>
        </w:r>
        <w:r w:rsidR="00D30BEA">
          <w:rPr>
            <w:noProof/>
            <w:webHidden/>
          </w:rPr>
          <w:tab/>
        </w:r>
        <w:r w:rsidR="00D30BEA">
          <w:rPr>
            <w:noProof/>
            <w:webHidden/>
          </w:rPr>
          <w:fldChar w:fldCharType="begin"/>
        </w:r>
        <w:r w:rsidR="00D30BEA">
          <w:rPr>
            <w:noProof/>
            <w:webHidden/>
          </w:rPr>
          <w:instrText xml:space="preserve"> PAGEREF _Toc91577732 \h </w:instrText>
        </w:r>
        <w:r w:rsidR="00D30BEA">
          <w:rPr>
            <w:noProof/>
            <w:webHidden/>
          </w:rPr>
        </w:r>
        <w:r w:rsidR="00D30BEA">
          <w:rPr>
            <w:noProof/>
            <w:webHidden/>
          </w:rPr>
          <w:fldChar w:fldCharType="separate"/>
        </w:r>
        <w:r w:rsidR="00D30BEA">
          <w:rPr>
            <w:noProof/>
            <w:webHidden/>
          </w:rPr>
          <w:t>22</w:t>
        </w:r>
        <w:r w:rsidR="00D30BEA">
          <w:rPr>
            <w:noProof/>
            <w:webHidden/>
          </w:rPr>
          <w:fldChar w:fldCharType="end"/>
        </w:r>
      </w:hyperlink>
    </w:p>
    <w:p w14:paraId="5D40F0E4" w14:textId="3C7CAD4F" w:rsidR="00D30BEA" w:rsidRDefault="00025ECA">
      <w:pPr>
        <w:pStyle w:val="TOC4"/>
        <w:tabs>
          <w:tab w:val="left" w:pos="1763"/>
          <w:tab w:val="right" w:leader="dot" w:pos="9062"/>
        </w:tabs>
        <w:rPr>
          <w:rFonts w:asciiTheme="minorHAnsi" w:eastAsiaTheme="minorEastAsia" w:hAnsiTheme="minorHAnsi" w:cstheme="minorBidi"/>
          <w:noProof/>
          <w:sz w:val="22"/>
          <w:szCs w:val="22"/>
        </w:rPr>
      </w:pPr>
      <w:hyperlink w:anchor="_Toc91577733" w:history="1">
        <w:r w:rsidR="00D30BEA" w:rsidRPr="00B87AC8">
          <w:rPr>
            <w:rStyle w:val="Hyperlink"/>
            <w:noProof/>
          </w:rPr>
          <w:t>II.4.4.2.</w:t>
        </w:r>
        <w:r w:rsidR="00D30BEA">
          <w:rPr>
            <w:rFonts w:asciiTheme="minorHAnsi" w:eastAsiaTheme="minorEastAsia" w:hAnsiTheme="minorHAnsi" w:cstheme="minorBidi"/>
            <w:noProof/>
            <w:sz w:val="22"/>
            <w:szCs w:val="22"/>
          </w:rPr>
          <w:tab/>
        </w:r>
        <w:r w:rsidR="00D30BEA" w:rsidRPr="00B87AC8">
          <w:rPr>
            <w:rStyle w:val="Hyperlink"/>
            <w:noProof/>
          </w:rPr>
          <w:t>Loại khoa</w:t>
        </w:r>
        <w:r w:rsidR="00D30BEA">
          <w:rPr>
            <w:noProof/>
            <w:webHidden/>
          </w:rPr>
          <w:tab/>
        </w:r>
        <w:r w:rsidR="00D30BEA">
          <w:rPr>
            <w:noProof/>
            <w:webHidden/>
          </w:rPr>
          <w:fldChar w:fldCharType="begin"/>
        </w:r>
        <w:r w:rsidR="00D30BEA">
          <w:rPr>
            <w:noProof/>
            <w:webHidden/>
          </w:rPr>
          <w:instrText xml:space="preserve"> PAGEREF _Toc91577733 \h </w:instrText>
        </w:r>
        <w:r w:rsidR="00D30BEA">
          <w:rPr>
            <w:noProof/>
            <w:webHidden/>
          </w:rPr>
        </w:r>
        <w:r w:rsidR="00D30BEA">
          <w:rPr>
            <w:noProof/>
            <w:webHidden/>
          </w:rPr>
          <w:fldChar w:fldCharType="separate"/>
        </w:r>
        <w:r w:rsidR="00D30BEA">
          <w:rPr>
            <w:noProof/>
            <w:webHidden/>
          </w:rPr>
          <w:t>23</w:t>
        </w:r>
        <w:r w:rsidR="00D30BEA">
          <w:rPr>
            <w:noProof/>
            <w:webHidden/>
          </w:rPr>
          <w:fldChar w:fldCharType="end"/>
        </w:r>
      </w:hyperlink>
    </w:p>
    <w:p w14:paraId="1F66344B" w14:textId="5C661EDB" w:rsidR="00D30BEA" w:rsidRDefault="00025ECA">
      <w:pPr>
        <w:pStyle w:val="TOC4"/>
        <w:tabs>
          <w:tab w:val="left" w:pos="1763"/>
          <w:tab w:val="right" w:leader="dot" w:pos="9062"/>
        </w:tabs>
        <w:rPr>
          <w:rFonts w:asciiTheme="minorHAnsi" w:eastAsiaTheme="minorEastAsia" w:hAnsiTheme="minorHAnsi" w:cstheme="minorBidi"/>
          <w:noProof/>
          <w:sz w:val="22"/>
          <w:szCs w:val="22"/>
        </w:rPr>
      </w:pPr>
      <w:hyperlink w:anchor="_Toc91577734" w:history="1">
        <w:r w:rsidR="00D30BEA" w:rsidRPr="00B87AC8">
          <w:rPr>
            <w:rStyle w:val="Hyperlink"/>
            <w:noProof/>
          </w:rPr>
          <w:t>II.4.4.3.</w:t>
        </w:r>
        <w:r w:rsidR="00D30BEA">
          <w:rPr>
            <w:rFonts w:asciiTheme="minorHAnsi" w:eastAsiaTheme="minorEastAsia" w:hAnsiTheme="minorHAnsi" w:cstheme="minorBidi"/>
            <w:noProof/>
            <w:sz w:val="22"/>
            <w:szCs w:val="22"/>
          </w:rPr>
          <w:tab/>
        </w:r>
        <w:r w:rsidR="00D30BEA" w:rsidRPr="00B87AC8">
          <w:rPr>
            <w:rStyle w:val="Hyperlink"/>
            <w:noProof/>
          </w:rPr>
          <w:t>Khoa</w:t>
        </w:r>
        <w:r w:rsidR="00D30BEA">
          <w:rPr>
            <w:noProof/>
            <w:webHidden/>
          </w:rPr>
          <w:tab/>
        </w:r>
        <w:r w:rsidR="00D30BEA">
          <w:rPr>
            <w:noProof/>
            <w:webHidden/>
          </w:rPr>
          <w:fldChar w:fldCharType="begin"/>
        </w:r>
        <w:r w:rsidR="00D30BEA">
          <w:rPr>
            <w:noProof/>
            <w:webHidden/>
          </w:rPr>
          <w:instrText xml:space="preserve"> PAGEREF _Toc91577734 \h </w:instrText>
        </w:r>
        <w:r w:rsidR="00D30BEA">
          <w:rPr>
            <w:noProof/>
            <w:webHidden/>
          </w:rPr>
        </w:r>
        <w:r w:rsidR="00D30BEA">
          <w:rPr>
            <w:noProof/>
            <w:webHidden/>
          </w:rPr>
          <w:fldChar w:fldCharType="separate"/>
        </w:r>
        <w:r w:rsidR="00D30BEA">
          <w:rPr>
            <w:noProof/>
            <w:webHidden/>
          </w:rPr>
          <w:t>24</w:t>
        </w:r>
        <w:r w:rsidR="00D30BEA">
          <w:rPr>
            <w:noProof/>
            <w:webHidden/>
          </w:rPr>
          <w:fldChar w:fldCharType="end"/>
        </w:r>
      </w:hyperlink>
    </w:p>
    <w:p w14:paraId="2EF0F671" w14:textId="5595E854" w:rsidR="00D30BEA" w:rsidRDefault="00025ECA">
      <w:pPr>
        <w:pStyle w:val="TOC4"/>
        <w:tabs>
          <w:tab w:val="left" w:pos="1763"/>
          <w:tab w:val="right" w:leader="dot" w:pos="9062"/>
        </w:tabs>
        <w:rPr>
          <w:rFonts w:asciiTheme="minorHAnsi" w:eastAsiaTheme="minorEastAsia" w:hAnsiTheme="minorHAnsi" w:cstheme="minorBidi"/>
          <w:noProof/>
          <w:sz w:val="22"/>
          <w:szCs w:val="22"/>
        </w:rPr>
      </w:pPr>
      <w:hyperlink w:anchor="_Toc91577735" w:history="1">
        <w:r w:rsidR="00D30BEA" w:rsidRPr="00B87AC8">
          <w:rPr>
            <w:rStyle w:val="Hyperlink"/>
            <w:noProof/>
          </w:rPr>
          <w:t>II.4.4.4.</w:t>
        </w:r>
        <w:r w:rsidR="00D30BEA">
          <w:rPr>
            <w:rFonts w:asciiTheme="minorHAnsi" w:eastAsiaTheme="minorEastAsia" w:hAnsiTheme="minorHAnsi" w:cstheme="minorBidi"/>
            <w:noProof/>
            <w:sz w:val="22"/>
            <w:szCs w:val="22"/>
          </w:rPr>
          <w:tab/>
        </w:r>
        <w:r w:rsidR="00D30BEA" w:rsidRPr="00B87AC8">
          <w:rPr>
            <w:rStyle w:val="Hyperlink"/>
            <w:noProof/>
          </w:rPr>
          <w:t>Phòng</w:t>
        </w:r>
        <w:r w:rsidR="00D30BEA">
          <w:rPr>
            <w:noProof/>
            <w:webHidden/>
          </w:rPr>
          <w:tab/>
        </w:r>
        <w:r w:rsidR="00D30BEA">
          <w:rPr>
            <w:noProof/>
            <w:webHidden/>
          </w:rPr>
          <w:fldChar w:fldCharType="begin"/>
        </w:r>
        <w:r w:rsidR="00D30BEA">
          <w:rPr>
            <w:noProof/>
            <w:webHidden/>
          </w:rPr>
          <w:instrText xml:space="preserve"> PAGEREF _Toc91577735 \h </w:instrText>
        </w:r>
        <w:r w:rsidR="00D30BEA">
          <w:rPr>
            <w:noProof/>
            <w:webHidden/>
          </w:rPr>
        </w:r>
        <w:r w:rsidR="00D30BEA">
          <w:rPr>
            <w:noProof/>
            <w:webHidden/>
          </w:rPr>
          <w:fldChar w:fldCharType="separate"/>
        </w:r>
        <w:r w:rsidR="00D30BEA">
          <w:rPr>
            <w:noProof/>
            <w:webHidden/>
          </w:rPr>
          <w:t>25</w:t>
        </w:r>
        <w:r w:rsidR="00D30BEA">
          <w:rPr>
            <w:noProof/>
            <w:webHidden/>
          </w:rPr>
          <w:fldChar w:fldCharType="end"/>
        </w:r>
      </w:hyperlink>
    </w:p>
    <w:p w14:paraId="6D2B14AE" w14:textId="3E3FECD0" w:rsidR="00D30BEA" w:rsidRDefault="00025ECA">
      <w:pPr>
        <w:pStyle w:val="TOC4"/>
        <w:tabs>
          <w:tab w:val="left" w:pos="1763"/>
          <w:tab w:val="right" w:leader="dot" w:pos="9062"/>
        </w:tabs>
        <w:rPr>
          <w:rFonts w:asciiTheme="minorHAnsi" w:eastAsiaTheme="minorEastAsia" w:hAnsiTheme="minorHAnsi" w:cstheme="minorBidi"/>
          <w:noProof/>
          <w:sz w:val="22"/>
          <w:szCs w:val="22"/>
        </w:rPr>
      </w:pPr>
      <w:hyperlink w:anchor="_Toc91577736" w:history="1">
        <w:r w:rsidR="00D30BEA" w:rsidRPr="00B87AC8">
          <w:rPr>
            <w:rStyle w:val="Hyperlink"/>
            <w:noProof/>
          </w:rPr>
          <w:t>II.4.4.5.</w:t>
        </w:r>
        <w:r w:rsidR="00D30BEA">
          <w:rPr>
            <w:rFonts w:asciiTheme="minorHAnsi" w:eastAsiaTheme="minorEastAsia" w:hAnsiTheme="minorHAnsi" w:cstheme="minorBidi"/>
            <w:noProof/>
            <w:sz w:val="22"/>
            <w:szCs w:val="22"/>
          </w:rPr>
          <w:tab/>
        </w:r>
        <w:r w:rsidR="00D30BEA" w:rsidRPr="00B87AC8">
          <w:rPr>
            <w:rStyle w:val="Hyperlink"/>
            <w:noProof/>
          </w:rPr>
          <w:t>Phòng – chuyên khoa</w:t>
        </w:r>
        <w:r w:rsidR="00D30BEA">
          <w:rPr>
            <w:noProof/>
            <w:webHidden/>
          </w:rPr>
          <w:tab/>
        </w:r>
        <w:r w:rsidR="00D30BEA">
          <w:rPr>
            <w:noProof/>
            <w:webHidden/>
          </w:rPr>
          <w:fldChar w:fldCharType="begin"/>
        </w:r>
        <w:r w:rsidR="00D30BEA">
          <w:rPr>
            <w:noProof/>
            <w:webHidden/>
          </w:rPr>
          <w:instrText xml:space="preserve"> PAGEREF _Toc91577736 \h </w:instrText>
        </w:r>
        <w:r w:rsidR="00D30BEA">
          <w:rPr>
            <w:noProof/>
            <w:webHidden/>
          </w:rPr>
        </w:r>
        <w:r w:rsidR="00D30BEA">
          <w:rPr>
            <w:noProof/>
            <w:webHidden/>
          </w:rPr>
          <w:fldChar w:fldCharType="separate"/>
        </w:r>
        <w:r w:rsidR="00D30BEA">
          <w:rPr>
            <w:noProof/>
            <w:webHidden/>
          </w:rPr>
          <w:t>25</w:t>
        </w:r>
        <w:r w:rsidR="00D30BEA">
          <w:rPr>
            <w:noProof/>
            <w:webHidden/>
          </w:rPr>
          <w:fldChar w:fldCharType="end"/>
        </w:r>
      </w:hyperlink>
    </w:p>
    <w:p w14:paraId="28C549EE" w14:textId="4DF974BF" w:rsidR="00D30BEA" w:rsidRDefault="00025ECA">
      <w:pPr>
        <w:pStyle w:val="TOC4"/>
        <w:tabs>
          <w:tab w:val="left" w:pos="1763"/>
          <w:tab w:val="right" w:leader="dot" w:pos="9062"/>
        </w:tabs>
        <w:rPr>
          <w:rFonts w:asciiTheme="minorHAnsi" w:eastAsiaTheme="minorEastAsia" w:hAnsiTheme="minorHAnsi" w:cstheme="minorBidi"/>
          <w:noProof/>
          <w:sz w:val="22"/>
          <w:szCs w:val="22"/>
        </w:rPr>
      </w:pPr>
      <w:hyperlink w:anchor="_Toc91577737" w:history="1">
        <w:r w:rsidR="00D30BEA" w:rsidRPr="00B87AC8">
          <w:rPr>
            <w:rStyle w:val="Hyperlink"/>
            <w:noProof/>
          </w:rPr>
          <w:t>II.4.4.6.</w:t>
        </w:r>
        <w:r w:rsidR="00D30BEA">
          <w:rPr>
            <w:rFonts w:asciiTheme="minorHAnsi" w:eastAsiaTheme="minorEastAsia" w:hAnsiTheme="minorHAnsi" w:cstheme="minorBidi"/>
            <w:noProof/>
            <w:sz w:val="22"/>
            <w:szCs w:val="22"/>
          </w:rPr>
          <w:tab/>
        </w:r>
        <w:r w:rsidR="00D30BEA" w:rsidRPr="00B87AC8">
          <w:rPr>
            <w:rStyle w:val="Hyperlink"/>
            <w:noProof/>
          </w:rPr>
          <w:t>Dịch vụ - phòng</w:t>
        </w:r>
        <w:r w:rsidR="00D30BEA">
          <w:rPr>
            <w:noProof/>
            <w:webHidden/>
          </w:rPr>
          <w:tab/>
        </w:r>
        <w:r w:rsidR="00D30BEA">
          <w:rPr>
            <w:noProof/>
            <w:webHidden/>
          </w:rPr>
          <w:fldChar w:fldCharType="begin"/>
        </w:r>
        <w:r w:rsidR="00D30BEA">
          <w:rPr>
            <w:noProof/>
            <w:webHidden/>
          </w:rPr>
          <w:instrText xml:space="preserve"> PAGEREF _Toc91577737 \h </w:instrText>
        </w:r>
        <w:r w:rsidR="00D30BEA">
          <w:rPr>
            <w:noProof/>
            <w:webHidden/>
          </w:rPr>
        </w:r>
        <w:r w:rsidR="00D30BEA">
          <w:rPr>
            <w:noProof/>
            <w:webHidden/>
          </w:rPr>
          <w:fldChar w:fldCharType="separate"/>
        </w:r>
        <w:r w:rsidR="00D30BEA">
          <w:rPr>
            <w:noProof/>
            <w:webHidden/>
          </w:rPr>
          <w:t>26</w:t>
        </w:r>
        <w:r w:rsidR="00D30BEA">
          <w:rPr>
            <w:noProof/>
            <w:webHidden/>
          </w:rPr>
          <w:fldChar w:fldCharType="end"/>
        </w:r>
      </w:hyperlink>
    </w:p>
    <w:p w14:paraId="33B1E689" w14:textId="76126335" w:rsidR="00D30BEA" w:rsidRDefault="00025ECA">
      <w:pPr>
        <w:pStyle w:val="TOC4"/>
        <w:tabs>
          <w:tab w:val="left" w:pos="1763"/>
          <w:tab w:val="right" w:leader="dot" w:pos="9062"/>
        </w:tabs>
        <w:rPr>
          <w:rFonts w:asciiTheme="minorHAnsi" w:eastAsiaTheme="minorEastAsia" w:hAnsiTheme="minorHAnsi" w:cstheme="minorBidi"/>
          <w:noProof/>
          <w:sz w:val="22"/>
          <w:szCs w:val="22"/>
        </w:rPr>
      </w:pPr>
      <w:hyperlink w:anchor="_Toc91577738" w:history="1">
        <w:r w:rsidR="00D30BEA" w:rsidRPr="00B87AC8">
          <w:rPr>
            <w:rStyle w:val="Hyperlink"/>
            <w:noProof/>
          </w:rPr>
          <w:t>II.4.4.7.</w:t>
        </w:r>
        <w:r w:rsidR="00D30BEA">
          <w:rPr>
            <w:rFonts w:asciiTheme="minorHAnsi" w:eastAsiaTheme="minorEastAsia" w:hAnsiTheme="minorHAnsi" w:cstheme="minorBidi"/>
            <w:noProof/>
            <w:sz w:val="22"/>
            <w:szCs w:val="22"/>
          </w:rPr>
          <w:tab/>
        </w:r>
        <w:r w:rsidR="00D30BEA" w:rsidRPr="00B87AC8">
          <w:rPr>
            <w:rStyle w:val="Hyperlink"/>
            <w:noProof/>
          </w:rPr>
          <w:t>Cấu hình dịch vụ</w:t>
        </w:r>
        <w:r w:rsidR="00D30BEA">
          <w:rPr>
            <w:noProof/>
            <w:webHidden/>
          </w:rPr>
          <w:tab/>
        </w:r>
        <w:r w:rsidR="00D30BEA">
          <w:rPr>
            <w:noProof/>
            <w:webHidden/>
          </w:rPr>
          <w:fldChar w:fldCharType="begin"/>
        </w:r>
        <w:r w:rsidR="00D30BEA">
          <w:rPr>
            <w:noProof/>
            <w:webHidden/>
          </w:rPr>
          <w:instrText xml:space="preserve"> PAGEREF _Toc91577738 \h </w:instrText>
        </w:r>
        <w:r w:rsidR="00D30BEA">
          <w:rPr>
            <w:noProof/>
            <w:webHidden/>
          </w:rPr>
        </w:r>
        <w:r w:rsidR="00D30BEA">
          <w:rPr>
            <w:noProof/>
            <w:webHidden/>
          </w:rPr>
          <w:fldChar w:fldCharType="separate"/>
        </w:r>
        <w:r w:rsidR="00D30BEA">
          <w:rPr>
            <w:noProof/>
            <w:webHidden/>
          </w:rPr>
          <w:t>27</w:t>
        </w:r>
        <w:r w:rsidR="00D30BEA">
          <w:rPr>
            <w:noProof/>
            <w:webHidden/>
          </w:rPr>
          <w:fldChar w:fldCharType="end"/>
        </w:r>
      </w:hyperlink>
    </w:p>
    <w:p w14:paraId="4AE5DCA7" w14:textId="318AE2F0" w:rsidR="00D30BEA" w:rsidRDefault="00025ECA">
      <w:pPr>
        <w:pStyle w:val="TOC4"/>
        <w:tabs>
          <w:tab w:val="left" w:pos="1763"/>
          <w:tab w:val="right" w:leader="dot" w:pos="9062"/>
        </w:tabs>
        <w:rPr>
          <w:rFonts w:asciiTheme="minorHAnsi" w:eastAsiaTheme="minorEastAsia" w:hAnsiTheme="minorHAnsi" w:cstheme="minorBidi"/>
          <w:noProof/>
          <w:sz w:val="22"/>
          <w:szCs w:val="22"/>
        </w:rPr>
      </w:pPr>
      <w:hyperlink w:anchor="_Toc91577739" w:history="1">
        <w:r w:rsidR="00D30BEA" w:rsidRPr="00B87AC8">
          <w:rPr>
            <w:rStyle w:val="Hyperlink"/>
            <w:noProof/>
          </w:rPr>
          <w:t>II.4.4.8.</w:t>
        </w:r>
        <w:r w:rsidR="00D30BEA">
          <w:rPr>
            <w:rFonts w:asciiTheme="minorHAnsi" w:eastAsiaTheme="minorEastAsia" w:hAnsiTheme="minorHAnsi" w:cstheme="minorBidi"/>
            <w:noProof/>
            <w:sz w:val="22"/>
            <w:szCs w:val="22"/>
          </w:rPr>
          <w:tab/>
        </w:r>
        <w:r w:rsidR="00D30BEA" w:rsidRPr="00B87AC8">
          <w:rPr>
            <w:rStyle w:val="Hyperlink"/>
            <w:noProof/>
          </w:rPr>
          <w:t>Cấu hình dãy số thứ tự đăng ký khám</w:t>
        </w:r>
        <w:r w:rsidR="00D30BEA">
          <w:rPr>
            <w:noProof/>
            <w:webHidden/>
          </w:rPr>
          <w:tab/>
        </w:r>
        <w:r w:rsidR="00D30BEA">
          <w:rPr>
            <w:noProof/>
            <w:webHidden/>
          </w:rPr>
          <w:fldChar w:fldCharType="begin"/>
        </w:r>
        <w:r w:rsidR="00D30BEA">
          <w:rPr>
            <w:noProof/>
            <w:webHidden/>
          </w:rPr>
          <w:instrText xml:space="preserve"> PAGEREF _Toc91577739 \h </w:instrText>
        </w:r>
        <w:r w:rsidR="00D30BEA">
          <w:rPr>
            <w:noProof/>
            <w:webHidden/>
          </w:rPr>
        </w:r>
        <w:r w:rsidR="00D30BEA">
          <w:rPr>
            <w:noProof/>
            <w:webHidden/>
          </w:rPr>
          <w:fldChar w:fldCharType="separate"/>
        </w:r>
        <w:r w:rsidR="00D30BEA">
          <w:rPr>
            <w:noProof/>
            <w:webHidden/>
          </w:rPr>
          <w:t>27</w:t>
        </w:r>
        <w:r w:rsidR="00D30BEA">
          <w:rPr>
            <w:noProof/>
            <w:webHidden/>
          </w:rPr>
          <w:fldChar w:fldCharType="end"/>
        </w:r>
      </w:hyperlink>
    </w:p>
    <w:p w14:paraId="6F4EC610" w14:textId="046A17DC" w:rsidR="00D30BEA" w:rsidRDefault="00025ECA">
      <w:pPr>
        <w:pStyle w:val="TOC4"/>
        <w:tabs>
          <w:tab w:val="left" w:pos="1763"/>
          <w:tab w:val="right" w:leader="dot" w:pos="9062"/>
        </w:tabs>
        <w:rPr>
          <w:rFonts w:asciiTheme="minorHAnsi" w:eastAsiaTheme="minorEastAsia" w:hAnsiTheme="minorHAnsi" w:cstheme="minorBidi"/>
          <w:noProof/>
          <w:sz w:val="22"/>
          <w:szCs w:val="22"/>
        </w:rPr>
      </w:pPr>
      <w:hyperlink w:anchor="_Toc91577740" w:history="1">
        <w:r w:rsidR="00D30BEA" w:rsidRPr="00B87AC8">
          <w:rPr>
            <w:rStyle w:val="Hyperlink"/>
            <w:noProof/>
          </w:rPr>
          <w:t>II.4.4.9.</w:t>
        </w:r>
        <w:r w:rsidR="00D30BEA">
          <w:rPr>
            <w:rFonts w:asciiTheme="minorHAnsi" w:eastAsiaTheme="minorEastAsia" w:hAnsiTheme="minorHAnsi" w:cstheme="minorBidi"/>
            <w:noProof/>
            <w:sz w:val="22"/>
            <w:szCs w:val="22"/>
          </w:rPr>
          <w:tab/>
        </w:r>
        <w:r w:rsidR="00D30BEA" w:rsidRPr="00B87AC8">
          <w:rPr>
            <w:rStyle w:val="Hyperlink"/>
            <w:noProof/>
          </w:rPr>
          <w:t>Nhân viên</w:t>
        </w:r>
        <w:r w:rsidR="00D30BEA">
          <w:rPr>
            <w:noProof/>
            <w:webHidden/>
          </w:rPr>
          <w:tab/>
        </w:r>
        <w:r w:rsidR="00D30BEA">
          <w:rPr>
            <w:noProof/>
            <w:webHidden/>
          </w:rPr>
          <w:fldChar w:fldCharType="begin"/>
        </w:r>
        <w:r w:rsidR="00D30BEA">
          <w:rPr>
            <w:noProof/>
            <w:webHidden/>
          </w:rPr>
          <w:instrText xml:space="preserve"> PAGEREF _Toc91577740 \h </w:instrText>
        </w:r>
        <w:r w:rsidR="00D30BEA">
          <w:rPr>
            <w:noProof/>
            <w:webHidden/>
          </w:rPr>
        </w:r>
        <w:r w:rsidR="00D30BEA">
          <w:rPr>
            <w:noProof/>
            <w:webHidden/>
          </w:rPr>
          <w:fldChar w:fldCharType="separate"/>
        </w:r>
        <w:r w:rsidR="00D30BEA">
          <w:rPr>
            <w:noProof/>
            <w:webHidden/>
          </w:rPr>
          <w:t>28</w:t>
        </w:r>
        <w:r w:rsidR="00D30BEA">
          <w:rPr>
            <w:noProof/>
            <w:webHidden/>
          </w:rPr>
          <w:fldChar w:fldCharType="end"/>
        </w:r>
      </w:hyperlink>
    </w:p>
    <w:p w14:paraId="3C113405" w14:textId="6750F6E2" w:rsidR="00D30BEA" w:rsidRDefault="00025ECA">
      <w:pPr>
        <w:pStyle w:val="TOC4"/>
        <w:tabs>
          <w:tab w:val="left" w:pos="1893"/>
          <w:tab w:val="right" w:leader="dot" w:pos="9062"/>
        </w:tabs>
        <w:rPr>
          <w:rFonts w:asciiTheme="minorHAnsi" w:eastAsiaTheme="minorEastAsia" w:hAnsiTheme="minorHAnsi" w:cstheme="minorBidi"/>
          <w:noProof/>
          <w:sz w:val="22"/>
          <w:szCs w:val="22"/>
        </w:rPr>
      </w:pPr>
      <w:hyperlink w:anchor="_Toc91577741" w:history="1">
        <w:r w:rsidR="00D30BEA" w:rsidRPr="00B87AC8">
          <w:rPr>
            <w:rStyle w:val="Hyperlink"/>
            <w:noProof/>
          </w:rPr>
          <w:t>II.4.4.10.</w:t>
        </w:r>
        <w:r w:rsidR="00D30BEA">
          <w:rPr>
            <w:rFonts w:asciiTheme="minorHAnsi" w:eastAsiaTheme="minorEastAsia" w:hAnsiTheme="minorHAnsi" w:cstheme="minorBidi"/>
            <w:noProof/>
            <w:sz w:val="22"/>
            <w:szCs w:val="22"/>
          </w:rPr>
          <w:tab/>
        </w:r>
        <w:r w:rsidR="00D30BEA" w:rsidRPr="00B87AC8">
          <w:rPr>
            <w:rStyle w:val="Hyperlink"/>
            <w:noProof/>
          </w:rPr>
          <w:t>Quản lý quầy</w:t>
        </w:r>
        <w:r w:rsidR="00D30BEA">
          <w:rPr>
            <w:noProof/>
            <w:webHidden/>
          </w:rPr>
          <w:tab/>
        </w:r>
        <w:r w:rsidR="00D30BEA">
          <w:rPr>
            <w:noProof/>
            <w:webHidden/>
          </w:rPr>
          <w:fldChar w:fldCharType="begin"/>
        </w:r>
        <w:r w:rsidR="00D30BEA">
          <w:rPr>
            <w:noProof/>
            <w:webHidden/>
          </w:rPr>
          <w:instrText xml:space="preserve"> PAGEREF _Toc91577741 \h </w:instrText>
        </w:r>
        <w:r w:rsidR="00D30BEA">
          <w:rPr>
            <w:noProof/>
            <w:webHidden/>
          </w:rPr>
        </w:r>
        <w:r w:rsidR="00D30BEA">
          <w:rPr>
            <w:noProof/>
            <w:webHidden/>
          </w:rPr>
          <w:fldChar w:fldCharType="separate"/>
        </w:r>
        <w:r w:rsidR="00D30BEA">
          <w:rPr>
            <w:noProof/>
            <w:webHidden/>
          </w:rPr>
          <w:t>29</w:t>
        </w:r>
        <w:r w:rsidR="00D30BEA">
          <w:rPr>
            <w:noProof/>
            <w:webHidden/>
          </w:rPr>
          <w:fldChar w:fldCharType="end"/>
        </w:r>
      </w:hyperlink>
    </w:p>
    <w:p w14:paraId="7B058658" w14:textId="046C96B6" w:rsidR="00D30BEA" w:rsidRDefault="00025ECA">
      <w:pPr>
        <w:pStyle w:val="TOC4"/>
        <w:tabs>
          <w:tab w:val="left" w:pos="1893"/>
          <w:tab w:val="right" w:leader="dot" w:pos="9062"/>
        </w:tabs>
        <w:rPr>
          <w:rFonts w:asciiTheme="minorHAnsi" w:eastAsiaTheme="minorEastAsia" w:hAnsiTheme="minorHAnsi" w:cstheme="minorBidi"/>
          <w:noProof/>
          <w:sz w:val="22"/>
          <w:szCs w:val="22"/>
        </w:rPr>
      </w:pPr>
      <w:hyperlink w:anchor="_Toc91577742" w:history="1">
        <w:r w:rsidR="00D30BEA" w:rsidRPr="00B87AC8">
          <w:rPr>
            <w:rStyle w:val="Hyperlink"/>
            <w:noProof/>
          </w:rPr>
          <w:t>II.4.4.11.</w:t>
        </w:r>
        <w:r w:rsidR="00D30BEA">
          <w:rPr>
            <w:rFonts w:asciiTheme="minorHAnsi" w:eastAsiaTheme="minorEastAsia" w:hAnsiTheme="minorHAnsi" w:cstheme="minorBidi"/>
            <w:noProof/>
            <w:sz w:val="22"/>
            <w:szCs w:val="22"/>
          </w:rPr>
          <w:tab/>
        </w:r>
        <w:r w:rsidR="00D30BEA" w:rsidRPr="00B87AC8">
          <w:rPr>
            <w:rStyle w:val="Hyperlink"/>
            <w:noProof/>
          </w:rPr>
          <w:t>Danh mục máy POS</w:t>
        </w:r>
        <w:r w:rsidR="00D30BEA">
          <w:rPr>
            <w:noProof/>
            <w:webHidden/>
          </w:rPr>
          <w:tab/>
        </w:r>
        <w:r w:rsidR="00D30BEA">
          <w:rPr>
            <w:noProof/>
            <w:webHidden/>
          </w:rPr>
          <w:fldChar w:fldCharType="begin"/>
        </w:r>
        <w:r w:rsidR="00D30BEA">
          <w:rPr>
            <w:noProof/>
            <w:webHidden/>
          </w:rPr>
          <w:instrText xml:space="preserve"> PAGEREF _Toc91577742 \h </w:instrText>
        </w:r>
        <w:r w:rsidR="00D30BEA">
          <w:rPr>
            <w:noProof/>
            <w:webHidden/>
          </w:rPr>
        </w:r>
        <w:r w:rsidR="00D30BEA">
          <w:rPr>
            <w:noProof/>
            <w:webHidden/>
          </w:rPr>
          <w:fldChar w:fldCharType="separate"/>
        </w:r>
        <w:r w:rsidR="00D30BEA">
          <w:rPr>
            <w:noProof/>
            <w:webHidden/>
          </w:rPr>
          <w:t>29</w:t>
        </w:r>
        <w:r w:rsidR="00D30BEA">
          <w:rPr>
            <w:noProof/>
            <w:webHidden/>
          </w:rPr>
          <w:fldChar w:fldCharType="end"/>
        </w:r>
      </w:hyperlink>
    </w:p>
    <w:p w14:paraId="1DFFD8B4" w14:textId="4ACF7BC0" w:rsidR="00D30BEA" w:rsidRDefault="00025ECA">
      <w:pPr>
        <w:pStyle w:val="TOC4"/>
        <w:tabs>
          <w:tab w:val="left" w:pos="1893"/>
          <w:tab w:val="right" w:leader="dot" w:pos="9062"/>
        </w:tabs>
        <w:rPr>
          <w:rFonts w:asciiTheme="minorHAnsi" w:eastAsiaTheme="minorEastAsia" w:hAnsiTheme="minorHAnsi" w:cstheme="minorBidi"/>
          <w:noProof/>
          <w:sz w:val="22"/>
          <w:szCs w:val="22"/>
        </w:rPr>
      </w:pPr>
      <w:hyperlink w:anchor="_Toc91577743" w:history="1">
        <w:r w:rsidR="00D30BEA" w:rsidRPr="00B87AC8">
          <w:rPr>
            <w:rStyle w:val="Hyperlink"/>
            <w:noProof/>
          </w:rPr>
          <w:t>II.4.4.12.</w:t>
        </w:r>
        <w:r w:rsidR="00D30BEA">
          <w:rPr>
            <w:rFonts w:asciiTheme="minorHAnsi" w:eastAsiaTheme="minorEastAsia" w:hAnsiTheme="minorHAnsi" w:cstheme="minorBidi"/>
            <w:noProof/>
            <w:sz w:val="22"/>
            <w:szCs w:val="22"/>
          </w:rPr>
          <w:tab/>
        </w:r>
        <w:r w:rsidR="00D30BEA" w:rsidRPr="00B87AC8">
          <w:rPr>
            <w:rStyle w:val="Hyperlink"/>
            <w:noProof/>
          </w:rPr>
          <w:t>Lí do thanh toán</w:t>
        </w:r>
        <w:r w:rsidR="00D30BEA">
          <w:rPr>
            <w:noProof/>
            <w:webHidden/>
          </w:rPr>
          <w:tab/>
        </w:r>
        <w:r w:rsidR="00D30BEA">
          <w:rPr>
            <w:noProof/>
            <w:webHidden/>
          </w:rPr>
          <w:fldChar w:fldCharType="begin"/>
        </w:r>
        <w:r w:rsidR="00D30BEA">
          <w:rPr>
            <w:noProof/>
            <w:webHidden/>
          </w:rPr>
          <w:instrText xml:space="preserve"> PAGEREF _Toc91577743 \h </w:instrText>
        </w:r>
        <w:r w:rsidR="00D30BEA">
          <w:rPr>
            <w:noProof/>
            <w:webHidden/>
          </w:rPr>
        </w:r>
        <w:r w:rsidR="00D30BEA">
          <w:rPr>
            <w:noProof/>
            <w:webHidden/>
          </w:rPr>
          <w:fldChar w:fldCharType="separate"/>
        </w:r>
        <w:r w:rsidR="00D30BEA">
          <w:rPr>
            <w:noProof/>
            <w:webHidden/>
          </w:rPr>
          <w:t>30</w:t>
        </w:r>
        <w:r w:rsidR="00D30BEA">
          <w:rPr>
            <w:noProof/>
            <w:webHidden/>
          </w:rPr>
          <w:fldChar w:fldCharType="end"/>
        </w:r>
      </w:hyperlink>
    </w:p>
    <w:p w14:paraId="7B29393E" w14:textId="7CD85166" w:rsidR="00D30BEA" w:rsidRDefault="00025ECA">
      <w:pPr>
        <w:pStyle w:val="TOC4"/>
        <w:tabs>
          <w:tab w:val="left" w:pos="1893"/>
          <w:tab w:val="right" w:leader="dot" w:pos="9062"/>
        </w:tabs>
        <w:rPr>
          <w:rFonts w:asciiTheme="minorHAnsi" w:eastAsiaTheme="minorEastAsia" w:hAnsiTheme="minorHAnsi" w:cstheme="minorBidi"/>
          <w:noProof/>
          <w:sz w:val="22"/>
          <w:szCs w:val="22"/>
        </w:rPr>
      </w:pPr>
      <w:hyperlink w:anchor="_Toc91577744" w:history="1">
        <w:r w:rsidR="00D30BEA" w:rsidRPr="00B87AC8">
          <w:rPr>
            <w:rStyle w:val="Hyperlink"/>
            <w:noProof/>
          </w:rPr>
          <w:t>II.4.4.13.</w:t>
        </w:r>
        <w:r w:rsidR="00D30BEA">
          <w:rPr>
            <w:rFonts w:asciiTheme="minorHAnsi" w:eastAsiaTheme="minorEastAsia" w:hAnsiTheme="minorHAnsi" w:cstheme="minorBidi"/>
            <w:noProof/>
            <w:sz w:val="22"/>
            <w:szCs w:val="22"/>
          </w:rPr>
          <w:tab/>
        </w:r>
        <w:r w:rsidR="00D30BEA" w:rsidRPr="00B87AC8">
          <w:rPr>
            <w:rStyle w:val="Hyperlink"/>
            <w:noProof/>
          </w:rPr>
          <w:t>Cấu hình các mẫu phiếu theo từng màn hình thực hiện.</w:t>
        </w:r>
        <w:r w:rsidR="00D30BEA">
          <w:rPr>
            <w:noProof/>
            <w:webHidden/>
          </w:rPr>
          <w:tab/>
        </w:r>
        <w:r w:rsidR="00D30BEA">
          <w:rPr>
            <w:noProof/>
            <w:webHidden/>
          </w:rPr>
          <w:fldChar w:fldCharType="begin"/>
        </w:r>
        <w:r w:rsidR="00D30BEA">
          <w:rPr>
            <w:noProof/>
            <w:webHidden/>
          </w:rPr>
          <w:instrText xml:space="preserve"> PAGEREF _Toc91577744 \h </w:instrText>
        </w:r>
        <w:r w:rsidR="00D30BEA">
          <w:rPr>
            <w:noProof/>
            <w:webHidden/>
          </w:rPr>
        </w:r>
        <w:r w:rsidR="00D30BEA">
          <w:rPr>
            <w:noProof/>
            <w:webHidden/>
          </w:rPr>
          <w:fldChar w:fldCharType="separate"/>
        </w:r>
        <w:r w:rsidR="00D30BEA">
          <w:rPr>
            <w:noProof/>
            <w:webHidden/>
          </w:rPr>
          <w:t>31</w:t>
        </w:r>
        <w:r w:rsidR="00D30BEA">
          <w:rPr>
            <w:noProof/>
            <w:webHidden/>
          </w:rPr>
          <w:fldChar w:fldCharType="end"/>
        </w:r>
      </w:hyperlink>
    </w:p>
    <w:p w14:paraId="77860724" w14:textId="31B09285" w:rsidR="00D30BEA" w:rsidRDefault="00025ECA">
      <w:pPr>
        <w:pStyle w:val="TOC4"/>
        <w:tabs>
          <w:tab w:val="left" w:pos="1893"/>
          <w:tab w:val="right" w:leader="dot" w:pos="9062"/>
        </w:tabs>
        <w:rPr>
          <w:rFonts w:asciiTheme="minorHAnsi" w:eastAsiaTheme="minorEastAsia" w:hAnsiTheme="minorHAnsi" w:cstheme="minorBidi"/>
          <w:noProof/>
          <w:sz w:val="22"/>
          <w:szCs w:val="22"/>
        </w:rPr>
      </w:pPr>
      <w:hyperlink w:anchor="_Toc91577745" w:history="1">
        <w:r w:rsidR="00D30BEA" w:rsidRPr="00B87AC8">
          <w:rPr>
            <w:rStyle w:val="Hyperlink"/>
            <w:noProof/>
          </w:rPr>
          <w:t>II.4.4.14.</w:t>
        </w:r>
        <w:r w:rsidR="00D30BEA">
          <w:rPr>
            <w:rFonts w:asciiTheme="minorHAnsi" w:eastAsiaTheme="minorEastAsia" w:hAnsiTheme="minorHAnsi" w:cstheme="minorBidi"/>
            <w:noProof/>
            <w:sz w:val="22"/>
            <w:szCs w:val="22"/>
          </w:rPr>
          <w:tab/>
        </w:r>
        <w:r w:rsidR="00D30BEA" w:rsidRPr="00B87AC8">
          <w:rPr>
            <w:rStyle w:val="Hyperlink"/>
            <w:noProof/>
          </w:rPr>
          <w:t>Cấu hình cho phép hiển thị phiếu tại màn hình thực hiện</w:t>
        </w:r>
        <w:r w:rsidR="00D30BEA">
          <w:rPr>
            <w:noProof/>
            <w:webHidden/>
          </w:rPr>
          <w:tab/>
        </w:r>
        <w:r w:rsidR="00D30BEA">
          <w:rPr>
            <w:noProof/>
            <w:webHidden/>
          </w:rPr>
          <w:fldChar w:fldCharType="begin"/>
        </w:r>
        <w:r w:rsidR="00D30BEA">
          <w:rPr>
            <w:noProof/>
            <w:webHidden/>
          </w:rPr>
          <w:instrText xml:space="preserve"> PAGEREF _Toc91577745 \h </w:instrText>
        </w:r>
        <w:r w:rsidR="00D30BEA">
          <w:rPr>
            <w:noProof/>
            <w:webHidden/>
          </w:rPr>
        </w:r>
        <w:r w:rsidR="00D30BEA">
          <w:rPr>
            <w:noProof/>
            <w:webHidden/>
          </w:rPr>
          <w:fldChar w:fldCharType="separate"/>
        </w:r>
        <w:r w:rsidR="00D30BEA">
          <w:rPr>
            <w:noProof/>
            <w:webHidden/>
          </w:rPr>
          <w:t>31</w:t>
        </w:r>
        <w:r w:rsidR="00D30BEA">
          <w:rPr>
            <w:noProof/>
            <w:webHidden/>
          </w:rPr>
          <w:fldChar w:fldCharType="end"/>
        </w:r>
      </w:hyperlink>
    </w:p>
    <w:p w14:paraId="6BCCE796" w14:textId="30196191" w:rsidR="00D30BEA" w:rsidRDefault="00025ECA">
      <w:pPr>
        <w:pStyle w:val="TOC4"/>
        <w:tabs>
          <w:tab w:val="left" w:pos="1893"/>
          <w:tab w:val="right" w:leader="dot" w:pos="9062"/>
        </w:tabs>
        <w:rPr>
          <w:rFonts w:asciiTheme="minorHAnsi" w:eastAsiaTheme="minorEastAsia" w:hAnsiTheme="minorHAnsi" w:cstheme="minorBidi"/>
          <w:noProof/>
          <w:sz w:val="22"/>
          <w:szCs w:val="22"/>
        </w:rPr>
      </w:pPr>
      <w:hyperlink w:anchor="_Toc91577746" w:history="1">
        <w:r w:rsidR="00D30BEA" w:rsidRPr="00B87AC8">
          <w:rPr>
            <w:rStyle w:val="Hyperlink"/>
            <w:noProof/>
          </w:rPr>
          <w:t>II.4.4.15.</w:t>
        </w:r>
        <w:r w:rsidR="00D30BEA">
          <w:rPr>
            <w:rFonts w:asciiTheme="minorHAnsi" w:eastAsiaTheme="minorEastAsia" w:hAnsiTheme="minorHAnsi" w:cstheme="minorBidi"/>
            <w:noProof/>
            <w:sz w:val="22"/>
            <w:szCs w:val="22"/>
          </w:rPr>
          <w:tab/>
        </w:r>
        <w:r w:rsidR="00D30BEA" w:rsidRPr="00B87AC8">
          <w:rPr>
            <w:rStyle w:val="Hyperlink"/>
            <w:noProof/>
          </w:rPr>
          <w:t>Liên kết DOC – Dịch vụ</w:t>
        </w:r>
        <w:r w:rsidR="00D30BEA">
          <w:rPr>
            <w:noProof/>
            <w:webHidden/>
          </w:rPr>
          <w:tab/>
        </w:r>
        <w:r w:rsidR="00D30BEA">
          <w:rPr>
            <w:noProof/>
            <w:webHidden/>
          </w:rPr>
          <w:fldChar w:fldCharType="begin"/>
        </w:r>
        <w:r w:rsidR="00D30BEA">
          <w:rPr>
            <w:noProof/>
            <w:webHidden/>
          </w:rPr>
          <w:instrText xml:space="preserve"> PAGEREF _Toc91577746 \h </w:instrText>
        </w:r>
        <w:r w:rsidR="00D30BEA">
          <w:rPr>
            <w:noProof/>
            <w:webHidden/>
          </w:rPr>
        </w:r>
        <w:r w:rsidR="00D30BEA">
          <w:rPr>
            <w:noProof/>
            <w:webHidden/>
          </w:rPr>
          <w:fldChar w:fldCharType="separate"/>
        </w:r>
        <w:r w:rsidR="00D30BEA">
          <w:rPr>
            <w:noProof/>
            <w:webHidden/>
          </w:rPr>
          <w:t>32</w:t>
        </w:r>
        <w:r w:rsidR="00D30BEA">
          <w:rPr>
            <w:noProof/>
            <w:webHidden/>
          </w:rPr>
          <w:fldChar w:fldCharType="end"/>
        </w:r>
      </w:hyperlink>
    </w:p>
    <w:p w14:paraId="2EDD5AE8" w14:textId="2A5F7A7F" w:rsidR="00D30BEA" w:rsidRDefault="00025ECA">
      <w:pPr>
        <w:pStyle w:val="TOC4"/>
        <w:tabs>
          <w:tab w:val="left" w:pos="1893"/>
          <w:tab w:val="right" w:leader="dot" w:pos="9062"/>
        </w:tabs>
        <w:rPr>
          <w:rFonts w:asciiTheme="minorHAnsi" w:eastAsiaTheme="minorEastAsia" w:hAnsiTheme="minorHAnsi" w:cstheme="minorBidi"/>
          <w:noProof/>
          <w:sz w:val="22"/>
          <w:szCs w:val="22"/>
        </w:rPr>
      </w:pPr>
      <w:hyperlink w:anchor="_Toc91577747" w:history="1">
        <w:r w:rsidR="00D30BEA" w:rsidRPr="00B87AC8">
          <w:rPr>
            <w:rStyle w:val="Hyperlink"/>
            <w:noProof/>
          </w:rPr>
          <w:t>II.4.4.16.</w:t>
        </w:r>
        <w:r w:rsidR="00D30BEA">
          <w:rPr>
            <w:rFonts w:asciiTheme="minorHAnsi" w:eastAsiaTheme="minorEastAsia" w:hAnsiTheme="minorHAnsi" w:cstheme="minorBidi"/>
            <w:noProof/>
            <w:sz w:val="22"/>
            <w:szCs w:val="22"/>
          </w:rPr>
          <w:tab/>
        </w:r>
        <w:r w:rsidR="00D30BEA" w:rsidRPr="00B87AC8">
          <w:rPr>
            <w:rStyle w:val="Hyperlink"/>
            <w:noProof/>
          </w:rPr>
          <w:t>Đơn vi tính</w:t>
        </w:r>
        <w:r w:rsidR="00D30BEA">
          <w:rPr>
            <w:noProof/>
            <w:webHidden/>
          </w:rPr>
          <w:tab/>
        </w:r>
        <w:r w:rsidR="00D30BEA">
          <w:rPr>
            <w:noProof/>
            <w:webHidden/>
          </w:rPr>
          <w:fldChar w:fldCharType="begin"/>
        </w:r>
        <w:r w:rsidR="00D30BEA">
          <w:rPr>
            <w:noProof/>
            <w:webHidden/>
          </w:rPr>
          <w:instrText xml:space="preserve"> PAGEREF _Toc91577747 \h </w:instrText>
        </w:r>
        <w:r w:rsidR="00D30BEA">
          <w:rPr>
            <w:noProof/>
            <w:webHidden/>
          </w:rPr>
        </w:r>
        <w:r w:rsidR="00D30BEA">
          <w:rPr>
            <w:noProof/>
            <w:webHidden/>
          </w:rPr>
          <w:fldChar w:fldCharType="separate"/>
        </w:r>
        <w:r w:rsidR="00D30BEA">
          <w:rPr>
            <w:noProof/>
            <w:webHidden/>
          </w:rPr>
          <w:t>33</w:t>
        </w:r>
        <w:r w:rsidR="00D30BEA">
          <w:rPr>
            <w:noProof/>
            <w:webHidden/>
          </w:rPr>
          <w:fldChar w:fldCharType="end"/>
        </w:r>
      </w:hyperlink>
    </w:p>
    <w:p w14:paraId="7CF54208" w14:textId="16571703" w:rsidR="00D30BEA" w:rsidRDefault="00025ECA">
      <w:pPr>
        <w:pStyle w:val="TOC4"/>
        <w:tabs>
          <w:tab w:val="left" w:pos="1893"/>
          <w:tab w:val="right" w:leader="dot" w:pos="9062"/>
        </w:tabs>
        <w:rPr>
          <w:rFonts w:asciiTheme="minorHAnsi" w:eastAsiaTheme="minorEastAsia" w:hAnsiTheme="minorHAnsi" w:cstheme="minorBidi"/>
          <w:noProof/>
          <w:sz w:val="22"/>
          <w:szCs w:val="22"/>
        </w:rPr>
      </w:pPr>
      <w:hyperlink w:anchor="_Toc91577748" w:history="1">
        <w:r w:rsidR="00D30BEA" w:rsidRPr="00B87AC8">
          <w:rPr>
            <w:rStyle w:val="Hyperlink"/>
            <w:noProof/>
          </w:rPr>
          <w:t>II.4.4.17.</w:t>
        </w:r>
        <w:r w:rsidR="00D30BEA">
          <w:rPr>
            <w:rFonts w:asciiTheme="minorHAnsi" w:eastAsiaTheme="minorEastAsia" w:hAnsiTheme="minorHAnsi" w:cstheme="minorBidi"/>
            <w:noProof/>
            <w:sz w:val="22"/>
            <w:szCs w:val="22"/>
          </w:rPr>
          <w:tab/>
        </w:r>
        <w:r w:rsidR="00D30BEA" w:rsidRPr="00B87AC8">
          <w:rPr>
            <w:rStyle w:val="Hyperlink"/>
            <w:noProof/>
          </w:rPr>
          <w:t>Bệnh viện</w:t>
        </w:r>
        <w:r w:rsidR="00D30BEA">
          <w:rPr>
            <w:noProof/>
            <w:webHidden/>
          </w:rPr>
          <w:tab/>
        </w:r>
        <w:r w:rsidR="00D30BEA">
          <w:rPr>
            <w:noProof/>
            <w:webHidden/>
          </w:rPr>
          <w:fldChar w:fldCharType="begin"/>
        </w:r>
        <w:r w:rsidR="00D30BEA">
          <w:rPr>
            <w:noProof/>
            <w:webHidden/>
          </w:rPr>
          <w:instrText xml:space="preserve"> PAGEREF _Toc91577748 \h </w:instrText>
        </w:r>
        <w:r w:rsidR="00D30BEA">
          <w:rPr>
            <w:noProof/>
            <w:webHidden/>
          </w:rPr>
        </w:r>
        <w:r w:rsidR="00D30BEA">
          <w:rPr>
            <w:noProof/>
            <w:webHidden/>
          </w:rPr>
          <w:fldChar w:fldCharType="separate"/>
        </w:r>
        <w:r w:rsidR="00D30BEA">
          <w:rPr>
            <w:noProof/>
            <w:webHidden/>
          </w:rPr>
          <w:t>33</w:t>
        </w:r>
        <w:r w:rsidR="00D30BEA">
          <w:rPr>
            <w:noProof/>
            <w:webHidden/>
          </w:rPr>
          <w:fldChar w:fldCharType="end"/>
        </w:r>
      </w:hyperlink>
    </w:p>
    <w:p w14:paraId="67F31F3F" w14:textId="4131E2BC" w:rsidR="00D30BEA" w:rsidRDefault="00025ECA">
      <w:pPr>
        <w:pStyle w:val="TOC4"/>
        <w:tabs>
          <w:tab w:val="left" w:pos="1893"/>
          <w:tab w:val="right" w:leader="dot" w:pos="9062"/>
        </w:tabs>
        <w:rPr>
          <w:rFonts w:asciiTheme="minorHAnsi" w:eastAsiaTheme="minorEastAsia" w:hAnsiTheme="minorHAnsi" w:cstheme="minorBidi"/>
          <w:noProof/>
          <w:sz w:val="22"/>
          <w:szCs w:val="22"/>
        </w:rPr>
      </w:pPr>
      <w:hyperlink w:anchor="_Toc91577749" w:history="1">
        <w:r w:rsidR="00D30BEA" w:rsidRPr="00B87AC8">
          <w:rPr>
            <w:rStyle w:val="Hyperlink"/>
            <w:noProof/>
          </w:rPr>
          <w:t>II.4.4.18.</w:t>
        </w:r>
        <w:r w:rsidR="00D30BEA">
          <w:rPr>
            <w:rFonts w:asciiTheme="minorHAnsi" w:eastAsiaTheme="minorEastAsia" w:hAnsiTheme="minorHAnsi" w:cstheme="minorBidi"/>
            <w:noProof/>
            <w:sz w:val="22"/>
            <w:szCs w:val="22"/>
          </w:rPr>
          <w:tab/>
        </w:r>
        <w:r w:rsidR="00D30BEA" w:rsidRPr="00B87AC8">
          <w:rPr>
            <w:rStyle w:val="Hyperlink"/>
            <w:noProof/>
          </w:rPr>
          <w:t>Quản lý địa danh</w:t>
        </w:r>
        <w:r w:rsidR="00D30BEA">
          <w:rPr>
            <w:noProof/>
            <w:webHidden/>
          </w:rPr>
          <w:tab/>
        </w:r>
        <w:r w:rsidR="00D30BEA">
          <w:rPr>
            <w:noProof/>
            <w:webHidden/>
          </w:rPr>
          <w:fldChar w:fldCharType="begin"/>
        </w:r>
        <w:r w:rsidR="00D30BEA">
          <w:rPr>
            <w:noProof/>
            <w:webHidden/>
          </w:rPr>
          <w:instrText xml:space="preserve"> PAGEREF _Toc91577749 \h </w:instrText>
        </w:r>
        <w:r w:rsidR="00D30BEA">
          <w:rPr>
            <w:noProof/>
            <w:webHidden/>
          </w:rPr>
        </w:r>
        <w:r w:rsidR="00D30BEA">
          <w:rPr>
            <w:noProof/>
            <w:webHidden/>
          </w:rPr>
          <w:fldChar w:fldCharType="separate"/>
        </w:r>
        <w:r w:rsidR="00D30BEA">
          <w:rPr>
            <w:noProof/>
            <w:webHidden/>
          </w:rPr>
          <w:t>34</w:t>
        </w:r>
        <w:r w:rsidR="00D30BEA">
          <w:rPr>
            <w:noProof/>
            <w:webHidden/>
          </w:rPr>
          <w:fldChar w:fldCharType="end"/>
        </w:r>
      </w:hyperlink>
    </w:p>
    <w:p w14:paraId="750294EA" w14:textId="779E2621" w:rsidR="00D30BEA" w:rsidRDefault="00025ECA">
      <w:pPr>
        <w:pStyle w:val="TOC4"/>
        <w:tabs>
          <w:tab w:val="left" w:pos="1893"/>
          <w:tab w:val="right" w:leader="dot" w:pos="9062"/>
        </w:tabs>
        <w:rPr>
          <w:rFonts w:asciiTheme="minorHAnsi" w:eastAsiaTheme="minorEastAsia" w:hAnsiTheme="minorHAnsi" w:cstheme="minorBidi"/>
          <w:noProof/>
          <w:sz w:val="22"/>
          <w:szCs w:val="22"/>
        </w:rPr>
      </w:pPr>
      <w:hyperlink w:anchor="_Toc91577750" w:history="1">
        <w:r w:rsidR="00D30BEA" w:rsidRPr="00B87AC8">
          <w:rPr>
            <w:rStyle w:val="Hyperlink"/>
            <w:noProof/>
          </w:rPr>
          <w:t>II.4.4.19.</w:t>
        </w:r>
        <w:r w:rsidR="00D30BEA">
          <w:rPr>
            <w:rFonts w:asciiTheme="minorHAnsi" w:eastAsiaTheme="minorEastAsia" w:hAnsiTheme="minorHAnsi" w:cstheme="minorBidi"/>
            <w:noProof/>
            <w:sz w:val="22"/>
            <w:szCs w:val="22"/>
          </w:rPr>
          <w:tab/>
        </w:r>
        <w:r w:rsidR="00D30BEA" w:rsidRPr="00B87AC8">
          <w:rPr>
            <w:rStyle w:val="Hyperlink"/>
            <w:noProof/>
          </w:rPr>
          <w:t>Liên kết phòng tiêm và sau tiêm</w:t>
        </w:r>
        <w:r w:rsidR="00D30BEA">
          <w:rPr>
            <w:noProof/>
            <w:webHidden/>
          </w:rPr>
          <w:tab/>
        </w:r>
        <w:r w:rsidR="00D30BEA">
          <w:rPr>
            <w:noProof/>
            <w:webHidden/>
          </w:rPr>
          <w:fldChar w:fldCharType="begin"/>
        </w:r>
        <w:r w:rsidR="00D30BEA">
          <w:rPr>
            <w:noProof/>
            <w:webHidden/>
          </w:rPr>
          <w:instrText xml:space="preserve"> PAGEREF _Toc91577750 \h </w:instrText>
        </w:r>
        <w:r w:rsidR="00D30BEA">
          <w:rPr>
            <w:noProof/>
            <w:webHidden/>
          </w:rPr>
        </w:r>
        <w:r w:rsidR="00D30BEA">
          <w:rPr>
            <w:noProof/>
            <w:webHidden/>
          </w:rPr>
          <w:fldChar w:fldCharType="separate"/>
        </w:r>
        <w:r w:rsidR="00D30BEA">
          <w:rPr>
            <w:noProof/>
            <w:webHidden/>
          </w:rPr>
          <w:t>34</w:t>
        </w:r>
        <w:r w:rsidR="00D30BEA">
          <w:rPr>
            <w:noProof/>
            <w:webHidden/>
          </w:rPr>
          <w:fldChar w:fldCharType="end"/>
        </w:r>
      </w:hyperlink>
    </w:p>
    <w:p w14:paraId="7F17DDD3" w14:textId="5B9C81B8" w:rsidR="00D30BEA" w:rsidRDefault="00025ECA">
      <w:pPr>
        <w:pStyle w:val="TOC4"/>
        <w:tabs>
          <w:tab w:val="left" w:pos="1893"/>
          <w:tab w:val="right" w:leader="dot" w:pos="9062"/>
        </w:tabs>
        <w:rPr>
          <w:rFonts w:asciiTheme="minorHAnsi" w:eastAsiaTheme="minorEastAsia" w:hAnsiTheme="minorHAnsi" w:cstheme="minorBidi"/>
          <w:noProof/>
          <w:sz w:val="22"/>
          <w:szCs w:val="22"/>
        </w:rPr>
      </w:pPr>
      <w:hyperlink w:anchor="_Toc91577751" w:history="1">
        <w:r w:rsidR="00D30BEA" w:rsidRPr="00B87AC8">
          <w:rPr>
            <w:rStyle w:val="Hyperlink"/>
            <w:noProof/>
          </w:rPr>
          <w:t>II.4.4.20.</w:t>
        </w:r>
        <w:r w:rsidR="00D30BEA">
          <w:rPr>
            <w:rFonts w:asciiTheme="minorHAnsi" w:eastAsiaTheme="minorEastAsia" w:hAnsiTheme="minorHAnsi" w:cstheme="minorBidi"/>
            <w:noProof/>
            <w:sz w:val="22"/>
            <w:szCs w:val="22"/>
          </w:rPr>
          <w:tab/>
        </w:r>
        <w:r w:rsidR="00D30BEA" w:rsidRPr="00B87AC8">
          <w:rPr>
            <w:rStyle w:val="Hyperlink"/>
            <w:noProof/>
          </w:rPr>
          <w:t>Loại màn hình CLS – nhóm dịch vụ CLS</w:t>
        </w:r>
        <w:r w:rsidR="00D30BEA">
          <w:rPr>
            <w:noProof/>
            <w:webHidden/>
          </w:rPr>
          <w:tab/>
        </w:r>
        <w:r w:rsidR="00D30BEA">
          <w:rPr>
            <w:noProof/>
            <w:webHidden/>
          </w:rPr>
          <w:fldChar w:fldCharType="begin"/>
        </w:r>
        <w:r w:rsidR="00D30BEA">
          <w:rPr>
            <w:noProof/>
            <w:webHidden/>
          </w:rPr>
          <w:instrText xml:space="preserve"> PAGEREF _Toc91577751 \h </w:instrText>
        </w:r>
        <w:r w:rsidR="00D30BEA">
          <w:rPr>
            <w:noProof/>
            <w:webHidden/>
          </w:rPr>
        </w:r>
        <w:r w:rsidR="00D30BEA">
          <w:rPr>
            <w:noProof/>
            <w:webHidden/>
          </w:rPr>
          <w:fldChar w:fldCharType="separate"/>
        </w:r>
        <w:r w:rsidR="00D30BEA">
          <w:rPr>
            <w:noProof/>
            <w:webHidden/>
          </w:rPr>
          <w:t>35</w:t>
        </w:r>
        <w:r w:rsidR="00D30BEA">
          <w:rPr>
            <w:noProof/>
            <w:webHidden/>
          </w:rPr>
          <w:fldChar w:fldCharType="end"/>
        </w:r>
      </w:hyperlink>
    </w:p>
    <w:p w14:paraId="51A5DB91" w14:textId="105B364E" w:rsidR="00D30BEA" w:rsidRDefault="00025ECA">
      <w:pPr>
        <w:pStyle w:val="TOC4"/>
        <w:tabs>
          <w:tab w:val="left" w:pos="1893"/>
          <w:tab w:val="right" w:leader="dot" w:pos="9062"/>
        </w:tabs>
        <w:rPr>
          <w:rFonts w:asciiTheme="minorHAnsi" w:eastAsiaTheme="minorEastAsia" w:hAnsiTheme="minorHAnsi" w:cstheme="minorBidi"/>
          <w:noProof/>
          <w:sz w:val="22"/>
          <w:szCs w:val="22"/>
        </w:rPr>
      </w:pPr>
      <w:hyperlink w:anchor="_Toc91577752" w:history="1">
        <w:r w:rsidR="00D30BEA" w:rsidRPr="00B87AC8">
          <w:rPr>
            <w:rStyle w:val="Hyperlink"/>
            <w:noProof/>
          </w:rPr>
          <w:t>II.4.4.21.</w:t>
        </w:r>
        <w:r w:rsidR="00D30BEA">
          <w:rPr>
            <w:rFonts w:asciiTheme="minorHAnsi" w:eastAsiaTheme="minorEastAsia" w:hAnsiTheme="minorHAnsi" w:cstheme="minorBidi"/>
            <w:noProof/>
            <w:sz w:val="22"/>
            <w:szCs w:val="22"/>
          </w:rPr>
          <w:tab/>
        </w:r>
        <w:r w:rsidR="00D30BEA" w:rsidRPr="00B87AC8">
          <w:rPr>
            <w:rStyle w:val="Hyperlink"/>
            <w:noProof/>
          </w:rPr>
          <w:t>Danh mục kho</w:t>
        </w:r>
        <w:r w:rsidR="00D30BEA">
          <w:rPr>
            <w:noProof/>
            <w:webHidden/>
          </w:rPr>
          <w:tab/>
        </w:r>
        <w:r w:rsidR="00D30BEA">
          <w:rPr>
            <w:noProof/>
            <w:webHidden/>
          </w:rPr>
          <w:fldChar w:fldCharType="begin"/>
        </w:r>
        <w:r w:rsidR="00D30BEA">
          <w:rPr>
            <w:noProof/>
            <w:webHidden/>
          </w:rPr>
          <w:instrText xml:space="preserve"> PAGEREF _Toc91577752 \h </w:instrText>
        </w:r>
        <w:r w:rsidR="00D30BEA">
          <w:rPr>
            <w:noProof/>
            <w:webHidden/>
          </w:rPr>
        </w:r>
        <w:r w:rsidR="00D30BEA">
          <w:rPr>
            <w:noProof/>
            <w:webHidden/>
          </w:rPr>
          <w:fldChar w:fldCharType="separate"/>
        </w:r>
        <w:r w:rsidR="00D30BEA">
          <w:rPr>
            <w:noProof/>
            <w:webHidden/>
          </w:rPr>
          <w:t>35</w:t>
        </w:r>
        <w:r w:rsidR="00D30BEA">
          <w:rPr>
            <w:noProof/>
            <w:webHidden/>
          </w:rPr>
          <w:fldChar w:fldCharType="end"/>
        </w:r>
      </w:hyperlink>
    </w:p>
    <w:p w14:paraId="62E52383" w14:textId="52505CD9" w:rsidR="00D30BEA" w:rsidRDefault="00025ECA">
      <w:pPr>
        <w:pStyle w:val="TOC4"/>
        <w:tabs>
          <w:tab w:val="left" w:pos="1893"/>
          <w:tab w:val="right" w:leader="dot" w:pos="9062"/>
        </w:tabs>
        <w:rPr>
          <w:rFonts w:asciiTheme="minorHAnsi" w:eastAsiaTheme="minorEastAsia" w:hAnsiTheme="minorHAnsi" w:cstheme="minorBidi"/>
          <w:noProof/>
          <w:sz w:val="22"/>
          <w:szCs w:val="22"/>
        </w:rPr>
      </w:pPr>
      <w:hyperlink w:anchor="_Toc91577753" w:history="1">
        <w:r w:rsidR="00D30BEA" w:rsidRPr="00B87AC8">
          <w:rPr>
            <w:rStyle w:val="Hyperlink"/>
            <w:noProof/>
          </w:rPr>
          <w:t>II.4.4.22.</w:t>
        </w:r>
        <w:r w:rsidR="00D30BEA">
          <w:rPr>
            <w:rFonts w:asciiTheme="minorHAnsi" w:eastAsiaTheme="minorEastAsia" w:hAnsiTheme="minorHAnsi" w:cstheme="minorBidi"/>
            <w:noProof/>
            <w:sz w:val="22"/>
            <w:szCs w:val="22"/>
          </w:rPr>
          <w:tab/>
        </w:r>
        <w:r w:rsidR="00D30BEA" w:rsidRPr="00B87AC8">
          <w:rPr>
            <w:rStyle w:val="Hyperlink"/>
            <w:noProof/>
          </w:rPr>
          <w:t>Người giới thiệu</w:t>
        </w:r>
        <w:r w:rsidR="00D30BEA">
          <w:rPr>
            <w:noProof/>
            <w:webHidden/>
          </w:rPr>
          <w:tab/>
        </w:r>
        <w:r w:rsidR="00D30BEA">
          <w:rPr>
            <w:noProof/>
            <w:webHidden/>
          </w:rPr>
          <w:fldChar w:fldCharType="begin"/>
        </w:r>
        <w:r w:rsidR="00D30BEA">
          <w:rPr>
            <w:noProof/>
            <w:webHidden/>
          </w:rPr>
          <w:instrText xml:space="preserve"> PAGEREF _Toc91577753 \h </w:instrText>
        </w:r>
        <w:r w:rsidR="00D30BEA">
          <w:rPr>
            <w:noProof/>
            <w:webHidden/>
          </w:rPr>
        </w:r>
        <w:r w:rsidR="00D30BEA">
          <w:rPr>
            <w:noProof/>
            <w:webHidden/>
          </w:rPr>
          <w:fldChar w:fldCharType="separate"/>
        </w:r>
        <w:r w:rsidR="00D30BEA">
          <w:rPr>
            <w:noProof/>
            <w:webHidden/>
          </w:rPr>
          <w:t>36</w:t>
        </w:r>
        <w:r w:rsidR="00D30BEA">
          <w:rPr>
            <w:noProof/>
            <w:webHidden/>
          </w:rPr>
          <w:fldChar w:fldCharType="end"/>
        </w:r>
      </w:hyperlink>
    </w:p>
    <w:p w14:paraId="0B9050A1" w14:textId="4A176681" w:rsidR="00D30BEA" w:rsidRDefault="00025ECA">
      <w:pPr>
        <w:pStyle w:val="TOC2"/>
        <w:tabs>
          <w:tab w:val="left" w:pos="1100"/>
          <w:tab w:val="right" w:leader="dot" w:pos="9062"/>
        </w:tabs>
        <w:rPr>
          <w:rFonts w:asciiTheme="minorHAnsi" w:eastAsiaTheme="minorEastAsia" w:hAnsiTheme="minorHAnsi" w:cstheme="minorBidi"/>
          <w:noProof/>
          <w:sz w:val="22"/>
          <w:szCs w:val="22"/>
        </w:rPr>
      </w:pPr>
      <w:hyperlink w:anchor="_Toc91577754" w:history="1">
        <w:r w:rsidR="00D30BEA" w:rsidRPr="00B87AC8">
          <w:rPr>
            <w:rStyle w:val="Hyperlink"/>
            <w:noProof/>
          </w:rPr>
          <w:t>II.5.</w:t>
        </w:r>
        <w:r w:rsidR="00D30BEA">
          <w:rPr>
            <w:rFonts w:asciiTheme="minorHAnsi" w:eastAsiaTheme="minorEastAsia" w:hAnsiTheme="minorHAnsi" w:cstheme="minorBidi"/>
            <w:noProof/>
            <w:sz w:val="22"/>
            <w:szCs w:val="22"/>
          </w:rPr>
          <w:tab/>
        </w:r>
        <w:r w:rsidR="00D30BEA" w:rsidRPr="00B87AC8">
          <w:rPr>
            <w:rStyle w:val="Hyperlink"/>
            <w:noProof/>
          </w:rPr>
          <w:t>YÊU CẦU CHI TIẾT CÁC THÔNG TIN HỖ TRỢ</w:t>
        </w:r>
        <w:r w:rsidR="00D30BEA">
          <w:rPr>
            <w:noProof/>
            <w:webHidden/>
          </w:rPr>
          <w:tab/>
        </w:r>
        <w:r w:rsidR="00D30BEA">
          <w:rPr>
            <w:noProof/>
            <w:webHidden/>
          </w:rPr>
          <w:fldChar w:fldCharType="begin"/>
        </w:r>
        <w:r w:rsidR="00D30BEA">
          <w:rPr>
            <w:noProof/>
            <w:webHidden/>
          </w:rPr>
          <w:instrText xml:space="preserve"> PAGEREF _Toc91577754 \h </w:instrText>
        </w:r>
        <w:r w:rsidR="00D30BEA">
          <w:rPr>
            <w:noProof/>
            <w:webHidden/>
          </w:rPr>
        </w:r>
        <w:r w:rsidR="00D30BEA">
          <w:rPr>
            <w:noProof/>
            <w:webHidden/>
          </w:rPr>
          <w:fldChar w:fldCharType="separate"/>
        </w:r>
        <w:r w:rsidR="00D30BEA">
          <w:rPr>
            <w:noProof/>
            <w:webHidden/>
          </w:rPr>
          <w:t>36</w:t>
        </w:r>
        <w:r w:rsidR="00D30BEA">
          <w:rPr>
            <w:noProof/>
            <w:webHidden/>
          </w:rPr>
          <w:fldChar w:fldCharType="end"/>
        </w:r>
      </w:hyperlink>
    </w:p>
    <w:p w14:paraId="3A71E384" w14:textId="5600B08A" w:rsidR="00D30BEA" w:rsidRDefault="00025ECA">
      <w:pPr>
        <w:pStyle w:val="TOC3"/>
        <w:tabs>
          <w:tab w:val="left" w:pos="1540"/>
          <w:tab w:val="right" w:leader="dot" w:pos="9062"/>
        </w:tabs>
        <w:rPr>
          <w:rFonts w:asciiTheme="minorHAnsi" w:eastAsiaTheme="minorEastAsia" w:hAnsiTheme="minorHAnsi" w:cstheme="minorBidi"/>
          <w:i w:val="0"/>
          <w:noProof/>
          <w:sz w:val="22"/>
          <w:szCs w:val="22"/>
        </w:rPr>
      </w:pPr>
      <w:hyperlink w:anchor="_Toc91577755" w:history="1">
        <w:r w:rsidR="00D30BEA" w:rsidRPr="00B87AC8">
          <w:rPr>
            <w:rStyle w:val="Hyperlink"/>
            <w:noProof/>
          </w:rPr>
          <w:t>II.5.1.</w:t>
        </w:r>
        <w:r w:rsidR="00D30BEA">
          <w:rPr>
            <w:rFonts w:asciiTheme="minorHAnsi" w:eastAsiaTheme="minorEastAsia" w:hAnsiTheme="minorHAnsi" w:cstheme="minorBidi"/>
            <w:i w:val="0"/>
            <w:noProof/>
            <w:sz w:val="22"/>
            <w:szCs w:val="22"/>
          </w:rPr>
          <w:tab/>
        </w:r>
        <w:r w:rsidR="00D30BEA" w:rsidRPr="00B87AC8">
          <w:rPr>
            <w:rStyle w:val="Hyperlink"/>
            <w:noProof/>
          </w:rPr>
          <w:t>Danh sách các loại thông tin hỗ trợ</w:t>
        </w:r>
        <w:r w:rsidR="00D30BEA">
          <w:rPr>
            <w:noProof/>
            <w:webHidden/>
          </w:rPr>
          <w:tab/>
        </w:r>
        <w:r w:rsidR="00D30BEA">
          <w:rPr>
            <w:noProof/>
            <w:webHidden/>
          </w:rPr>
          <w:fldChar w:fldCharType="begin"/>
        </w:r>
        <w:r w:rsidR="00D30BEA">
          <w:rPr>
            <w:noProof/>
            <w:webHidden/>
          </w:rPr>
          <w:instrText xml:space="preserve"> PAGEREF _Toc91577755 \h </w:instrText>
        </w:r>
        <w:r w:rsidR="00D30BEA">
          <w:rPr>
            <w:noProof/>
            <w:webHidden/>
          </w:rPr>
        </w:r>
        <w:r w:rsidR="00D30BEA">
          <w:rPr>
            <w:noProof/>
            <w:webHidden/>
          </w:rPr>
          <w:fldChar w:fldCharType="separate"/>
        </w:r>
        <w:r w:rsidR="00D30BEA">
          <w:rPr>
            <w:noProof/>
            <w:webHidden/>
          </w:rPr>
          <w:t>36</w:t>
        </w:r>
        <w:r w:rsidR="00D30BEA">
          <w:rPr>
            <w:noProof/>
            <w:webHidden/>
          </w:rPr>
          <w:fldChar w:fldCharType="end"/>
        </w:r>
      </w:hyperlink>
    </w:p>
    <w:p w14:paraId="3E320D2E" w14:textId="7DBA6437" w:rsidR="00D30BEA" w:rsidRDefault="00025ECA">
      <w:pPr>
        <w:pStyle w:val="TOC3"/>
        <w:tabs>
          <w:tab w:val="left" w:pos="1540"/>
          <w:tab w:val="right" w:leader="dot" w:pos="9062"/>
        </w:tabs>
        <w:rPr>
          <w:rFonts w:asciiTheme="minorHAnsi" w:eastAsiaTheme="minorEastAsia" w:hAnsiTheme="minorHAnsi" w:cstheme="minorBidi"/>
          <w:i w:val="0"/>
          <w:noProof/>
          <w:sz w:val="22"/>
          <w:szCs w:val="22"/>
        </w:rPr>
      </w:pPr>
      <w:hyperlink w:anchor="_Toc91577756" w:history="1">
        <w:r w:rsidR="00D30BEA" w:rsidRPr="00B87AC8">
          <w:rPr>
            <w:rStyle w:val="Hyperlink"/>
            <w:noProof/>
          </w:rPr>
          <w:t>II.5.2.</w:t>
        </w:r>
        <w:r w:rsidR="00D30BEA">
          <w:rPr>
            <w:rFonts w:asciiTheme="minorHAnsi" w:eastAsiaTheme="minorEastAsia" w:hAnsiTheme="minorHAnsi" w:cstheme="minorBidi"/>
            <w:i w:val="0"/>
            <w:noProof/>
            <w:sz w:val="22"/>
            <w:szCs w:val="22"/>
          </w:rPr>
          <w:tab/>
        </w:r>
        <w:r w:rsidR="00D30BEA" w:rsidRPr="00B87AC8">
          <w:rPr>
            <w:rStyle w:val="Hyperlink"/>
            <w:noProof/>
          </w:rPr>
          <w:t>&lt;Mã&gt; -  &lt;Tên thông tin hỗ trợ&gt;</w:t>
        </w:r>
        <w:r w:rsidR="00D30BEA">
          <w:rPr>
            <w:noProof/>
            <w:webHidden/>
          </w:rPr>
          <w:tab/>
        </w:r>
        <w:r w:rsidR="00D30BEA">
          <w:rPr>
            <w:noProof/>
            <w:webHidden/>
          </w:rPr>
          <w:fldChar w:fldCharType="begin"/>
        </w:r>
        <w:r w:rsidR="00D30BEA">
          <w:rPr>
            <w:noProof/>
            <w:webHidden/>
          </w:rPr>
          <w:instrText xml:space="preserve"> PAGEREF _Toc91577756 \h </w:instrText>
        </w:r>
        <w:r w:rsidR="00D30BEA">
          <w:rPr>
            <w:noProof/>
            <w:webHidden/>
          </w:rPr>
        </w:r>
        <w:r w:rsidR="00D30BEA">
          <w:rPr>
            <w:noProof/>
            <w:webHidden/>
          </w:rPr>
          <w:fldChar w:fldCharType="separate"/>
        </w:r>
        <w:r w:rsidR="00D30BEA">
          <w:rPr>
            <w:noProof/>
            <w:webHidden/>
          </w:rPr>
          <w:t>37</w:t>
        </w:r>
        <w:r w:rsidR="00D30BEA">
          <w:rPr>
            <w:noProof/>
            <w:webHidden/>
          </w:rPr>
          <w:fldChar w:fldCharType="end"/>
        </w:r>
      </w:hyperlink>
    </w:p>
    <w:p w14:paraId="21306977" w14:textId="5C4E02D2" w:rsidR="00D30BEA" w:rsidRDefault="00025ECA">
      <w:pPr>
        <w:pStyle w:val="TOC4"/>
        <w:tabs>
          <w:tab w:val="left" w:pos="1763"/>
          <w:tab w:val="right" w:leader="dot" w:pos="9062"/>
        </w:tabs>
        <w:rPr>
          <w:rFonts w:asciiTheme="minorHAnsi" w:eastAsiaTheme="minorEastAsia" w:hAnsiTheme="minorHAnsi" w:cstheme="minorBidi"/>
          <w:noProof/>
          <w:sz w:val="22"/>
          <w:szCs w:val="22"/>
        </w:rPr>
      </w:pPr>
      <w:hyperlink w:anchor="_Toc91577757" w:history="1">
        <w:r w:rsidR="00D30BEA" w:rsidRPr="00B87AC8">
          <w:rPr>
            <w:rStyle w:val="Hyperlink"/>
            <w:noProof/>
          </w:rPr>
          <w:t>II.5.2.1.</w:t>
        </w:r>
        <w:r w:rsidR="00D30BEA">
          <w:rPr>
            <w:rFonts w:asciiTheme="minorHAnsi" w:eastAsiaTheme="minorEastAsia" w:hAnsiTheme="minorHAnsi" w:cstheme="minorBidi"/>
            <w:noProof/>
            <w:sz w:val="22"/>
            <w:szCs w:val="22"/>
          </w:rPr>
          <w:tab/>
        </w:r>
        <w:r w:rsidR="00D30BEA" w:rsidRPr="00B87AC8">
          <w:rPr>
            <w:rStyle w:val="Hyperlink"/>
            <w:noProof/>
          </w:rPr>
          <w:t>Mẫu</w:t>
        </w:r>
        <w:r w:rsidR="00D30BEA">
          <w:rPr>
            <w:noProof/>
            <w:webHidden/>
          </w:rPr>
          <w:tab/>
        </w:r>
        <w:r w:rsidR="00D30BEA">
          <w:rPr>
            <w:noProof/>
            <w:webHidden/>
          </w:rPr>
          <w:fldChar w:fldCharType="begin"/>
        </w:r>
        <w:r w:rsidR="00D30BEA">
          <w:rPr>
            <w:noProof/>
            <w:webHidden/>
          </w:rPr>
          <w:instrText xml:space="preserve"> PAGEREF _Toc91577757 \h </w:instrText>
        </w:r>
        <w:r w:rsidR="00D30BEA">
          <w:rPr>
            <w:noProof/>
            <w:webHidden/>
          </w:rPr>
        </w:r>
        <w:r w:rsidR="00D30BEA">
          <w:rPr>
            <w:noProof/>
            <w:webHidden/>
          </w:rPr>
          <w:fldChar w:fldCharType="separate"/>
        </w:r>
        <w:r w:rsidR="00D30BEA">
          <w:rPr>
            <w:noProof/>
            <w:webHidden/>
          </w:rPr>
          <w:t>37</w:t>
        </w:r>
        <w:r w:rsidR="00D30BEA">
          <w:rPr>
            <w:noProof/>
            <w:webHidden/>
          </w:rPr>
          <w:fldChar w:fldCharType="end"/>
        </w:r>
      </w:hyperlink>
    </w:p>
    <w:p w14:paraId="594AC635" w14:textId="72995083" w:rsidR="00D30BEA" w:rsidRDefault="00025ECA">
      <w:pPr>
        <w:pStyle w:val="TOC4"/>
        <w:tabs>
          <w:tab w:val="left" w:pos="1763"/>
          <w:tab w:val="right" w:leader="dot" w:pos="9062"/>
        </w:tabs>
        <w:rPr>
          <w:rFonts w:asciiTheme="minorHAnsi" w:eastAsiaTheme="minorEastAsia" w:hAnsiTheme="minorHAnsi" w:cstheme="minorBidi"/>
          <w:noProof/>
          <w:sz w:val="22"/>
          <w:szCs w:val="22"/>
        </w:rPr>
      </w:pPr>
      <w:hyperlink w:anchor="_Toc91577758" w:history="1">
        <w:r w:rsidR="00D30BEA" w:rsidRPr="00B87AC8">
          <w:rPr>
            <w:rStyle w:val="Hyperlink"/>
            <w:noProof/>
          </w:rPr>
          <w:t>II.5.2.2.</w:t>
        </w:r>
        <w:r w:rsidR="00D30BEA">
          <w:rPr>
            <w:rFonts w:asciiTheme="minorHAnsi" w:eastAsiaTheme="minorEastAsia" w:hAnsiTheme="minorHAnsi" w:cstheme="minorBidi"/>
            <w:noProof/>
            <w:sz w:val="22"/>
            <w:szCs w:val="22"/>
          </w:rPr>
          <w:tab/>
        </w:r>
        <w:r w:rsidR="00D30BEA" w:rsidRPr="00B87AC8">
          <w:rPr>
            <w:rStyle w:val="Hyperlink"/>
            <w:noProof/>
          </w:rPr>
          <w:t>Mô tả điều kiện lọc dữ liệu, tham số</w:t>
        </w:r>
        <w:r w:rsidR="00D30BEA">
          <w:rPr>
            <w:noProof/>
            <w:webHidden/>
          </w:rPr>
          <w:tab/>
        </w:r>
        <w:r w:rsidR="00D30BEA">
          <w:rPr>
            <w:noProof/>
            <w:webHidden/>
          </w:rPr>
          <w:fldChar w:fldCharType="begin"/>
        </w:r>
        <w:r w:rsidR="00D30BEA">
          <w:rPr>
            <w:noProof/>
            <w:webHidden/>
          </w:rPr>
          <w:instrText xml:space="preserve"> PAGEREF _Toc91577758 \h </w:instrText>
        </w:r>
        <w:r w:rsidR="00D30BEA">
          <w:rPr>
            <w:noProof/>
            <w:webHidden/>
          </w:rPr>
        </w:r>
        <w:r w:rsidR="00D30BEA">
          <w:rPr>
            <w:noProof/>
            <w:webHidden/>
          </w:rPr>
          <w:fldChar w:fldCharType="separate"/>
        </w:r>
        <w:r w:rsidR="00D30BEA">
          <w:rPr>
            <w:noProof/>
            <w:webHidden/>
          </w:rPr>
          <w:t>37</w:t>
        </w:r>
        <w:r w:rsidR="00D30BEA">
          <w:rPr>
            <w:noProof/>
            <w:webHidden/>
          </w:rPr>
          <w:fldChar w:fldCharType="end"/>
        </w:r>
      </w:hyperlink>
    </w:p>
    <w:p w14:paraId="24A2C023" w14:textId="3636E03E" w:rsidR="00D30BEA" w:rsidRDefault="00025ECA">
      <w:pPr>
        <w:pStyle w:val="TOC4"/>
        <w:tabs>
          <w:tab w:val="left" w:pos="1763"/>
          <w:tab w:val="right" w:leader="dot" w:pos="9062"/>
        </w:tabs>
        <w:rPr>
          <w:rFonts w:asciiTheme="minorHAnsi" w:eastAsiaTheme="minorEastAsia" w:hAnsiTheme="minorHAnsi" w:cstheme="minorBidi"/>
          <w:noProof/>
          <w:sz w:val="22"/>
          <w:szCs w:val="22"/>
        </w:rPr>
      </w:pPr>
      <w:hyperlink w:anchor="_Toc91577759" w:history="1">
        <w:r w:rsidR="00D30BEA" w:rsidRPr="00B87AC8">
          <w:rPr>
            <w:rStyle w:val="Hyperlink"/>
            <w:noProof/>
          </w:rPr>
          <w:t>II.5.2.3.</w:t>
        </w:r>
        <w:r w:rsidR="00D30BEA">
          <w:rPr>
            <w:rFonts w:asciiTheme="minorHAnsi" w:eastAsiaTheme="minorEastAsia" w:hAnsiTheme="minorHAnsi" w:cstheme="minorBidi"/>
            <w:noProof/>
            <w:sz w:val="22"/>
            <w:szCs w:val="22"/>
          </w:rPr>
          <w:tab/>
        </w:r>
        <w:r w:rsidR="00D30BEA" w:rsidRPr="00B87AC8">
          <w:rPr>
            <w:rStyle w:val="Hyperlink"/>
            <w:noProof/>
          </w:rPr>
          <w:t>Mô tả chi tiết thông tin</w:t>
        </w:r>
        <w:r w:rsidR="00D30BEA">
          <w:rPr>
            <w:noProof/>
            <w:webHidden/>
          </w:rPr>
          <w:tab/>
        </w:r>
        <w:r w:rsidR="00D30BEA">
          <w:rPr>
            <w:noProof/>
            <w:webHidden/>
          </w:rPr>
          <w:fldChar w:fldCharType="begin"/>
        </w:r>
        <w:r w:rsidR="00D30BEA">
          <w:rPr>
            <w:noProof/>
            <w:webHidden/>
          </w:rPr>
          <w:instrText xml:space="preserve"> PAGEREF _Toc91577759 \h </w:instrText>
        </w:r>
        <w:r w:rsidR="00D30BEA">
          <w:rPr>
            <w:noProof/>
            <w:webHidden/>
          </w:rPr>
        </w:r>
        <w:r w:rsidR="00D30BEA">
          <w:rPr>
            <w:noProof/>
            <w:webHidden/>
          </w:rPr>
          <w:fldChar w:fldCharType="separate"/>
        </w:r>
        <w:r w:rsidR="00D30BEA">
          <w:rPr>
            <w:noProof/>
            <w:webHidden/>
          </w:rPr>
          <w:t>38</w:t>
        </w:r>
        <w:r w:rsidR="00D30BEA">
          <w:rPr>
            <w:noProof/>
            <w:webHidden/>
          </w:rPr>
          <w:fldChar w:fldCharType="end"/>
        </w:r>
      </w:hyperlink>
    </w:p>
    <w:p w14:paraId="12B1D33D" w14:textId="3A7A779B" w:rsidR="00D30BEA" w:rsidRDefault="00025ECA">
      <w:pPr>
        <w:pStyle w:val="TOC5"/>
        <w:tabs>
          <w:tab w:val="left" w:pos="1962"/>
          <w:tab w:val="right" w:leader="dot" w:pos="9062"/>
        </w:tabs>
        <w:rPr>
          <w:rFonts w:asciiTheme="minorHAnsi" w:eastAsiaTheme="minorEastAsia" w:hAnsiTheme="minorHAnsi" w:cstheme="minorBidi"/>
          <w:noProof/>
        </w:rPr>
      </w:pPr>
      <w:hyperlink w:anchor="_Toc91577760" w:history="1">
        <w:r w:rsidR="00D30BEA" w:rsidRPr="00B87AC8">
          <w:rPr>
            <w:rStyle w:val="Hyperlink"/>
            <w:noProof/>
          </w:rPr>
          <w:t>II.5.2.3.1.</w:t>
        </w:r>
        <w:r w:rsidR="00D30BEA">
          <w:rPr>
            <w:rFonts w:asciiTheme="minorHAnsi" w:eastAsiaTheme="minorEastAsia" w:hAnsiTheme="minorHAnsi" w:cstheme="minorBidi"/>
            <w:noProof/>
          </w:rPr>
          <w:tab/>
        </w:r>
        <w:r w:rsidR="00D30BEA" w:rsidRPr="00B87AC8">
          <w:rPr>
            <w:rStyle w:val="Hyperlink"/>
            <w:noProof/>
          </w:rPr>
          <w:t>Phần thông tin header &amp; footer</w:t>
        </w:r>
        <w:r w:rsidR="00D30BEA">
          <w:rPr>
            <w:noProof/>
            <w:webHidden/>
          </w:rPr>
          <w:tab/>
        </w:r>
        <w:r w:rsidR="00D30BEA">
          <w:rPr>
            <w:noProof/>
            <w:webHidden/>
          </w:rPr>
          <w:fldChar w:fldCharType="begin"/>
        </w:r>
        <w:r w:rsidR="00D30BEA">
          <w:rPr>
            <w:noProof/>
            <w:webHidden/>
          </w:rPr>
          <w:instrText xml:space="preserve"> PAGEREF _Toc91577760 \h </w:instrText>
        </w:r>
        <w:r w:rsidR="00D30BEA">
          <w:rPr>
            <w:noProof/>
            <w:webHidden/>
          </w:rPr>
        </w:r>
        <w:r w:rsidR="00D30BEA">
          <w:rPr>
            <w:noProof/>
            <w:webHidden/>
          </w:rPr>
          <w:fldChar w:fldCharType="separate"/>
        </w:r>
        <w:r w:rsidR="00D30BEA">
          <w:rPr>
            <w:noProof/>
            <w:webHidden/>
          </w:rPr>
          <w:t>38</w:t>
        </w:r>
        <w:r w:rsidR="00D30BEA">
          <w:rPr>
            <w:noProof/>
            <w:webHidden/>
          </w:rPr>
          <w:fldChar w:fldCharType="end"/>
        </w:r>
      </w:hyperlink>
    </w:p>
    <w:p w14:paraId="4B017A71" w14:textId="4EE7B91E" w:rsidR="00D30BEA" w:rsidRDefault="00025ECA">
      <w:pPr>
        <w:pStyle w:val="TOC5"/>
        <w:tabs>
          <w:tab w:val="left" w:pos="1962"/>
          <w:tab w:val="right" w:leader="dot" w:pos="9062"/>
        </w:tabs>
        <w:rPr>
          <w:rFonts w:asciiTheme="minorHAnsi" w:eastAsiaTheme="minorEastAsia" w:hAnsiTheme="minorHAnsi" w:cstheme="minorBidi"/>
          <w:noProof/>
        </w:rPr>
      </w:pPr>
      <w:hyperlink w:anchor="_Toc91577761" w:history="1">
        <w:r w:rsidR="00D30BEA" w:rsidRPr="00B87AC8">
          <w:rPr>
            <w:rStyle w:val="Hyperlink"/>
            <w:noProof/>
          </w:rPr>
          <w:t>II.5.2.3.2.</w:t>
        </w:r>
        <w:r w:rsidR="00D30BEA">
          <w:rPr>
            <w:rFonts w:asciiTheme="minorHAnsi" w:eastAsiaTheme="minorEastAsia" w:hAnsiTheme="minorHAnsi" w:cstheme="minorBidi"/>
            <w:noProof/>
          </w:rPr>
          <w:tab/>
        </w:r>
        <w:r w:rsidR="00D30BEA" w:rsidRPr="00B87AC8">
          <w:rPr>
            <w:rStyle w:val="Hyperlink"/>
            <w:noProof/>
          </w:rPr>
          <w:t>Chi tiết báo cáo / biểu đồ</w:t>
        </w:r>
        <w:r w:rsidR="00D30BEA">
          <w:rPr>
            <w:noProof/>
            <w:webHidden/>
          </w:rPr>
          <w:tab/>
        </w:r>
        <w:r w:rsidR="00D30BEA">
          <w:rPr>
            <w:noProof/>
            <w:webHidden/>
          </w:rPr>
          <w:fldChar w:fldCharType="begin"/>
        </w:r>
        <w:r w:rsidR="00D30BEA">
          <w:rPr>
            <w:noProof/>
            <w:webHidden/>
          </w:rPr>
          <w:instrText xml:space="preserve"> PAGEREF _Toc91577761 \h </w:instrText>
        </w:r>
        <w:r w:rsidR="00D30BEA">
          <w:rPr>
            <w:noProof/>
            <w:webHidden/>
          </w:rPr>
        </w:r>
        <w:r w:rsidR="00D30BEA">
          <w:rPr>
            <w:noProof/>
            <w:webHidden/>
          </w:rPr>
          <w:fldChar w:fldCharType="separate"/>
        </w:r>
        <w:r w:rsidR="00D30BEA">
          <w:rPr>
            <w:noProof/>
            <w:webHidden/>
          </w:rPr>
          <w:t>38</w:t>
        </w:r>
        <w:r w:rsidR="00D30BEA">
          <w:rPr>
            <w:noProof/>
            <w:webHidden/>
          </w:rPr>
          <w:fldChar w:fldCharType="end"/>
        </w:r>
      </w:hyperlink>
    </w:p>
    <w:p w14:paraId="12C30C22" w14:textId="19AA187C" w:rsidR="00D30BEA" w:rsidRDefault="00025ECA">
      <w:pPr>
        <w:pStyle w:val="TOC1"/>
        <w:tabs>
          <w:tab w:val="left" w:pos="720"/>
          <w:tab w:val="right" w:leader="dot" w:pos="9062"/>
        </w:tabs>
        <w:rPr>
          <w:rFonts w:asciiTheme="minorHAnsi" w:eastAsiaTheme="minorEastAsia" w:hAnsiTheme="minorHAnsi" w:cstheme="minorBidi"/>
          <w:b w:val="0"/>
          <w:noProof/>
          <w:sz w:val="22"/>
          <w:szCs w:val="22"/>
        </w:rPr>
      </w:pPr>
      <w:hyperlink w:anchor="_Toc91577762" w:history="1">
        <w:r w:rsidR="00D30BEA" w:rsidRPr="00B87AC8">
          <w:rPr>
            <w:rStyle w:val="Hyperlink"/>
            <w:noProof/>
            <w:lang w:val="vi-VN"/>
          </w:rPr>
          <w:t>III.</w:t>
        </w:r>
        <w:r w:rsidR="00D30BEA">
          <w:rPr>
            <w:rFonts w:asciiTheme="minorHAnsi" w:eastAsiaTheme="minorEastAsia" w:hAnsiTheme="minorHAnsi" w:cstheme="minorBidi"/>
            <w:b w:val="0"/>
            <w:noProof/>
            <w:sz w:val="22"/>
            <w:szCs w:val="22"/>
          </w:rPr>
          <w:tab/>
        </w:r>
        <w:r w:rsidR="00D30BEA" w:rsidRPr="00B87AC8">
          <w:rPr>
            <w:rStyle w:val="Hyperlink"/>
            <w:noProof/>
          </w:rPr>
          <w:t xml:space="preserve">PHỤ LỤC 01 -  </w:t>
        </w:r>
        <w:r w:rsidR="00D30BEA" w:rsidRPr="00B87AC8">
          <w:rPr>
            <w:rStyle w:val="Hyperlink"/>
            <w:noProof/>
            <w:lang w:val="vi-VN"/>
          </w:rPr>
          <w:t>KHẢO SÁT HIỆN TRẠNG</w:t>
        </w:r>
        <w:r w:rsidR="00D30BEA">
          <w:rPr>
            <w:noProof/>
            <w:webHidden/>
          </w:rPr>
          <w:tab/>
        </w:r>
        <w:r w:rsidR="00D30BEA">
          <w:rPr>
            <w:noProof/>
            <w:webHidden/>
          </w:rPr>
          <w:fldChar w:fldCharType="begin"/>
        </w:r>
        <w:r w:rsidR="00D30BEA">
          <w:rPr>
            <w:noProof/>
            <w:webHidden/>
          </w:rPr>
          <w:instrText xml:space="preserve"> PAGEREF _Toc91577762 \h </w:instrText>
        </w:r>
        <w:r w:rsidR="00D30BEA">
          <w:rPr>
            <w:noProof/>
            <w:webHidden/>
          </w:rPr>
        </w:r>
        <w:r w:rsidR="00D30BEA">
          <w:rPr>
            <w:noProof/>
            <w:webHidden/>
          </w:rPr>
          <w:fldChar w:fldCharType="separate"/>
        </w:r>
        <w:r w:rsidR="00D30BEA">
          <w:rPr>
            <w:noProof/>
            <w:webHidden/>
          </w:rPr>
          <w:t>39</w:t>
        </w:r>
        <w:r w:rsidR="00D30BEA">
          <w:rPr>
            <w:noProof/>
            <w:webHidden/>
          </w:rPr>
          <w:fldChar w:fldCharType="end"/>
        </w:r>
      </w:hyperlink>
    </w:p>
    <w:p w14:paraId="5FB527FA" w14:textId="55FCC411" w:rsidR="00D30BEA" w:rsidRDefault="00025ECA">
      <w:pPr>
        <w:pStyle w:val="TOC2"/>
        <w:tabs>
          <w:tab w:val="left" w:pos="1100"/>
          <w:tab w:val="right" w:leader="dot" w:pos="9062"/>
        </w:tabs>
        <w:rPr>
          <w:rFonts w:asciiTheme="minorHAnsi" w:eastAsiaTheme="minorEastAsia" w:hAnsiTheme="minorHAnsi" w:cstheme="minorBidi"/>
          <w:noProof/>
          <w:sz w:val="22"/>
          <w:szCs w:val="22"/>
        </w:rPr>
      </w:pPr>
      <w:hyperlink w:anchor="_Toc91577763" w:history="1">
        <w:r w:rsidR="00D30BEA" w:rsidRPr="00B87AC8">
          <w:rPr>
            <w:rStyle w:val="Hyperlink"/>
            <w:noProof/>
          </w:rPr>
          <w:t>III.1.</w:t>
        </w:r>
        <w:r w:rsidR="00D30BEA">
          <w:rPr>
            <w:rFonts w:asciiTheme="minorHAnsi" w:eastAsiaTheme="minorEastAsia" w:hAnsiTheme="minorHAnsi" w:cstheme="minorBidi"/>
            <w:noProof/>
            <w:sz w:val="22"/>
            <w:szCs w:val="22"/>
          </w:rPr>
          <w:tab/>
        </w:r>
        <w:r w:rsidR="00D30BEA" w:rsidRPr="00B87AC8">
          <w:rPr>
            <w:rStyle w:val="Hyperlink"/>
            <w:noProof/>
          </w:rPr>
          <w:t>QUY TRÌNH HIỆN TRẠNG CỦA NGƯỜI DÙNG (tùy chọn)</w:t>
        </w:r>
        <w:r w:rsidR="00D30BEA">
          <w:rPr>
            <w:noProof/>
            <w:webHidden/>
          </w:rPr>
          <w:tab/>
        </w:r>
        <w:r w:rsidR="00D30BEA">
          <w:rPr>
            <w:noProof/>
            <w:webHidden/>
          </w:rPr>
          <w:fldChar w:fldCharType="begin"/>
        </w:r>
        <w:r w:rsidR="00D30BEA">
          <w:rPr>
            <w:noProof/>
            <w:webHidden/>
          </w:rPr>
          <w:instrText xml:space="preserve"> PAGEREF _Toc91577763 \h </w:instrText>
        </w:r>
        <w:r w:rsidR="00D30BEA">
          <w:rPr>
            <w:noProof/>
            <w:webHidden/>
          </w:rPr>
        </w:r>
        <w:r w:rsidR="00D30BEA">
          <w:rPr>
            <w:noProof/>
            <w:webHidden/>
          </w:rPr>
          <w:fldChar w:fldCharType="separate"/>
        </w:r>
        <w:r w:rsidR="00D30BEA">
          <w:rPr>
            <w:noProof/>
            <w:webHidden/>
          </w:rPr>
          <w:t>39</w:t>
        </w:r>
        <w:r w:rsidR="00D30BEA">
          <w:rPr>
            <w:noProof/>
            <w:webHidden/>
          </w:rPr>
          <w:fldChar w:fldCharType="end"/>
        </w:r>
      </w:hyperlink>
    </w:p>
    <w:p w14:paraId="43CB816E" w14:textId="5331BD63" w:rsidR="00D30BEA" w:rsidRDefault="00025ECA">
      <w:pPr>
        <w:pStyle w:val="TOC2"/>
        <w:tabs>
          <w:tab w:val="left" w:pos="1100"/>
          <w:tab w:val="right" w:leader="dot" w:pos="9062"/>
        </w:tabs>
        <w:rPr>
          <w:rFonts w:asciiTheme="minorHAnsi" w:eastAsiaTheme="minorEastAsia" w:hAnsiTheme="minorHAnsi" w:cstheme="minorBidi"/>
          <w:noProof/>
          <w:sz w:val="22"/>
          <w:szCs w:val="22"/>
        </w:rPr>
      </w:pPr>
      <w:hyperlink w:anchor="_Toc91577764" w:history="1">
        <w:r w:rsidR="00D30BEA" w:rsidRPr="00B87AC8">
          <w:rPr>
            <w:rStyle w:val="Hyperlink"/>
            <w:noProof/>
          </w:rPr>
          <w:t>III.2.</w:t>
        </w:r>
        <w:r w:rsidR="00D30BEA">
          <w:rPr>
            <w:rFonts w:asciiTheme="minorHAnsi" w:eastAsiaTheme="minorEastAsia" w:hAnsiTheme="minorHAnsi" w:cstheme="minorBidi"/>
            <w:noProof/>
            <w:sz w:val="22"/>
            <w:szCs w:val="22"/>
          </w:rPr>
          <w:tab/>
        </w:r>
        <w:r w:rsidR="00D30BEA" w:rsidRPr="00B87AC8">
          <w:rPr>
            <w:rStyle w:val="Hyperlink"/>
            <w:noProof/>
            <w:lang w:val="vi-VN"/>
          </w:rPr>
          <w:t>YÊU CẦU NSD TRONG QUÁ TRÌNH KHẢO SÁT</w:t>
        </w:r>
        <w:r w:rsidR="00D30BEA">
          <w:rPr>
            <w:noProof/>
            <w:webHidden/>
          </w:rPr>
          <w:tab/>
        </w:r>
        <w:r w:rsidR="00D30BEA">
          <w:rPr>
            <w:noProof/>
            <w:webHidden/>
          </w:rPr>
          <w:fldChar w:fldCharType="begin"/>
        </w:r>
        <w:r w:rsidR="00D30BEA">
          <w:rPr>
            <w:noProof/>
            <w:webHidden/>
          </w:rPr>
          <w:instrText xml:space="preserve"> PAGEREF _Toc91577764 \h </w:instrText>
        </w:r>
        <w:r w:rsidR="00D30BEA">
          <w:rPr>
            <w:noProof/>
            <w:webHidden/>
          </w:rPr>
        </w:r>
        <w:r w:rsidR="00D30BEA">
          <w:rPr>
            <w:noProof/>
            <w:webHidden/>
          </w:rPr>
          <w:fldChar w:fldCharType="separate"/>
        </w:r>
        <w:r w:rsidR="00D30BEA">
          <w:rPr>
            <w:noProof/>
            <w:webHidden/>
          </w:rPr>
          <w:t>39</w:t>
        </w:r>
        <w:r w:rsidR="00D30BEA">
          <w:rPr>
            <w:noProof/>
            <w:webHidden/>
          </w:rPr>
          <w:fldChar w:fldCharType="end"/>
        </w:r>
      </w:hyperlink>
    </w:p>
    <w:p w14:paraId="72CD7E0A" w14:textId="4C0AADC2" w:rsidR="000E796C" w:rsidRPr="004B12C3" w:rsidRDefault="007439AF" w:rsidP="0058665A">
      <w:pPr>
        <w:spacing w:before="0" w:after="0" w:line="360" w:lineRule="auto"/>
        <w:jc w:val="both"/>
        <w:rPr>
          <w:szCs w:val="26"/>
        </w:rPr>
      </w:pPr>
      <w:r w:rsidRPr="004B12C3">
        <w:rPr>
          <w:szCs w:val="26"/>
        </w:rPr>
        <w:fldChar w:fldCharType="end"/>
      </w:r>
    </w:p>
    <w:p w14:paraId="50693354" w14:textId="77777777" w:rsidR="000E796C" w:rsidRPr="004B12C3" w:rsidRDefault="000E796C" w:rsidP="0058665A">
      <w:pPr>
        <w:pStyle w:val="Heading1"/>
        <w:spacing w:before="0" w:after="0"/>
        <w:rPr>
          <w:rFonts w:cs="Times New Roman"/>
        </w:rPr>
      </w:pPr>
      <w:bookmarkStart w:id="0" w:name="_Toc91577700"/>
      <w:r w:rsidRPr="004B12C3">
        <w:rPr>
          <w:rFonts w:cs="Times New Roman"/>
        </w:rPr>
        <w:lastRenderedPageBreak/>
        <w:t>TỔNG QUAN</w:t>
      </w:r>
      <w:bookmarkEnd w:id="0"/>
    </w:p>
    <w:p w14:paraId="6EE30B6F" w14:textId="77777777" w:rsidR="000E796C" w:rsidRPr="004B12C3" w:rsidRDefault="000E796C" w:rsidP="0058665A">
      <w:pPr>
        <w:pStyle w:val="Heading2"/>
        <w:spacing w:before="0" w:after="0" w:line="360" w:lineRule="auto"/>
        <w:rPr>
          <w:rFonts w:cs="Times New Roman"/>
        </w:rPr>
      </w:pPr>
      <w:bookmarkStart w:id="1" w:name="_Toc91577701"/>
      <w:r w:rsidRPr="004B12C3">
        <w:rPr>
          <w:rFonts w:cs="Times New Roman"/>
        </w:rPr>
        <w:t>Mục đích</w:t>
      </w:r>
      <w:bookmarkEnd w:id="1"/>
    </w:p>
    <w:p w14:paraId="09B91ABA" w14:textId="23124EDC" w:rsidR="001C740A" w:rsidRPr="004B12C3" w:rsidRDefault="001C740A" w:rsidP="0058665A">
      <w:pPr>
        <w:pStyle w:val="B1"/>
        <w:numPr>
          <w:ilvl w:val="0"/>
          <w:numId w:val="0"/>
        </w:numPr>
        <w:spacing w:before="0" w:after="0" w:line="360" w:lineRule="auto"/>
      </w:pPr>
    </w:p>
    <w:p w14:paraId="5638F844" w14:textId="0B47BDB6" w:rsidR="000E796C" w:rsidRPr="004B12C3" w:rsidRDefault="000E796C" w:rsidP="0058665A">
      <w:pPr>
        <w:pStyle w:val="Heading2"/>
        <w:spacing w:before="0" w:after="0" w:line="360" w:lineRule="auto"/>
        <w:rPr>
          <w:rFonts w:cs="Times New Roman"/>
        </w:rPr>
      </w:pPr>
      <w:bookmarkStart w:id="2" w:name="_Toc91577702"/>
      <w:r w:rsidRPr="004B12C3">
        <w:rPr>
          <w:rFonts w:cs="Times New Roman"/>
        </w:rPr>
        <w:t>Phạm vi</w:t>
      </w:r>
      <w:bookmarkEnd w:id="2"/>
    </w:p>
    <w:p w14:paraId="296D9F98" w14:textId="7594795F" w:rsidR="001C740A" w:rsidRPr="004B12C3" w:rsidRDefault="001C740A" w:rsidP="0058665A">
      <w:pPr>
        <w:pStyle w:val="B1"/>
        <w:numPr>
          <w:ilvl w:val="0"/>
          <w:numId w:val="0"/>
        </w:numPr>
        <w:spacing w:before="0" w:after="0" w:line="360" w:lineRule="auto"/>
      </w:pPr>
    </w:p>
    <w:p w14:paraId="6E091966" w14:textId="7AD8BDA7" w:rsidR="000E796C" w:rsidRPr="004B12C3" w:rsidRDefault="000E796C" w:rsidP="0058665A">
      <w:pPr>
        <w:pStyle w:val="Heading2"/>
        <w:spacing w:before="0" w:after="0" w:line="360" w:lineRule="auto"/>
        <w:rPr>
          <w:rFonts w:cs="Times New Roman"/>
        </w:rPr>
      </w:pPr>
      <w:bookmarkStart w:id="3" w:name="_Toc91577703"/>
      <w:r w:rsidRPr="004B12C3">
        <w:rPr>
          <w:rFonts w:cs="Times New Roman"/>
        </w:rPr>
        <w:t>Tài liệu liên quan</w:t>
      </w:r>
      <w:bookmarkEnd w:id="3"/>
    </w:p>
    <w:tbl>
      <w:tblPr>
        <w:tblW w:w="93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0"/>
        <w:gridCol w:w="2790"/>
        <w:gridCol w:w="5547"/>
      </w:tblGrid>
      <w:tr w:rsidR="00D27209" w:rsidRPr="004B12C3" w14:paraId="754D4739" w14:textId="77777777" w:rsidTr="0072031B">
        <w:trPr>
          <w:trHeight w:val="366"/>
          <w:tblHeader/>
        </w:trPr>
        <w:tc>
          <w:tcPr>
            <w:tcW w:w="990" w:type="dxa"/>
            <w:shd w:val="clear" w:color="auto" w:fill="9CC2E5" w:themeFill="accent5" w:themeFillTint="99"/>
          </w:tcPr>
          <w:p w14:paraId="6E205E7B" w14:textId="77777777" w:rsidR="000E796C" w:rsidRPr="004B12C3" w:rsidRDefault="000E796C" w:rsidP="0058665A">
            <w:pPr>
              <w:pStyle w:val="TableHeading"/>
              <w:keepLines w:val="0"/>
              <w:spacing w:before="0" w:after="0"/>
              <w:rPr>
                <w:szCs w:val="26"/>
              </w:rPr>
            </w:pPr>
            <w:r w:rsidRPr="004B12C3">
              <w:rPr>
                <w:szCs w:val="26"/>
              </w:rPr>
              <w:t>STT</w:t>
            </w:r>
          </w:p>
        </w:tc>
        <w:tc>
          <w:tcPr>
            <w:tcW w:w="2790" w:type="dxa"/>
            <w:shd w:val="clear" w:color="auto" w:fill="9CC2E5" w:themeFill="accent5" w:themeFillTint="99"/>
          </w:tcPr>
          <w:p w14:paraId="6AD57B68" w14:textId="77777777" w:rsidR="000E796C" w:rsidRPr="004B12C3" w:rsidRDefault="000E796C" w:rsidP="0058665A">
            <w:pPr>
              <w:pStyle w:val="TableHeading"/>
              <w:keepLines w:val="0"/>
              <w:spacing w:before="0" w:after="0"/>
              <w:rPr>
                <w:szCs w:val="26"/>
              </w:rPr>
            </w:pPr>
            <w:r w:rsidRPr="004B12C3">
              <w:rPr>
                <w:szCs w:val="26"/>
              </w:rPr>
              <w:t>Tên tài liệu</w:t>
            </w:r>
          </w:p>
        </w:tc>
        <w:tc>
          <w:tcPr>
            <w:tcW w:w="5547" w:type="dxa"/>
            <w:shd w:val="clear" w:color="auto" w:fill="9CC2E5" w:themeFill="accent5" w:themeFillTint="99"/>
          </w:tcPr>
          <w:p w14:paraId="1AEC462F" w14:textId="77777777" w:rsidR="000E796C" w:rsidRPr="004B12C3" w:rsidRDefault="000E796C" w:rsidP="0058665A">
            <w:pPr>
              <w:pStyle w:val="TableHeading"/>
              <w:keepLines w:val="0"/>
              <w:spacing w:before="0" w:after="0"/>
              <w:rPr>
                <w:szCs w:val="26"/>
              </w:rPr>
            </w:pPr>
            <w:r w:rsidRPr="004B12C3">
              <w:rPr>
                <w:szCs w:val="26"/>
              </w:rPr>
              <w:t>Mã tài liệu</w:t>
            </w:r>
            <w:r w:rsidR="00987EEC" w:rsidRPr="004B12C3">
              <w:rPr>
                <w:szCs w:val="26"/>
                <w:lang w:val="vi-VN"/>
              </w:rPr>
              <w:t>/</w:t>
            </w:r>
            <w:r w:rsidRPr="004B12C3">
              <w:rPr>
                <w:szCs w:val="26"/>
              </w:rPr>
              <w:t>Nguồn</w:t>
            </w:r>
          </w:p>
        </w:tc>
      </w:tr>
      <w:tr w:rsidR="009A7A61" w:rsidRPr="004B12C3" w14:paraId="159ABBF5" w14:textId="77777777" w:rsidTr="0072031B">
        <w:tc>
          <w:tcPr>
            <w:tcW w:w="990" w:type="dxa"/>
          </w:tcPr>
          <w:p w14:paraId="30B240DB" w14:textId="77777777" w:rsidR="009A7A61" w:rsidRPr="004B12C3" w:rsidRDefault="009A7A61" w:rsidP="0058665A">
            <w:pPr>
              <w:pStyle w:val="HRTTableText"/>
              <w:numPr>
                <w:ilvl w:val="0"/>
                <w:numId w:val="1"/>
              </w:numPr>
              <w:spacing w:before="0" w:after="0"/>
              <w:jc w:val="both"/>
              <w:rPr>
                <w:rFonts w:ascii="Times New Roman" w:hAnsi="Times New Roman"/>
                <w:sz w:val="26"/>
                <w:szCs w:val="26"/>
              </w:rPr>
            </w:pPr>
          </w:p>
        </w:tc>
        <w:tc>
          <w:tcPr>
            <w:tcW w:w="2790" w:type="dxa"/>
          </w:tcPr>
          <w:p w14:paraId="416EE1CF" w14:textId="289B4D4B" w:rsidR="009A7A61" w:rsidRPr="004B12C3" w:rsidRDefault="009A7A61" w:rsidP="0058665A">
            <w:pPr>
              <w:spacing w:before="0" w:after="0" w:line="360" w:lineRule="auto"/>
              <w:jc w:val="both"/>
              <w:rPr>
                <w:szCs w:val="26"/>
              </w:rPr>
            </w:pPr>
          </w:p>
        </w:tc>
        <w:tc>
          <w:tcPr>
            <w:tcW w:w="5547" w:type="dxa"/>
          </w:tcPr>
          <w:p w14:paraId="55D98A47" w14:textId="4B62CE90" w:rsidR="009A7A61" w:rsidRPr="004B12C3" w:rsidRDefault="009A7A61" w:rsidP="0058665A">
            <w:pPr>
              <w:spacing w:before="0" w:after="0" w:line="360" w:lineRule="auto"/>
              <w:jc w:val="both"/>
              <w:rPr>
                <w:szCs w:val="26"/>
                <w:lang w:val="vi-VN"/>
              </w:rPr>
            </w:pPr>
          </w:p>
        </w:tc>
      </w:tr>
    </w:tbl>
    <w:p w14:paraId="6C296AA3" w14:textId="77777777" w:rsidR="000E796C" w:rsidRPr="004B12C3" w:rsidRDefault="000E796C" w:rsidP="0058665A">
      <w:pPr>
        <w:pStyle w:val="Heading2"/>
        <w:spacing w:before="0" w:after="0" w:line="360" w:lineRule="auto"/>
        <w:rPr>
          <w:rFonts w:cs="Times New Roman"/>
        </w:rPr>
      </w:pPr>
      <w:bookmarkStart w:id="4" w:name="_Toc91577704"/>
      <w:r w:rsidRPr="004B12C3">
        <w:rPr>
          <w:rFonts w:cs="Times New Roman"/>
        </w:rPr>
        <w:t>Thuật ngữ và các từ viết tắt</w:t>
      </w:r>
      <w:bookmarkEnd w:id="4"/>
    </w:p>
    <w:tbl>
      <w:tblPr>
        <w:tblW w:w="93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4"/>
        <w:gridCol w:w="2835"/>
        <w:gridCol w:w="5528"/>
      </w:tblGrid>
      <w:tr w:rsidR="000E796C" w:rsidRPr="004B12C3" w14:paraId="621DEA81" w14:textId="77777777" w:rsidTr="0072031B">
        <w:trPr>
          <w:tblHeader/>
        </w:trPr>
        <w:tc>
          <w:tcPr>
            <w:tcW w:w="964" w:type="dxa"/>
            <w:shd w:val="clear" w:color="auto" w:fill="9CC2E5" w:themeFill="accent5" w:themeFillTint="99"/>
          </w:tcPr>
          <w:p w14:paraId="0BECD7BE" w14:textId="77777777" w:rsidR="000E796C" w:rsidRPr="004B12C3" w:rsidRDefault="000E796C" w:rsidP="0058665A">
            <w:pPr>
              <w:pStyle w:val="TableHeading"/>
              <w:keepLines w:val="0"/>
              <w:spacing w:before="0" w:after="0"/>
              <w:rPr>
                <w:szCs w:val="26"/>
              </w:rPr>
            </w:pPr>
            <w:r w:rsidRPr="004B12C3">
              <w:rPr>
                <w:szCs w:val="26"/>
              </w:rPr>
              <w:t>STT</w:t>
            </w:r>
          </w:p>
        </w:tc>
        <w:tc>
          <w:tcPr>
            <w:tcW w:w="2835" w:type="dxa"/>
            <w:shd w:val="clear" w:color="auto" w:fill="9CC2E5" w:themeFill="accent5" w:themeFillTint="99"/>
          </w:tcPr>
          <w:p w14:paraId="181D567D" w14:textId="77777777" w:rsidR="000E796C" w:rsidRPr="004B12C3" w:rsidRDefault="000E796C" w:rsidP="0058665A">
            <w:pPr>
              <w:pStyle w:val="TableHeading"/>
              <w:keepLines w:val="0"/>
              <w:spacing w:before="0" w:after="0"/>
              <w:rPr>
                <w:szCs w:val="26"/>
              </w:rPr>
            </w:pPr>
            <w:r w:rsidRPr="004B12C3">
              <w:rPr>
                <w:szCs w:val="26"/>
              </w:rPr>
              <w:t>Thuật ngữ/chữ viết tắt</w:t>
            </w:r>
          </w:p>
        </w:tc>
        <w:tc>
          <w:tcPr>
            <w:tcW w:w="5528" w:type="dxa"/>
            <w:shd w:val="clear" w:color="auto" w:fill="9CC2E5" w:themeFill="accent5" w:themeFillTint="99"/>
          </w:tcPr>
          <w:p w14:paraId="388BB14F" w14:textId="77777777" w:rsidR="000E796C" w:rsidRPr="004B12C3" w:rsidRDefault="000E796C" w:rsidP="0058665A">
            <w:pPr>
              <w:pStyle w:val="TableHeading"/>
              <w:keepLines w:val="0"/>
              <w:spacing w:before="0" w:after="0"/>
              <w:rPr>
                <w:szCs w:val="26"/>
              </w:rPr>
            </w:pPr>
            <w:r w:rsidRPr="004B12C3">
              <w:rPr>
                <w:szCs w:val="26"/>
              </w:rPr>
              <w:t>Mô tả</w:t>
            </w:r>
          </w:p>
        </w:tc>
      </w:tr>
      <w:tr w:rsidR="00AF69F5" w:rsidRPr="004B12C3" w14:paraId="1E7D22CA" w14:textId="77777777" w:rsidTr="00D66D4C">
        <w:trPr>
          <w:trHeight w:val="393"/>
        </w:trPr>
        <w:tc>
          <w:tcPr>
            <w:tcW w:w="964" w:type="dxa"/>
          </w:tcPr>
          <w:p w14:paraId="30BA49A8" w14:textId="77777777" w:rsidR="00AF69F5" w:rsidRPr="004B12C3" w:rsidRDefault="00AF69F5" w:rsidP="0058665A">
            <w:pPr>
              <w:pStyle w:val="HRTTableText"/>
              <w:numPr>
                <w:ilvl w:val="0"/>
                <w:numId w:val="5"/>
              </w:numPr>
              <w:spacing w:before="0" w:after="0"/>
              <w:rPr>
                <w:rFonts w:ascii="Times New Roman" w:hAnsi="Times New Roman"/>
                <w:sz w:val="26"/>
                <w:szCs w:val="26"/>
              </w:rPr>
            </w:pPr>
          </w:p>
        </w:tc>
        <w:tc>
          <w:tcPr>
            <w:tcW w:w="2835" w:type="dxa"/>
            <w:vAlign w:val="center"/>
          </w:tcPr>
          <w:p w14:paraId="75A86FFE" w14:textId="05DC1667" w:rsidR="00AF69F5" w:rsidRPr="004B12C3" w:rsidRDefault="00AF69F5" w:rsidP="0058665A">
            <w:pPr>
              <w:spacing w:before="0" w:after="0" w:line="360" w:lineRule="auto"/>
              <w:rPr>
                <w:szCs w:val="26"/>
              </w:rPr>
            </w:pPr>
          </w:p>
        </w:tc>
        <w:tc>
          <w:tcPr>
            <w:tcW w:w="5528" w:type="dxa"/>
            <w:vAlign w:val="center"/>
          </w:tcPr>
          <w:p w14:paraId="59DD6BCB" w14:textId="0E8BFF92" w:rsidR="00AF69F5" w:rsidRPr="004B12C3" w:rsidRDefault="00AF69F5" w:rsidP="0058665A">
            <w:pPr>
              <w:spacing w:before="0" w:after="0" w:line="360" w:lineRule="auto"/>
              <w:rPr>
                <w:szCs w:val="26"/>
              </w:rPr>
            </w:pPr>
          </w:p>
        </w:tc>
      </w:tr>
    </w:tbl>
    <w:p w14:paraId="41E2EEA4" w14:textId="77777777" w:rsidR="009A7A61" w:rsidRPr="004B12C3" w:rsidRDefault="009A7A61" w:rsidP="0058665A">
      <w:pPr>
        <w:pStyle w:val="Heading2"/>
        <w:spacing w:before="0" w:after="0" w:line="360" w:lineRule="auto"/>
        <w:rPr>
          <w:rFonts w:cs="Times New Roman"/>
        </w:rPr>
      </w:pPr>
      <w:bookmarkStart w:id="5" w:name="_Toc91577705"/>
      <w:r w:rsidRPr="004B12C3">
        <w:rPr>
          <w:rFonts w:cs="Times New Roman"/>
        </w:rPr>
        <w:t>Quy ước chung</w:t>
      </w:r>
      <w:bookmarkEnd w:id="5"/>
    </w:p>
    <w:p w14:paraId="39E9EE95" w14:textId="256ADE8F" w:rsidR="009A7A61" w:rsidRPr="004B12C3" w:rsidRDefault="009A7A61" w:rsidP="0058665A">
      <w:pPr>
        <w:spacing w:before="0" w:after="0" w:line="360" w:lineRule="auto"/>
        <w:jc w:val="both"/>
        <w:rPr>
          <w:szCs w:val="26"/>
          <w:lang w:val="es-ES_tradnl"/>
        </w:rPr>
      </w:pPr>
      <w:r w:rsidRPr="004B12C3">
        <w:rPr>
          <w:szCs w:val="26"/>
          <w:lang w:val="es-ES_tradnl"/>
        </w:rPr>
        <w:t>Quy ước chung khi vẽ mô hình quy trình:</w:t>
      </w:r>
    </w:p>
    <w:p w14:paraId="1F27E3FF" w14:textId="77239EBB" w:rsidR="000E796C" w:rsidRPr="004B12C3" w:rsidRDefault="000E796C" w:rsidP="0058665A">
      <w:pPr>
        <w:pStyle w:val="B1"/>
        <w:numPr>
          <w:ilvl w:val="0"/>
          <w:numId w:val="0"/>
        </w:numPr>
        <w:spacing w:before="0" w:after="0" w:line="360" w:lineRule="auto"/>
      </w:pPr>
    </w:p>
    <w:p w14:paraId="58626E99" w14:textId="4F7815C4" w:rsidR="000E796C" w:rsidRPr="004B12C3" w:rsidRDefault="000E796C" w:rsidP="0058665A">
      <w:pPr>
        <w:pStyle w:val="Heading1"/>
        <w:spacing w:before="0" w:after="0"/>
        <w:rPr>
          <w:rFonts w:cs="Times New Roman"/>
        </w:rPr>
      </w:pPr>
      <w:bookmarkStart w:id="6" w:name="_Toc91577706"/>
      <w:r w:rsidRPr="004B12C3">
        <w:rPr>
          <w:rFonts w:cs="Times New Roman"/>
        </w:rPr>
        <w:lastRenderedPageBreak/>
        <w:t>NỘI DUNG</w:t>
      </w:r>
      <w:bookmarkEnd w:id="6"/>
    </w:p>
    <w:p w14:paraId="5339CFED" w14:textId="06EF9251" w:rsidR="000E796C" w:rsidRPr="004B12C3" w:rsidRDefault="000E796C" w:rsidP="0058665A">
      <w:pPr>
        <w:pStyle w:val="Heading2"/>
        <w:spacing w:before="0" w:after="0" w:line="360" w:lineRule="auto"/>
        <w:rPr>
          <w:rFonts w:cs="Times New Roman"/>
        </w:rPr>
      </w:pPr>
      <w:bookmarkStart w:id="7" w:name="_Toc91577707"/>
      <w:r w:rsidRPr="004B12C3">
        <w:rPr>
          <w:rFonts w:cs="Times New Roman"/>
        </w:rPr>
        <w:t>Tổng quan hệ thống</w:t>
      </w:r>
      <w:r w:rsidR="00C95FE7" w:rsidRPr="004B12C3">
        <w:rPr>
          <w:rFonts w:cs="Times New Roman"/>
        </w:rPr>
        <w:t xml:space="preserve"> phần mềm</w:t>
      </w:r>
      <w:bookmarkEnd w:id="7"/>
    </w:p>
    <w:p w14:paraId="6BEAA9F6" w14:textId="62067D69" w:rsidR="000E796C" w:rsidRPr="004B12C3" w:rsidRDefault="000E796C" w:rsidP="0058665A">
      <w:pPr>
        <w:pStyle w:val="Heading3"/>
        <w:spacing w:before="0" w:after="0" w:line="360" w:lineRule="auto"/>
        <w:ind w:left="851"/>
        <w:rPr>
          <w:rFonts w:cs="Times New Roman"/>
        </w:rPr>
      </w:pPr>
      <w:bookmarkStart w:id="8" w:name="_Toc91577708"/>
      <w:r w:rsidRPr="004B12C3">
        <w:rPr>
          <w:rFonts w:cs="Times New Roman"/>
        </w:rPr>
        <w:t>Phát biểu bài toán</w:t>
      </w:r>
      <w:bookmarkEnd w:id="8"/>
    </w:p>
    <w:p w14:paraId="73F45DE3" w14:textId="2B042BE0" w:rsidR="000634B4" w:rsidRPr="004B12C3" w:rsidRDefault="000634B4" w:rsidP="0058665A">
      <w:pPr>
        <w:spacing w:before="0" w:after="0" w:line="360" w:lineRule="auto"/>
        <w:ind w:left="851"/>
        <w:jc w:val="both"/>
      </w:pPr>
    </w:p>
    <w:p w14:paraId="00C2CA73" w14:textId="77777777" w:rsidR="000E796C" w:rsidRPr="004B12C3" w:rsidRDefault="000E796C" w:rsidP="0058665A">
      <w:pPr>
        <w:pStyle w:val="Heading3"/>
        <w:spacing w:before="0" w:after="0" w:line="360" w:lineRule="auto"/>
        <w:ind w:left="851"/>
        <w:rPr>
          <w:rFonts w:cs="Times New Roman"/>
        </w:rPr>
      </w:pPr>
      <w:bookmarkStart w:id="9" w:name="_Toc91577709"/>
      <w:r w:rsidRPr="004B12C3">
        <w:rPr>
          <w:rFonts w:cs="Times New Roman"/>
        </w:rPr>
        <w:t>Mục tiêu hệ thống</w:t>
      </w:r>
      <w:bookmarkEnd w:id="9"/>
    </w:p>
    <w:p w14:paraId="1D9D8000" w14:textId="3265B774" w:rsidR="001A1725" w:rsidRPr="004B12C3" w:rsidRDefault="001A1725" w:rsidP="0058665A">
      <w:pPr>
        <w:spacing w:before="0" w:after="0" w:line="360" w:lineRule="auto"/>
        <w:ind w:left="851"/>
        <w:jc w:val="both"/>
      </w:pPr>
    </w:p>
    <w:p w14:paraId="17B1A3A7" w14:textId="77777777" w:rsidR="000634B4" w:rsidRPr="004B12C3" w:rsidRDefault="000634B4" w:rsidP="0058665A">
      <w:pPr>
        <w:pStyle w:val="Heading3"/>
        <w:spacing w:before="0" w:after="0" w:line="360" w:lineRule="auto"/>
        <w:ind w:left="851"/>
        <w:rPr>
          <w:rFonts w:cs="Times New Roman"/>
        </w:rPr>
      </w:pPr>
      <w:bookmarkStart w:id="10" w:name="_Toc91577710"/>
      <w:r w:rsidRPr="004B12C3">
        <w:rPr>
          <w:rFonts w:cs="Times New Roman"/>
        </w:rPr>
        <w:t>Phạm vi hệ thống</w:t>
      </w:r>
      <w:bookmarkEnd w:id="10"/>
    </w:p>
    <w:p w14:paraId="2B21AD3D" w14:textId="2F309703" w:rsidR="00B0096C" w:rsidRPr="004B12C3" w:rsidRDefault="00B0096C" w:rsidP="0058665A">
      <w:pPr>
        <w:pStyle w:val="B1"/>
        <w:numPr>
          <w:ilvl w:val="0"/>
          <w:numId w:val="0"/>
        </w:numPr>
        <w:spacing w:before="0" w:after="0" w:line="360" w:lineRule="auto"/>
      </w:pPr>
    </w:p>
    <w:p w14:paraId="5D48A653" w14:textId="2F3AE49F" w:rsidR="00D22DFD" w:rsidRPr="004B12C3" w:rsidRDefault="00D22DFD" w:rsidP="00946130">
      <w:pPr>
        <w:pStyle w:val="Heading4"/>
      </w:pPr>
      <w:bookmarkStart w:id="11" w:name="_Toc530474281"/>
      <w:bookmarkStart w:id="12" w:name="_Toc91577711"/>
      <w:r w:rsidRPr="004B12C3">
        <w:t>Danh mục phạm vi yêu cầu nằm trong hợp đồng</w:t>
      </w:r>
      <w:bookmarkEnd w:id="11"/>
      <w:bookmarkEnd w:id="12"/>
    </w:p>
    <w:p w14:paraId="4721B25E" w14:textId="5FFE1BB3" w:rsidR="00D22DFD" w:rsidRPr="004B12C3" w:rsidRDefault="00D22DFD" w:rsidP="0058665A">
      <w:pPr>
        <w:pStyle w:val="B1"/>
        <w:numPr>
          <w:ilvl w:val="0"/>
          <w:numId w:val="0"/>
        </w:numPr>
        <w:spacing w:before="0" w:after="0" w:line="360" w:lineRule="auto"/>
      </w:pPr>
    </w:p>
    <w:p w14:paraId="72C48F6B" w14:textId="24EBE8CA" w:rsidR="00D22DFD" w:rsidRPr="004B12C3" w:rsidRDefault="00D22DFD" w:rsidP="00946130">
      <w:pPr>
        <w:pStyle w:val="Heading4"/>
      </w:pPr>
      <w:bookmarkStart w:id="13" w:name="_Toc530474282"/>
      <w:bookmarkStart w:id="14" w:name="_Toc91577712"/>
      <w:r w:rsidRPr="004B12C3">
        <w:t>Danh mục phạm vi yêu cầu nằm ngoài hợp đồng</w:t>
      </w:r>
      <w:bookmarkEnd w:id="13"/>
      <w:bookmarkEnd w:id="14"/>
    </w:p>
    <w:p w14:paraId="79BF02D0" w14:textId="4D3F91B9" w:rsidR="00D22DFD" w:rsidRPr="004B12C3" w:rsidRDefault="00D22DFD" w:rsidP="0058665A">
      <w:pPr>
        <w:pStyle w:val="B1"/>
        <w:numPr>
          <w:ilvl w:val="0"/>
          <w:numId w:val="0"/>
        </w:numPr>
        <w:spacing w:before="0" w:after="0" w:line="360" w:lineRule="auto"/>
      </w:pPr>
    </w:p>
    <w:p w14:paraId="2FDBEB03" w14:textId="13CCCDB7" w:rsidR="00D22DFD" w:rsidRPr="004B12C3" w:rsidRDefault="00D22DFD" w:rsidP="00946130">
      <w:pPr>
        <w:pStyle w:val="Heading4"/>
      </w:pPr>
      <w:bookmarkStart w:id="15" w:name="_Toc530474283"/>
      <w:bookmarkStart w:id="16" w:name="_Toc91577713"/>
      <w:r w:rsidRPr="004B12C3">
        <w:t>Danh sách nhóm người dùng hệ thống</w:t>
      </w:r>
      <w:bookmarkEnd w:id="15"/>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7"/>
        <w:gridCol w:w="2169"/>
        <w:gridCol w:w="5646"/>
      </w:tblGrid>
      <w:tr w:rsidR="00D22DFD" w:rsidRPr="004B12C3" w14:paraId="7A13F3BE" w14:textId="77777777" w:rsidTr="009D7558">
        <w:trPr>
          <w:tblHeader/>
        </w:trPr>
        <w:tc>
          <w:tcPr>
            <w:tcW w:w="0" w:type="auto"/>
            <w:tcBorders>
              <w:top w:val="single" w:sz="4" w:space="0" w:color="auto"/>
              <w:left w:val="single" w:sz="4" w:space="0" w:color="auto"/>
              <w:bottom w:val="single" w:sz="4" w:space="0" w:color="auto"/>
              <w:right w:val="single" w:sz="4" w:space="0" w:color="auto"/>
            </w:tcBorders>
            <w:shd w:val="clear" w:color="auto" w:fill="E0E0E0"/>
            <w:hideMark/>
          </w:tcPr>
          <w:p w14:paraId="22D398E6" w14:textId="77777777" w:rsidR="00D22DFD" w:rsidRPr="004B12C3" w:rsidRDefault="00D22DFD" w:rsidP="0058665A">
            <w:pPr>
              <w:spacing w:before="0" w:after="0" w:line="360" w:lineRule="auto"/>
              <w:jc w:val="both"/>
              <w:rPr>
                <w:b/>
              </w:rPr>
            </w:pPr>
            <w:r w:rsidRPr="004B12C3">
              <w:rPr>
                <w:b/>
              </w:rPr>
              <w:t>STT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2A9D7BFC" w14:textId="77777777" w:rsidR="00D22DFD" w:rsidRPr="004B12C3" w:rsidRDefault="00D22DFD" w:rsidP="0058665A">
            <w:pPr>
              <w:spacing w:before="0" w:after="0" w:line="360" w:lineRule="auto"/>
              <w:jc w:val="both"/>
              <w:rPr>
                <w:b/>
              </w:rPr>
            </w:pPr>
            <w:r w:rsidRPr="004B12C3">
              <w:rPr>
                <w:b/>
              </w:rPr>
              <w:t>Người sử dụng</w:t>
            </w:r>
          </w:p>
        </w:tc>
        <w:tc>
          <w:tcPr>
            <w:tcW w:w="4834" w:type="dxa"/>
            <w:tcBorders>
              <w:top w:val="single" w:sz="4" w:space="0" w:color="auto"/>
              <w:left w:val="single" w:sz="4" w:space="0" w:color="auto"/>
              <w:bottom w:val="single" w:sz="4" w:space="0" w:color="auto"/>
              <w:right w:val="single" w:sz="4" w:space="0" w:color="auto"/>
            </w:tcBorders>
            <w:shd w:val="clear" w:color="auto" w:fill="E0E0E0"/>
            <w:hideMark/>
          </w:tcPr>
          <w:p w14:paraId="76AA3082" w14:textId="77777777" w:rsidR="00D22DFD" w:rsidRPr="004B12C3" w:rsidRDefault="00D22DFD" w:rsidP="0058665A">
            <w:pPr>
              <w:spacing w:before="0" w:after="0" w:line="360" w:lineRule="auto"/>
              <w:jc w:val="both"/>
              <w:rPr>
                <w:b/>
              </w:rPr>
            </w:pPr>
            <w:r w:rsidRPr="004B12C3">
              <w:rPr>
                <w:b/>
              </w:rPr>
              <w:t>Vai trò</w:t>
            </w:r>
          </w:p>
        </w:tc>
      </w:tr>
      <w:tr w:rsidR="00D22DFD" w:rsidRPr="004B12C3" w14:paraId="01E845ED" w14:textId="77777777" w:rsidTr="009D7558">
        <w:tc>
          <w:tcPr>
            <w:tcW w:w="8642"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6A7ABE6D" w14:textId="77777777" w:rsidR="00D22DFD" w:rsidRPr="004B12C3" w:rsidRDefault="00D22DFD" w:rsidP="0058665A">
            <w:pPr>
              <w:spacing w:before="0" w:after="0" w:line="360" w:lineRule="auto"/>
              <w:jc w:val="both"/>
              <w:rPr>
                <w:b/>
                <w:i/>
              </w:rPr>
            </w:pPr>
            <w:r w:rsidRPr="004B12C3">
              <w:rPr>
                <w:b/>
                <w:i/>
              </w:rPr>
              <w:t>Nhóm người sử dụng bình thường</w:t>
            </w:r>
          </w:p>
        </w:tc>
      </w:tr>
      <w:tr w:rsidR="00D22DFD" w:rsidRPr="004B12C3" w14:paraId="6106298A" w14:textId="77777777" w:rsidTr="009D7558">
        <w:tc>
          <w:tcPr>
            <w:tcW w:w="0" w:type="auto"/>
            <w:tcBorders>
              <w:top w:val="single" w:sz="4" w:space="0" w:color="auto"/>
              <w:left w:val="single" w:sz="4" w:space="0" w:color="auto"/>
              <w:bottom w:val="single" w:sz="4" w:space="0" w:color="auto"/>
              <w:right w:val="single" w:sz="4" w:space="0" w:color="auto"/>
            </w:tcBorders>
          </w:tcPr>
          <w:p w14:paraId="46CF3EE8" w14:textId="77777777" w:rsidR="00D22DFD" w:rsidRPr="004B12C3" w:rsidRDefault="00D22DFD" w:rsidP="0058665A">
            <w:pPr>
              <w:pStyle w:val="ListParagraph"/>
              <w:numPr>
                <w:ilvl w:val="0"/>
                <w:numId w:val="21"/>
              </w:numPr>
              <w:spacing w:before="0" w:after="0" w:line="360" w:lineRule="auto"/>
              <w:ind w:left="527" w:hanging="357"/>
              <w:jc w:val="both"/>
            </w:pPr>
          </w:p>
        </w:tc>
        <w:tc>
          <w:tcPr>
            <w:tcW w:w="0" w:type="auto"/>
            <w:tcBorders>
              <w:top w:val="single" w:sz="4" w:space="0" w:color="auto"/>
              <w:left w:val="single" w:sz="4" w:space="0" w:color="auto"/>
              <w:bottom w:val="single" w:sz="4" w:space="0" w:color="auto"/>
              <w:right w:val="single" w:sz="4" w:space="0" w:color="auto"/>
            </w:tcBorders>
          </w:tcPr>
          <w:p w14:paraId="17AD31C3" w14:textId="0DCE2109" w:rsidR="00D22DFD" w:rsidRPr="004B12C3" w:rsidRDefault="00D22DFD" w:rsidP="0058665A">
            <w:pPr>
              <w:spacing w:before="0" w:after="0" w:line="360" w:lineRule="auto"/>
              <w:jc w:val="both"/>
            </w:pPr>
          </w:p>
        </w:tc>
        <w:tc>
          <w:tcPr>
            <w:tcW w:w="4834" w:type="dxa"/>
            <w:tcBorders>
              <w:top w:val="single" w:sz="4" w:space="0" w:color="auto"/>
              <w:left w:val="single" w:sz="4" w:space="0" w:color="auto"/>
              <w:bottom w:val="single" w:sz="4" w:space="0" w:color="auto"/>
              <w:right w:val="single" w:sz="4" w:space="0" w:color="auto"/>
            </w:tcBorders>
          </w:tcPr>
          <w:p w14:paraId="38138C9D" w14:textId="4DE2B888" w:rsidR="00D22DFD" w:rsidRPr="004B12C3" w:rsidRDefault="00D22DFD" w:rsidP="0058665A">
            <w:pPr>
              <w:spacing w:before="0" w:after="0" w:line="360" w:lineRule="auto"/>
              <w:jc w:val="both"/>
            </w:pPr>
          </w:p>
        </w:tc>
      </w:tr>
      <w:tr w:rsidR="00D22DFD" w:rsidRPr="004B12C3" w14:paraId="54B66F83" w14:textId="77777777" w:rsidTr="009D7558">
        <w:tc>
          <w:tcPr>
            <w:tcW w:w="8642" w:type="dxa"/>
            <w:gridSpan w:val="3"/>
            <w:tcBorders>
              <w:top w:val="single" w:sz="4" w:space="0" w:color="auto"/>
              <w:left w:val="single" w:sz="4" w:space="0" w:color="auto"/>
              <w:bottom w:val="single" w:sz="4" w:space="0" w:color="auto"/>
              <w:right w:val="single" w:sz="4" w:space="0" w:color="auto"/>
            </w:tcBorders>
            <w:shd w:val="clear" w:color="auto" w:fill="E6F0FF"/>
            <w:hideMark/>
          </w:tcPr>
          <w:p w14:paraId="4C5E3224" w14:textId="77777777" w:rsidR="00D22DFD" w:rsidRPr="004B12C3" w:rsidRDefault="00D22DFD" w:rsidP="0058665A">
            <w:pPr>
              <w:spacing w:before="0" w:after="0" w:line="360" w:lineRule="auto"/>
              <w:jc w:val="both"/>
              <w:rPr>
                <w:b/>
                <w:i/>
              </w:rPr>
            </w:pPr>
            <w:r w:rsidRPr="004B12C3">
              <w:rPr>
                <w:b/>
                <w:i/>
              </w:rPr>
              <w:t>Nhóm người sử dụng cấp Quản lý và Lãnh đạo</w:t>
            </w:r>
          </w:p>
        </w:tc>
      </w:tr>
      <w:tr w:rsidR="00D22DFD" w:rsidRPr="004B12C3" w14:paraId="0FA36BE6" w14:textId="77777777" w:rsidTr="009D7558">
        <w:tc>
          <w:tcPr>
            <w:tcW w:w="0" w:type="auto"/>
            <w:tcBorders>
              <w:top w:val="single" w:sz="4" w:space="0" w:color="auto"/>
              <w:left w:val="single" w:sz="4" w:space="0" w:color="auto"/>
              <w:bottom w:val="single" w:sz="4" w:space="0" w:color="auto"/>
              <w:right w:val="single" w:sz="4" w:space="0" w:color="auto"/>
            </w:tcBorders>
          </w:tcPr>
          <w:p w14:paraId="75E0C5A9" w14:textId="77777777" w:rsidR="00D22DFD" w:rsidRPr="004B12C3" w:rsidRDefault="00D22DFD" w:rsidP="0058665A">
            <w:pPr>
              <w:pStyle w:val="ListParagraph"/>
              <w:numPr>
                <w:ilvl w:val="0"/>
                <w:numId w:val="22"/>
              </w:numPr>
              <w:spacing w:before="0" w:after="0" w:line="360" w:lineRule="auto"/>
              <w:ind w:left="527" w:hanging="357"/>
              <w:jc w:val="both"/>
            </w:pPr>
          </w:p>
        </w:tc>
        <w:tc>
          <w:tcPr>
            <w:tcW w:w="0" w:type="auto"/>
            <w:tcBorders>
              <w:top w:val="single" w:sz="4" w:space="0" w:color="auto"/>
              <w:left w:val="single" w:sz="4" w:space="0" w:color="auto"/>
              <w:bottom w:val="single" w:sz="4" w:space="0" w:color="auto"/>
              <w:right w:val="single" w:sz="4" w:space="0" w:color="auto"/>
            </w:tcBorders>
          </w:tcPr>
          <w:p w14:paraId="4B0BD2C3" w14:textId="59506775" w:rsidR="00D22DFD" w:rsidRPr="004B12C3" w:rsidRDefault="00D22DFD" w:rsidP="0058665A">
            <w:pPr>
              <w:spacing w:before="0" w:after="0" w:line="360" w:lineRule="auto"/>
              <w:jc w:val="both"/>
            </w:pPr>
          </w:p>
        </w:tc>
        <w:tc>
          <w:tcPr>
            <w:tcW w:w="4834" w:type="dxa"/>
            <w:tcBorders>
              <w:top w:val="single" w:sz="4" w:space="0" w:color="auto"/>
              <w:left w:val="single" w:sz="4" w:space="0" w:color="auto"/>
              <w:bottom w:val="single" w:sz="4" w:space="0" w:color="auto"/>
              <w:right w:val="single" w:sz="4" w:space="0" w:color="auto"/>
            </w:tcBorders>
          </w:tcPr>
          <w:p w14:paraId="1FA1721C" w14:textId="1AF237B9" w:rsidR="00D22DFD" w:rsidRPr="004B12C3" w:rsidRDefault="00D22DFD" w:rsidP="0058665A">
            <w:pPr>
              <w:spacing w:before="0" w:after="0" w:line="360" w:lineRule="auto"/>
              <w:jc w:val="both"/>
            </w:pPr>
          </w:p>
        </w:tc>
      </w:tr>
      <w:tr w:rsidR="00D22DFD" w:rsidRPr="004B12C3" w14:paraId="4E49A9B0" w14:textId="77777777" w:rsidTr="009D7558">
        <w:tc>
          <w:tcPr>
            <w:tcW w:w="8642" w:type="dxa"/>
            <w:gridSpan w:val="3"/>
            <w:tcBorders>
              <w:top w:val="single" w:sz="4" w:space="0" w:color="auto"/>
              <w:left w:val="single" w:sz="4" w:space="0" w:color="auto"/>
              <w:bottom w:val="single" w:sz="4" w:space="0" w:color="auto"/>
              <w:right w:val="single" w:sz="4" w:space="0" w:color="auto"/>
            </w:tcBorders>
            <w:shd w:val="clear" w:color="auto" w:fill="E6F0FF"/>
            <w:hideMark/>
          </w:tcPr>
          <w:p w14:paraId="2D77216A" w14:textId="77777777" w:rsidR="00D22DFD" w:rsidRPr="004B12C3" w:rsidRDefault="00D22DFD" w:rsidP="0058665A">
            <w:pPr>
              <w:spacing w:before="0" w:after="0" w:line="360" w:lineRule="auto"/>
              <w:jc w:val="both"/>
              <w:rPr>
                <w:b/>
                <w:i/>
              </w:rPr>
            </w:pPr>
            <w:r w:rsidRPr="004B12C3">
              <w:rPr>
                <w:b/>
                <w:i/>
              </w:rPr>
              <w:t>Nhóm người sử dụng Quản Lý Hệ Thống</w:t>
            </w:r>
          </w:p>
        </w:tc>
      </w:tr>
      <w:tr w:rsidR="00D22DFD" w:rsidRPr="004B12C3" w14:paraId="73BB48F3" w14:textId="77777777" w:rsidTr="009D7558">
        <w:tc>
          <w:tcPr>
            <w:tcW w:w="0" w:type="auto"/>
            <w:tcBorders>
              <w:top w:val="single" w:sz="4" w:space="0" w:color="auto"/>
              <w:left w:val="single" w:sz="4" w:space="0" w:color="auto"/>
              <w:bottom w:val="single" w:sz="4" w:space="0" w:color="auto"/>
              <w:right w:val="single" w:sz="4" w:space="0" w:color="auto"/>
            </w:tcBorders>
          </w:tcPr>
          <w:p w14:paraId="7AFF9808" w14:textId="77777777" w:rsidR="00D22DFD" w:rsidRPr="004B12C3" w:rsidRDefault="00D22DFD" w:rsidP="0058665A">
            <w:pPr>
              <w:pStyle w:val="ListParagraph"/>
              <w:numPr>
                <w:ilvl w:val="0"/>
                <w:numId w:val="23"/>
              </w:numPr>
              <w:spacing w:before="0" w:after="0" w:line="360" w:lineRule="auto"/>
              <w:ind w:left="527" w:hanging="357"/>
              <w:jc w:val="both"/>
            </w:pPr>
          </w:p>
        </w:tc>
        <w:tc>
          <w:tcPr>
            <w:tcW w:w="0" w:type="auto"/>
            <w:tcBorders>
              <w:top w:val="single" w:sz="4" w:space="0" w:color="auto"/>
              <w:left w:val="single" w:sz="4" w:space="0" w:color="auto"/>
              <w:bottom w:val="single" w:sz="4" w:space="0" w:color="auto"/>
              <w:right w:val="single" w:sz="4" w:space="0" w:color="auto"/>
            </w:tcBorders>
          </w:tcPr>
          <w:p w14:paraId="3A78559B" w14:textId="532D917B" w:rsidR="00D22DFD" w:rsidRPr="004B12C3" w:rsidRDefault="00D22DFD" w:rsidP="0058665A">
            <w:pPr>
              <w:spacing w:before="0" w:after="0" w:line="360" w:lineRule="auto"/>
              <w:jc w:val="both"/>
            </w:pPr>
          </w:p>
        </w:tc>
        <w:tc>
          <w:tcPr>
            <w:tcW w:w="4834" w:type="dxa"/>
            <w:tcBorders>
              <w:top w:val="single" w:sz="4" w:space="0" w:color="auto"/>
              <w:left w:val="single" w:sz="4" w:space="0" w:color="auto"/>
              <w:bottom w:val="single" w:sz="4" w:space="0" w:color="auto"/>
              <w:right w:val="single" w:sz="4" w:space="0" w:color="auto"/>
            </w:tcBorders>
          </w:tcPr>
          <w:p w14:paraId="7A679B3C" w14:textId="33049DFC" w:rsidR="00D22DFD" w:rsidRPr="004B12C3" w:rsidRDefault="00D22DFD" w:rsidP="0058665A">
            <w:pPr>
              <w:spacing w:before="0" w:after="0" w:line="360" w:lineRule="auto"/>
              <w:jc w:val="both"/>
            </w:pPr>
          </w:p>
        </w:tc>
      </w:tr>
    </w:tbl>
    <w:p w14:paraId="1A3B8731" w14:textId="77777777" w:rsidR="007A25BB" w:rsidRPr="004B12C3" w:rsidRDefault="007A25BB" w:rsidP="00946130">
      <w:pPr>
        <w:pStyle w:val="Heading4"/>
      </w:pPr>
      <w:bookmarkStart w:id="17" w:name="_Toc530474284"/>
      <w:bookmarkStart w:id="18" w:name="_Toc91577714"/>
      <w:r w:rsidRPr="004B12C3">
        <w:t>Mô hình tổng thể hệ thống</w:t>
      </w:r>
      <w:bookmarkEnd w:id="17"/>
      <w:bookmarkEnd w:id="18"/>
    </w:p>
    <w:p w14:paraId="78BE2350" w14:textId="43E9DEEE" w:rsidR="007A25BB" w:rsidRPr="004B12C3" w:rsidRDefault="007A25BB" w:rsidP="0058665A">
      <w:pPr>
        <w:spacing w:before="0" w:after="0" w:line="360" w:lineRule="auto"/>
        <w:jc w:val="both"/>
      </w:pPr>
    </w:p>
    <w:p w14:paraId="351724B7" w14:textId="20C38B7C" w:rsidR="00027B86" w:rsidRPr="004B12C3" w:rsidRDefault="00027B86" w:rsidP="0058665A">
      <w:pPr>
        <w:widowControl/>
        <w:spacing w:before="0" w:after="0" w:line="360" w:lineRule="auto"/>
        <w:rPr>
          <w:b/>
          <w:bCs/>
          <w:iCs/>
          <w:sz w:val="28"/>
          <w:szCs w:val="28"/>
        </w:rPr>
        <w:sectPr w:rsidR="00027B86" w:rsidRPr="004B12C3">
          <w:pgSz w:w="11907" w:h="16840"/>
          <w:pgMar w:top="992" w:right="1134" w:bottom="992" w:left="1701" w:header="539" w:footer="568" w:gutter="0"/>
          <w:cols w:space="720"/>
        </w:sectPr>
      </w:pPr>
    </w:p>
    <w:p w14:paraId="53E844AA" w14:textId="77777777" w:rsidR="00027B86" w:rsidRPr="004B12C3" w:rsidRDefault="00027B86" w:rsidP="0058665A">
      <w:pPr>
        <w:pStyle w:val="Heading2"/>
        <w:spacing w:before="0" w:after="0" w:line="360" w:lineRule="auto"/>
        <w:rPr>
          <w:rFonts w:cs="Times New Roman"/>
        </w:rPr>
      </w:pPr>
      <w:bookmarkStart w:id="19" w:name="_Toc13746434"/>
      <w:bookmarkStart w:id="20" w:name="_Toc91577715"/>
      <w:r w:rsidRPr="004B12C3">
        <w:rPr>
          <w:rFonts w:cs="Times New Roman"/>
        </w:rPr>
        <w:lastRenderedPageBreak/>
        <w:t>DANH SÁCH CÁC THÔNG TIN CẦN GHI NHẬN, BIỂU MẪU</w:t>
      </w:r>
      <w:bookmarkEnd w:id="19"/>
      <w:bookmarkEnd w:id="20"/>
    </w:p>
    <w:p w14:paraId="109F12D7" w14:textId="77777777" w:rsidR="00027B86" w:rsidRPr="004B12C3" w:rsidRDefault="00027B86" w:rsidP="0058665A">
      <w:pPr>
        <w:pStyle w:val="Heading3"/>
        <w:spacing w:before="0" w:after="0" w:line="360" w:lineRule="auto"/>
        <w:ind w:left="993"/>
        <w:rPr>
          <w:rFonts w:cs="Times New Roman"/>
        </w:rPr>
      </w:pPr>
      <w:bookmarkStart w:id="21" w:name="_Toc13746435"/>
      <w:bookmarkStart w:id="22" w:name="_Toc13498515"/>
      <w:bookmarkStart w:id="23" w:name="_Toc91577716"/>
      <w:r w:rsidRPr="004B12C3">
        <w:rPr>
          <w:rFonts w:cs="Times New Roman"/>
        </w:rPr>
        <w:t>Danh sách các thông tin cần ghi nhận nhưng không sử dụng trong các biểu mẫu đính kèm tài liệu</w:t>
      </w:r>
      <w:bookmarkEnd w:id="21"/>
      <w:bookmarkEnd w:id="22"/>
      <w:bookmarkEnd w:id="23"/>
    </w:p>
    <w:tbl>
      <w:tblPr>
        <w:tblW w:w="1502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4962"/>
        <w:gridCol w:w="4678"/>
        <w:gridCol w:w="1418"/>
        <w:gridCol w:w="3260"/>
      </w:tblGrid>
      <w:tr w:rsidR="00027B86" w:rsidRPr="004B12C3" w14:paraId="7E2CAD5A" w14:textId="77777777" w:rsidTr="00027B86">
        <w:trPr>
          <w:tblHeader/>
        </w:trPr>
        <w:tc>
          <w:tcPr>
            <w:tcW w:w="708" w:type="dxa"/>
            <w:tcBorders>
              <w:top w:val="single" w:sz="4" w:space="0" w:color="auto"/>
              <w:left w:val="single" w:sz="4" w:space="0" w:color="auto"/>
              <w:bottom w:val="single" w:sz="4" w:space="0" w:color="auto"/>
              <w:right w:val="single" w:sz="4" w:space="0" w:color="auto"/>
            </w:tcBorders>
            <w:shd w:val="clear" w:color="auto" w:fill="9CC2E5" w:themeFill="accent5" w:themeFillTint="99"/>
            <w:hideMark/>
          </w:tcPr>
          <w:p w14:paraId="41A276DB" w14:textId="77777777" w:rsidR="00027B86" w:rsidRPr="004B12C3" w:rsidRDefault="00027B86" w:rsidP="0058665A">
            <w:pPr>
              <w:pStyle w:val="TableHeading"/>
              <w:keepLines w:val="0"/>
              <w:spacing w:before="0" w:after="0"/>
              <w:rPr>
                <w:sz w:val="24"/>
                <w:szCs w:val="26"/>
              </w:rPr>
            </w:pPr>
            <w:r w:rsidRPr="004B12C3">
              <w:rPr>
                <w:sz w:val="24"/>
                <w:szCs w:val="26"/>
              </w:rPr>
              <w:t>STT</w:t>
            </w:r>
          </w:p>
        </w:tc>
        <w:tc>
          <w:tcPr>
            <w:tcW w:w="4962" w:type="dxa"/>
            <w:tcBorders>
              <w:top w:val="single" w:sz="4" w:space="0" w:color="auto"/>
              <w:left w:val="single" w:sz="4" w:space="0" w:color="auto"/>
              <w:bottom w:val="single" w:sz="4" w:space="0" w:color="auto"/>
              <w:right w:val="single" w:sz="4" w:space="0" w:color="auto"/>
            </w:tcBorders>
            <w:shd w:val="clear" w:color="auto" w:fill="9CC2E5" w:themeFill="accent5" w:themeFillTint="99"/>
            <w:hideMark/>
          </w:tcPr>
          <w:p w14:paraId="10B6849B" w14:textId="77777777" w:rsidR="00027B86" w:rsidRPr="004B12C3" w:rsidRDefault="00027B86" w:rsidP="0058665A">
            <w:pPr>
              <w:pStyle w:val="TableHeading"/>
              <w:keepLines w:val="0"/>
              <w:spacing w:before="0" w:after="0"/>
              <w:rPr>
                <w:sz w:val="24"/>
                <w:szCs w:val="26"/>
              </w:rPr>
            </w:pPr>
            <w:r w:rsidRPr="004B12C3">
              <w:rPr>
                <w:sz w:val="24"/>
                <w:szCs w:val="26"/>
              </w:rPr>
              <w:t>Thông tin</w:t>
            </w:r>
          </w:p>
        </w:tc>
        <w:tc>
          <w:tcPr>
            <w:tcW w:w="4678" w:type="dxa"/>
            <w:tcBorders>
              <w:top w:val="single" w:sz="4" w:space="0" w:color="auto"/>
              <w:left w:val="single" w:sz="4" w:space="0" w:color="auto"/>
              <w:bottom w:val="single" w:sz="4" w:space="0" w:color="auto"/>
              <w:right w:val="single" w:sz="4" w:space="0" w:color="auto"/>
            </w:tcBorders>
            <w:shd w:val="clear" w:color="auto" w:fill="9CC2E5" w:themeFill="accent5" w:themeFillTint="99"/>
            <w:hideMark/>
          </w:tcPr>
          <w:p w14:paraId="4509E801" w14:textId="77777777" w:rsidR="00027B86" w:rsidRPr="004B12C3" w:rsidRDefault="00027B86" w:rsidP="0058665A">
            <w:pPr>
              <w:pStyle w:val="TableHeading"/>
              <w:keepLines w:val="0"/>
              <w:spacing w:before="0" w:after="0"/>
              <w:rPr>
                <w:sz w:val="24"/>
                <w:szCs w:val="26"/>
              </w:rPr>
            </w:pPr>
            <w:r w:rsidRPr="004B12C3">
              <w:rPr>
                <w:sz w:val="24"/>
                <w:szCs w:val="26"/>
              </w:rPr>
              <w:t>Quy trình</w:t>
            </w:r>
          </w:p>
        </w:tc>
        <w:tc>
          <w:tcPr>
            <w:tcW w:w="1418" w:type="dxa"/>
            <w:tcBorders>
              <w:top w:val="single" w:sz="4" w:space="0" w:color="auto"/>
              <w:left w:val="single" w:sz="4" w:space="0" w:color="auto"/>
              <w:bottom w:val="single" w:sz="4" w:space="0" w:color="auto"/>
              <w:right w:val="single" w:sz="4" w:space="0" w:color="auto"/>
            </w:tcBorders>
            <w:shd w:val="clear" w:color="auto" w:fill="9CC2E5" w:themeFill="accent5" w:themeFillTint="99"/>
            <w:hideMark/>
          </w:tcPr>
          <w:p w14:paraId="281642F6" w14:textId="77777777" w:rsidR="00027B86" w:rsidRPr="004B12C3" w:rsidRDefault="00027B86" w:rsidP="0058665A">
            <w:pPr>
              <w:pStyle w:val="TableHeading"/>
              <w:keepLines w:val="0"/>
              <w:spacing w:before="0" w:after="0"/>
              <w:rPr>
                <w:sz w:val="24"/>
                <w:szCs w:val="26"/>
              </w:rPr>
            </w:pPr>
            <w:r w:rsidRPr="004B12C3">
              <w:rPr>
                <w:sz w:val="24"/>
                <w:szCs w:val="26"/>
              </w:rPr>
              <w:t>Index</w:t>
            </w:r>
          </w:p>
        </w:tc>
        <w:tc>
          <w:tcPr>
            <w:tcW w:w="3260" w:type="dxa"/>
            <w:tcBorders>
              <w:top w:val="single" w:sz="4" w:space="0" w:color="auto"/>
              <w:left w:val="single" w:sz="4" w:space="0" w:color="auto"/>
              <w:bottom w:val="single" w:sz="4" w:space="0" w:color="auto"/>
              <w:right w:val="single" w:sz="4" w:space="0" w:color="auto"/>
            </w:tcBorders>
            <w:shd w:val="clear" w:color="auto" w:fill="9CC2E5" w:themeFill="accent5" w:themeFillTint="99"/>
            <w:hideMark/>
          </w:tcPr>
          <w:p w14:paraId="79138D9D" w14:textId="77777777" w:rsidR="00027B86" w:rsidRPr="004B12C3" w:rsidRDefault="00027B86" w:rsidP="0058665A">
            <w:pPr>
              <w:pStyle w:val="TableHeading"/>
              <w:keepLines w:val="0"/>
              <w:spacing w:before="0" w:after="0"/>
              <w:rPr>
                <w:sz w:val="24"/>
                <w:szCs w:val="26"/>
              </w:rPr>
            </w:pPr>
            <w:r w:rsidRPr="004B12C3">
              <w:rPr>
                <w:sz w:val="24"/>
                <w:szCs w:val="26"/>
              </w:rPr>
              <w:t>Ghi chú</w:t>
            </w:r>
          </w:p>
        </w:tc>
      </w:tr>
      <w:tr w:rsidR="00027B86" w:rsidRPr="004B12C3" w14:paraId="0020C9EE" w14:textId="77777777" w:rsidTr="00027B86">
        <w:trPr>
          <w:trHeight w:val="393"/>
        </w:trPr>
        <w:tc>
          <w:tcPr>
            <w:tcW w:w="708" w:type="dxa"/>
            <w:tcBorders>
              <w:top w:val="single" w:sz="4" w:space="0" w:color="auto"/>
              <w:left w:val="single" w:sz="4" w:space="0" w:color="auto"/>
              <w:bottom w:val="single" w:sz="4" w:space="0" w:color="auto"/>
              <w:right w:val="single" w:sz="4" w:space="0" w:color="auto"/>
            </w:tcBorders>
          </w:tcPr>
          <w:p w14:paraId="13035680" w14:textId="77777777" w:rsidR="00027B86" w:rsidRPr="004B12C3" w:rsidRDefault="00027B86" w:rsidP="0058665A">
            <w:pPr>
              <w:pStyle w:val="HRTTableText"/>
              <w:numPr>
                <w:ilvl w:val="0"/>
                <w:numId w:val="25"/>
              </w:numPr>
              <w:spacing w:before="0" w:after="0"/>
              <w:jc w:val="both"/>
              <w:rPr>
                <w:rFonts w:ascii="Times New Roman" w:hAnsi="Times New Roman"/>
                <w:sz w:val="26"/>
                <w:szCs w:val="26"/>
              </w:rPr>
            </w:pPr>
          </w:p>
        </w:tc>
        <w:tc>
          <w:tcPr>
            <w:tcW w:w="4962" w:type="dxa"/>
            <w:tcBorders>
              <w:top w:val="single" w:sz="4" w:space="0" w:color="auto"/>
              <w:left w:val="single" w:sz="4" w:space="0" w:color="auto"/>
              <w:bottom w:val="single" w:sz="4" w:space="0" w:color="auto"/>
              <w:right w:val="single" w:sz="4" w:space="0" w:color="auto"/>
            </w:tcBorders>
          </w:tcPr>
          <w:p w14:paraId="021A2945" w14:textId="77777777" w:rsidR="00027B86" w:rsidRPr="004B12C3" w:rsidRDefault="00027B86" w:rsidP="0058665A">
            <w:pPr>
              <w:spacing w:before="0" w:after="0" w:line="360" w:lineRule="auto"/>
              <w:jc w:val="both"/>
              <w:rPr>
                <w:szCs w:val="26"/>
              </w:rPr>
            </w:pPr>
          </w:p>
        </w:tc>
        <w:tc>
          <w:tcPr>
            <w:tcW w:w="4678" w:type="dxa"/>
            <w:tcBorders>
              <w:top w:val="single" w:sz="4" w:space="0" w:color="auto"/>
              <w:left w:val="single" w:sz="4" w:space="0" w:color="auto"/>
              <w:bottom w:val="single" w:sz="4" w:space="0" w:color="auto"/>
              <w:right w:val="single" w:sz="4" w:space="0" w:color="auto"/>
            </w:tcBorders>
          </w:tcPr>
          <w:p w14:paraId="40ADFB75" w14:textId="77777777" w:rsidR="00027B86" w:rsidRPr="004B12C3" w:rsidRDefault="00027B86" w:rsidP="0058665A">
            <w:pPr>
              <w:spacing w:before="0" w:after="0" w:line="360" w:lineRule="auto"/>
              <w:jc w:val="both"/>
              <w:rPr>
                <w:color w:val="000000"/>
                <w:szCs w:val="26"/>
              </w:rPr>
            </w:pPr>
          </w:p>
        </w:tc>
        <w:tc>
          <w:tcPr>
            <w:tcW w:w="1418" w:type="dxa"/>
            <w:tcBorders>
              <w:top w:val="single" w:sz="4" w:space="0" w:color="auto"/>
              <w:left w:val="single" w:sz="4" w:space="0" w:color="auto"/>
              <w:bottom w:val="single" w:sz="4" w:space="0" w:color="auto"/>
              <w:right w:val="single" w:sz="4" w:space="0" w:color="auto"/>
            </w:tcBorders>
          </w:tcPr>
          <w:p w14:paraId="6D94849B" w14:textId="77777777" w:rsidR="00027B86" w:rsidRPr="004B12C3" w:rsidRDefault="00027B86" w:rsidP="0058665A">
            <w:pPr>
              <w:spacing w:before="0" w:after="0" w:line="360" w:lineRule="auto"/>
              <w:jc w:val="both"/>
              <w:rPr>
                <w:color w:val="000000"/>
                <w:szCs w:val="26"/>
              </w:rPr>
            </w:pPr>
          </w:p>
        </w:tc>
        <w:tc>
          <w:tcPr>
            <w:tcW w:w="3260" w:type="dxa"/>
            <w:tcBorders>
              <w:top w:val="single" w:sz="4" w:space="0" w:color="auto"/>
              <w:left w:val="single" w:sz="4" w:space="0" w:color="auto"/>
              <w:bottom w:val="single" w:sz="4" w:space="0" w:color="auto"/>
              <w:right w:val="single" w:sz="4" w:space="0" w:color="auto"/>
            </w:tcBorders>
          </w:tcPr>
          <w:p w14:paraId="75B01BA0" w14:textId="77777777" w:rsidR="00027B86" w:rsidRPr="004B12C3" w:rsidRDefault="00027B86" w:rsidP="0058665A">
            <w:pPr>
              <w:spacing w:before="0" w:after="0" w:line="360" w:lineRule="auto"/>
              <w:jc w:val="both"/>
              <w:rPr>
                <w:szCs w:val="26"/>
              </w:rPr>
            </w:pPr>
          </w:p>
        </w:tc>
      </w:tr>
    </w:tbl>
    <w:p w14:paraId="7017D2D2" w14:textId="77777777" w:rsidR="00027B86" w:rsidRPr="004B12C3" w:rsidRDefault="00027B86" w:rsidP="0058665A">
      <w:pPr>
        <w:pStyle w:val="Heading3"/>
        <w:spacing w:before="0" w:after="0" w:line="360" w:lineRule="auto"/>
        <w:rPr>
          <w:rFonts w:cs="Times New Roman"/>
        </w:rPr>
      </w:pPr>
      <w:bookmarkStart w:id="24" w:name="_Toc13498516"/>
      <w:bookmarkStart w:id="25" w:name="_Toc13746436"/>
      <w:bookmarkStart w:id="26" w:name="_Toc91577717"/>
      <w:r w:rsidRPr="004B12C3">
        <w:rPr>
          <w:rFonts w:cs="Times New Roman"/>
        </w:rPr>
        <w:t>Danh sách các biểu mẫu đính kèm tài liệu</w:t>
      </w:r>
      <w:bookmarkEnd w:id="24"/>
      <w:bookmarkEnd w:id="25"/>
      <w:bookmarkEnd w:id="26"/>
    </w:p>
    <w:p w14:paraId="5ADBFF66" w14:textId="63309007" w:rsidR="00027B86" w:rsidRPr="004B12C3" w:rsidRDefault="00027B86" w:rsidP="0058665A">
      <w:pPr>
        <w:widowControl/>
        <w:spacing w:before="0" w:after="0" w:line="360" w:lineRule="auto"/>
        <w:rPr>
          <w:b/>
          <w:bCs/>
          <w:iCs/>
          <w:sz w:val="28"/>
          <w:szCs w:val="28"/>
        </w:rPr>
      </w:pPr>
    </w:p>
    <w:tbl>
      <w:tblPr>
        <w:tblW w:w="1502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2354"/>
        <w:gridCol w:w="3612"/>
        <w:gridCol w:w="3536"/>
        <w:gridCol w:w="2486"/>
        <w:gridCol w:w="2334"/>
      </w:tblGrid>
      <w:tr w:rsidR="00513A45" w:rsidRPr="004B12C3" w14:paraId="2E976457" w14:textId="77777777" w:rsidTr="007515E3">
        <w:trPr>
          <w:tblHeader/>
        </w:trPr>
        <w:tc>
          <w:tcPr>
            <w:tcW w:w="704" w:type="dxa"/>
            <w:tcBorders>
              <w:top w:val="single" w:sz="4" w:space="0" w:color="auto"/>
              <w:left w:val="single" w:sz="4" w:space="0" w:color="auto"/>
              <w:bottom w:val="single" w:sz="4" w:space="0" w:color="auto"/>
              <w:right w:val="single" w:sz="4" w:space="0" w:color="auto"/>
            </w:tcBorders>
            <w:shd w:val="clear" w:color="auto" w:fill="9CC2E5" w:themeFill="accent5" w:themeFillTint="99"/>
            <w:hideMark/>
          </w:tcPr>
          <w:p w14:paraId="4C037D4E" w14:textId="77777777" w:rsidR="00513A45" w:rsidRPr="004B12C3" w:rsidRDefault="00513A45" w:rsidP="0058665A">
            <w:pPr>
              <w:pStyle w:val="TableHeading"/>
              <w:keepLines w:val="0"/>
              <w:spacing w:before="0" w:after="0"/>
              <w:rPr>
                <w:sz w:val="24"/>
                <w:szCs w:val="26"/>
              </w:rPr>
            </w:pPr>
            <w:r w:rsidRPr="004B12C3">
              <w:rPr>
                <w:sz w:val="24"/>
                <w:szCs w:val="26"/>
              </w:rPr>
              <w:t>STT</w:t>
            </w:r>
          </w:p>
        </w:tc>
        <w:tc>
          <w:tcPr>
            <w:tcW w:w="2354" w:type="dxa"/>
            <w:tcBorders>
              <w:top w:val="single" w:sz="4" w:space="0" w:color="auto"/>
              <w:left w:val="single" w:sz="4" w:space="0" w:color="auto"/>
              <w:bottom w:val="single" w:sz="4" w:space="0" w:color="auto"/>
              <w:right w:val="single" w:sz="4" w:space="0" w:color="auto"/>
            </w:tcBorders>
            <w:shd w:val="clear" w:color="auto" w:fill="9CC2E5" w:themeFill="accent5" w:themeFillTint="99"/>
            <w:hideMark/>
          </w:tcPr>
          <w:p w14:paraId="3CEAF9D8" w14:textId="77777777" w:rsidR="00513A45" w:rsidRPr="004B12C3" w:rsidRDefault="00513A45" w:rsidP="0058665A">
            <w:pPr>
              <w:pStyle w:val="TableHeading"/>
              <w:keepLines w:val="0"/>
              <w:spacing w:before="0" w:after="0"/>
              <w:rPr>
                <w:sz w:val="24"/>
                <w:szCs w:val="26"/>
              </w:rPr>
            </w:pPr>
            <w:r w:rsidRPr="004B12C3">
              <w:rPr>
                <w:sz w:val="24"/>
                <w:szCs w:val="26"/>
              </w:rPr>
              <w:t>Mã biểu mẫu</w:t>
            </w:r>
          </w:p>
        </w:tc>
        <w:tc>
          <w:tcPr>
            <w:tcW w:w="3612" w:type="dxa"/>
            <w:tcBorders>
              <w:top w:val="single" w:sz="4" w:space="0" w:color="auto"/>
              <w:left w:val="single" w:sz="4" w:space="0" w:color="auto"/>
              <w:bottom w:val="single" w:sz="4" w:space="0" w:color="auto"/>
              <w:right w:val="single" w:sz="4" w:space="0" w:color="auto"/>
            </w:tcBorders>
            <w:shd w:val="clear" w:color="auto" w:fill="9CC2E5" w:themeFill="accent5" w:themeFillTint="99"/>
            <w:hideMark/>
          </w:tcPr>
          <w:p w14:paraId="1D7FAB83" w14:textId="77777777" w:rsidR="00513A45" w:rsidRPr="004B12C3" w:rsidRDefault="00513A45" w:rsidP="0058665A">
            <w:pPr>
              <w:pStyle w:val="TableHeading"/>
              <w:keepLines w:val="0"/>
              <w:spacing w:before="0" w:after="0"/>
              <w:rPr>
                <w:sz w:val="24"/>
                <w:szCs w:val="26"/>
              </w:rPr>
            </w:pPr>
            <w:r w:rsidRPr="004B12C3">
              <w:rPr>
                <w:sz w:val="24"/>
                <w:szCs w:val="26"/>
              </w:rPr>
              <w:t>Tên biểu mẫu</w:t>
            </w:r>
          </w:p>
        </w:tc>
        <w:tc>
          <w:tcPr>
            <w:tcW w:w="3536" w:type="dxa"/>
            <w:tcBorders>
              <w:top w:val="single" w:sz="4" w:space="0" w:color="auto"/>
              <w:left w:val="single" w:sz="4" w:space="0" w:color="auto"/>
              <w:bottom w:val="single" w:sz="4" w:space="0" w:color="auto"/>
              <w:right w:val="single" w:sz="4" w:space="0" w:color="auto"/>
            </w:tcBorders>
            <w:shd w:val="clear" w:color="auto" w:fill="9CC2E5" w:themeFill="accent5" w:themeFillTint="99"/>
            <w:hideMark/>
          </w:tcPr>
          <w:p w14:paraId="45E3847A" w14:textId="77777777" w:rsidR="00513A45" w:rsidRPr="004B12C3" w:rsidRDefault="00513A45" w:rsidP="0058665A">
            <w:pPr>
              <w:pStyle w:val="TableHeading"/>
              <w:keepLines w:val="0"/>
              <w:spacing w:before="0" w:after="0"/>
              <w:rPr>
                <w:sz w:val="24"/>
                <w:szCs w:val="26"/>
              </w:rPr>
            </w:pPr>
            <w:r w:rsidRPr="004B12C3">
              <w:rPr>
                <w:sz w:val="24"/>
                <w:szCs w:val="26"/>
              </w:rPr>
              <w:t>Quy trình</w:t>
            </w:r>
          </w:p>
        </w:tc>
        <w:tc>
          <w:tcPr>
            <w:tcW w:w="2486" w:type="dxa"/>
            <w:tcBorders>
              <w:top w:val="single" w:sz="4" w:space="0" w:color="auto"/>
              <w:left w:val="single" w:sz="4" w:space="0" w:color="auto"/>
              <w:bottom w:val="single" w:sz="4" w:space="0" w:color="auto"/>
              <w:right w:val="single" w:sz="4" w:space="0" w:color="auto"/>
            </w:tcBorders>
            <w:shd w:val="clear" w:color="auto" w:fill="9CC2E5" w:themeFill="accent5" w:themeFillTint="99"/>
            <w:hideMark/>
          </w:tcPr>
          <w:p w14:paraId="445E0586" w14:textId="6F013F05" w:rsidR="00513A45" w:rsidRPr="004B12C3" w:rsidRDefault="004C259D" w:rsidP="0058665A">
            <w:pPr>
              <w:pStyle w:val="TableHeading"/>
              <w:keepLines w:val="0"/>
              <w:spacing w:before="0" w:after="0"/>
              <w:rPr>
                <w:sz w:val="24"/>
                <w:szCs w:val="26"/>
              </w:rPr>
            </w:pPr>
            <w:r w:rsidRPr="004B12C3">
              <w:rPr>
                <w:sz w:val="24"/>
                <w:szCs w:val="26"/>
              </w:rPr>
              <w:t>Bước</w:t>
            </w:r>
          </w:p>
        </w:tc>
        <w:tc>
          <w:tcPr>
            <w:tcW w:w="2334" w:type="dxa"/>
            <w:tcBorders>
              <w:top w:val="single" w:sz="4" w:space="0" w:color="auto"/>
              <w:left w:val="single" w:sz="4" w:space="0" w:color="auto"/>
              <w:bottom w:val="single" w:sz="4" w:space="0" w:color="auto"/>
              <w:right w:val="single" w:sz="4" w:space="0" w:color="auto"/>
            </w:tcBorders>
            <w:shd w:val="clear" w:color="auto" w:fill="9CC2E5" w:themeFill="accent5" w:themeFillTint="99"/>
            <w:hideMark/>
          </w:tcPr>
          <w:p w14:paraId="6606D146" w14:textId="1DDB8D11" w:rsidR="00513A45" w:rsidRPr="004B12C3" w:rsidRDefault="000D3525" w:rsidP="0058665A">
            <w:pPr>
              <w:pStyle w:val="TableHeading"/>
              <w:keepLines w:val="0"/>
              <w:spacing w:before="0" w:after="0"/>
              <w:rPr>
                <w:sz w:val="24"/>
                <w:szCs w:val="26"/>
              </w:rPr>
            </w:pPr>
            <w:r w:rsidRPr="004B12C3">
              <w:rPr>
                <w:sz w:val="24"/>
                <w:szCs w:val="26"/>
              </w:rPr>
              <w:t>Ghi chú</w:t>
            </w:r>
          </w:p>
        </w:tc>
      </w:tr>
      <w:tr w:rsidR="00513A45" w:rsidRPr="004B12C3" w14:paraId="00BB1C2F" w14:textId="77777777" w:rsidTr="007515E3">
        <w:tc>
          <w:tcPr>
            <w:tcW w:w="704" w:type="dxa"/>
            <w:tcBorders>
              <w:top w:val="single" w:sz="4" w:space="0" w:color="auto"/>
              <w:left w:val="single" w:sz="4" w:space="0" w:color="auto"/>
              <w:bottom w:val="single" w:sz="4" w:space="0" w:color="auto"/>
              <w:right w:val="single" w:sz="4" w:space="0" w:color="auto"/>
            </w:tcBorders>
          </w:tcPr>
          <w:p w14:paraId="00F12564" w14:textId="77777777" w:rsidR="00513A45" w:rsidRPr="004B12C3" w:rsidRDefault="00513A45" w:rsidP="0058665A">
            <w:pPr>
              <w:pStyle w:val="HRTTableText"/>
              <w:numPr>
                <w:ilvl w:val="0"/>
                <w:numId w:val="26"/>
              </w:numPr>
              <w:spacing w:before="0" w:after="0"/>
              <w:jc w:val="both"/>
              <w:rPr>
                <w:rFonts w:ascii="Times New Roman" w:hAnsi="Times New Roman"/>
                <w:sz w:val="26"/>
                <w:szCs w:val="26"/>
              </w:rPr>
            </w:pPr>
          </w:p>
        </w:tc>
        <w:tc>
          <w:tcPr>
            <w:tcW w:w="2354" w:type="dxa"/>
            <w:tcBorders>
              <w:top w:val="single" w:sz="4" w:space="0" w:color="auto"/>
              <w:left w:val="single" w:sz="4" w:space="0" w:color="auto"/>
              <w:bottom w:val="single" w:sz="4" w:space="0" w:color="auto"/>
              <w:right w:val="single" w:sz="4" w:space="0" w:color="auto"/>
            </w:tcBorders>
          </w:tcPr>
          <w:p w14:paraId="3E342141" w14:textId="1087A7A6" w:rsidR="00513A45" w:rsidRPr="004B12C3" w:rsidRDefault="00513A45" w:rsidP="0058665A">
            <w:pPr>
              <w:spacing w:before="0" w:after="0" w:line="360" w:lineRule="auto"/>
              <w:jc w:val="both"/>
              <w:rPr>
                <w:szCs w:val="26"/>
              </w:rPr>
            </w:pPr>
            <w:r w:rsidRPr="004B12C3">
              <w:rPr>
                <w:color w:val="000000"/>
              </w:rPr>
              <w:t>TA_HSBA_76</w:t>
            </w:r>
            <w:r w:rsidR="009333A2" w:rsidRPr="004B12C3">
              <w:rPr>
                <w:color w:val="000000"/>
              </w:rPr>
              <w:t>_V2</w:t>
            </w:r>
          </w:p>
        </w:tc>
        <w:tc>
          <w:tcPr>
            <w:tcW w:w="3612" w:type="dxa"/>
            <w:tcBorders>
              <w:top w:val="single" w:sz="4" w:space="0" w:color="auto"/>
              <w:left w:val="single" w:sz="4" w:space="0" w:color="auto"/>
              <w:bottom w:val="single" w:sz="4" w:space="0" w:color="auto"/>
              <w:right w:val="single" w:sz="4" w:space="0" w:color="auto"/>
            </w:tcBorders>
          </w:tcPr>
          <w:p w14:paraId="70EC8FBB" w14:textId="77777777" w:rsidR="00513A45" w:rsidRPr="004B12C3" w:rsidRDefault="00513A45" w:rsidP="0058665A">
            <w:pPr>
              <w:spacing w:before="0" w:after="0" w:line="360" w:lineRule="auto"/>
              <w:jc w:val="both"/>
            </w:pPr>
            <w:r w:rsidRPr="004B12C3">
              <w:t>Đánh giá người bệnh</w:t>
            </w:r>
          </w:p>
        </w:tc>
        <w:tc>
          <w:tcPr>
            <w:tcW w:w="3536" w:type="dxa"/>
            <w:tcBorders>
              <w:top w:val="single" w:sz="4" w:space="0" w:color="auto"/>
              <w:left w:val="single" w:sz="4" w:space="0" w:color="auto"/>
              <w:bottom w:val="single" w:sz="4" w:space="0" w:color="auto"/>
              <w:right w:val="single" w:sz="4" w:space="0" w:color="auto"/>
            </w:tcBorders>
          </w:tcPr>
          <w:p w14:paraId="3E52EB6D" w14:textId="77777777" w:rsidR="00513A45" w:rsidRPr="004B12C3" w:rsidRDefault="00513A45" w:rsidP="0058665A">
            <w:pPr>
              <w:spacing w:before="0" w:after="0" w:line="360" w:lineRule="auto"/>
              <w:jc w:val="both"/>
            </w:pPr>
            <w:r w:rsidRPr="004B12C3">
              <w:t>Quy trình Khám bệnh và Tư vấn/</w:t>
            </w:r>
          </w:p>
        </w:tc>
        <w:tc>
          <w:tcPr>
            <w:tcW w:w="2486" w:type="dxa"/>
            <w:tcBorders>
              <w:top w:val="single" w:sz="4" w:space="0" w:color="auto"/>
              <w:left w:val="single" w:sz="4" w:space="0" w:color="auto"/>
              <w:bottom w:val="single" w:sz="4" w:space="0" w:color="auto"/>
              <w:right w:val="single" w:sz="4" w:space="0" w:color="auto"/>
            </w:tcBorders>
          </w:tcPr>
          <w:p w14:paraId="0E1E7D0F" w14:textId="77777777" w:rsidR="00513A45" w:rsidRPr="004B12C3" w:rsidRDefault="00025ECA" w:rsidP="0058665A">
            <w:pPr>
              <w:spacing w:before="0" w:after="0" w:line="360" w:lineRule="auto"/>
              <w:jc w:val="both"/>
              <w:rPr>
                <w:color w:val="000000"/>
                <w:szCs w:val="26"/>
              </w:rPr>
            </w:pPr>
            <w:hyperlink w:anchor="_Đánh_giá_người" w:history="1">
              <w:r w:rsidR="00513A45" w:rsidRPr="004B12C3">
                <w:rPr>
                  <w:rStyle w:val="Hyperlink"/>
                  <w:szCs w:val="26"/>
                </w:rPr>
                <w:t>Đánh giá người bệnh ban đầu</w:t>
              </w:r>
            </w:hyperlink>
          </w:p>
        </w:tc>
        <w:tc>
          <w:tcPr>
            <w:tcW w:w="2334" w:type="dxa"/>
            <w:tcBorders>
              <w:top w:val="single" w:sz="4" w:space="0" w:color="auto"/>
              <w:left w:val="single" w:sz="4" w:space="0" w:color="auto"/>
              <w:bottom w:val="single" w:sz="4" w:space="0" w:color="auto"/>
              <w:right w:val="single" w:sz="4" w:space="0" w:color="auto"/>
            </w:tcBorders>
          </w:tcPr>
          <w:p w14:paraId="42B04E5D" w14:textId="77777777" w:rsidR="00513A45" w:rsidRPr="004B12C3" w:rsidRDefault="00513A45" w:rsidP="0058665A">
            <w:pPr>
              <w:spacing w:before="0" w:after="0" w:line="360" w:lineRule="auto"/>
              <w:jc w:val="both"/>
              <w:rPr>
                <w:szCs w:val="26"/>
              </w:rPr>
            </w:pPr>
          </w:p>
        </w:tc>
      </w:tr>
      <w:tr w:rsidR="00513A45" w:rsidRPr="004B12C3" w14:paraId="56525E4F" w14:textId="77777777" w:rsidTr="007515E3">
        <w:tc>
          <w:tcPr>
            <w:tcW w:w="704" w:type="dxa"/>
            <w:tcBorders>
              <w:top w:val="single" w:sz="4" w:space="0" w:color="auto"/>
              <w:left w:val="single" w:sz="4" w:space="0" w:color="auto"/>
              <w:bottom w:val="single" w:sz="4" w:space="0" w:color="auto"/>
              <w:right w:val="single" w:sz="4" w:space="0" w:color="auto"/>
            </w:tcBorders>
          </w:tcPr>
          <w:p w14:paraId="2534D4BF" w14:textId="77777777" w:rsidR="00513A45" w:rsidRPr="004B12C3" w:rsidRDefault="00513A45" w:rsidP="0058665A">
            <w:pPr>
              <w:pStyle w:val="HRTTableText"/>
              <w:numPr>
                <w:ilvl w:val="0"/>
                <w:numId w:val="26"/>
              </w:numPr>
              <w:spacing w:before="0" w:after="0"/>
              <w:jc w:val="both"/>
              <w:rPr>
                <w:rFonts w:ascii="Times New Roman" w:hAnsi="Times New Roman"/>
                <w:sz w:val="26"/>
                <w:szCs w:val="26"/>
              </w:rPr>
            </w:pPr>
          </w:p>
        </w:tc>
        <w:tc>
          <w:tcPr>
            <w:tcW w:w="2354" w:type="dxa"/>
            <w:tcBorders>
              <w:top w:val="single" w:sz="4" w:space="0" w:color="auto"/>
              <w:left w:val="single" w:sz="4" w:space="0" w:color="auto"/>
              <w:bottom w:val="single" w:sz="4" w:space="0" w:color="auto"/>
              <w:right w:val="single" w:sz="4" w:space="0" w:color="auto"/>
            </w:tcBorders>
          </w:tcPr>
          <w:p w14:paraId="76D27A87" w14:textId="77777777" w:rsidR="00513A45" w:rsidRPr="004B12C3" w:rsidRDefault="00513A45" w:rsidP="0058665A">
            <w:pPr>
              <w:spacing w:before="0" w:after="0" w:line="360" w:lineRule="auto"/>
              <w:jc w:val="both"/>
              <w:rPr>
                <w:szCs w:val="26"/>
              </w:rPr>
            </w:pPr>
            <w:r w:rsidRPr="004B12C3">
              <w:rPr>
                <w:color w:val="000000"/>
                <w:shd w:val="clear" w:color="auto" w:fill="FFFFFF"/>
              </w:rPr>
              <w:t>TA_HSBA_29</w:t>
            </w:r>
          </w:p>
        </w:tc>
        <w:tc>
          <w:tcPr>
            <w:tcW w:w="3612" w:type="dxa"/>
            <w:tcBorders>
              <w:top w:val="single" w:sz="4" w:space="0" w:color="auto"/>
              <w:left w:val="single" w:sz="4" w:space="0" w:color="auto"/>
              <w:bottom w:val="single" w:sz="4" w:space="0" w:color="auto"/>
              <w:right w:val="single" w:sz="4" w:space="0" w:color="auto"/>
            </w:tcBorders>
          </w:tcPr>
          <w:p w14:paraId="03B37BE7" w14:textId="77777777" w:rsidR="00513A45" w:rsidRPr="004B12C3" w:rsidRDefault="00513A45" w:rsidP="0058665A">
            <w:pPr>
              <w:spacing w:before="0" w:after="0" w:line="360" w:lineRule="auto"/>
              <w:jc w:val="both"/>
            </w:pPr>
            <w:r w:rsidRPr="004B12C3">
              <w:t>Giấy thử phản ứng thuốc</w:t>
            </w:r>
          </w:p>
        </w:tc>
        <w:tc>
          <w:tcPr>
            <w:tcW w:w="3536" w:type="dxa"/>
            <w:tcBorders>
              <w:top w:val="single" w:sz="4" w:space="0" w:color="auto"/>
              <w:left w:val="single" w:sz="4" w:space="0" w:color="auto"/>
              <w:bottom w:val="single" w:sz="4" w:space="0" w:color="auto"/>
              <w:right w:val="single" w:sz="4" w:space="0" w:color="auto"/>
            </w:tcBorders>
          </w:tcPr>
          <w:p w14:paraId="17A5098A" w14:textId="77777777" w:rsidR="00513A45" w:rsidRPr="004B12C3" w:rsidRDefault="00513A45" w:rsidP="0058665A">
            <w:pPr>
              <w:spacing w:before="0" w:after="0" w:line="360" w:lineRule="auto"/>
              <w:jc w:val="both"/>
              <w:rPr>
                <w:b/>
              </w:rPr>
            </w:pPr>
            <w:r w:rsidRPr="004B12C3">
              <w:t>Quy trình Khám bệnh và Tư vấn</w:t>
            </w:r>
          </w:p>
        </w:tc>
        <w:tc>
          <w:tcPr>
            <w:tcW w:w="2486" w:type="dxa"/>
            <w:tcBorders>
              <w:top w:val="single" w:sz="4" w:space="0" w:color="auto"/>
              <w:left w:val="single" w:sz="4" w:space="0" w:color="auto"/>
              <w:bottom w:val="single" w:sz="4" w:space="0" w:color="auto"/>
              <w:right w:val="single" w:sz="4" w:space="0" w:color="auto"/>
            </w:tcBorders>
          </w:tcPr>
          <w:p w14:paraId="316BA496" w14:textId="5451EEA5" w:rsidR="00513A45" w:rsidRPr="004B12C3" w:rsidRDefault="00025ECA" w:rsidP="0058665A">
            <w:pPr>
              <w:spacing w:before="0" w:after="0" w:line="360" w:lineRule="auto"/>
              <w:jc w:val="both"/>
              <w:rPr>
                <w:color w:val="000000"/>
                <w:szCs w:val="26"/>
              </w:rPr>
            </w:pPr>
            <w:hyperlink w:anchor="_Kê_đơn" w:history="1">
              <w:r w:rsidR="00513A45" w:rsidRPr="004B12C3">
                <w:rPr>
                  <w:rStyle w:val="Hyperlink"/>
                  <w:szCs w:val="26"/>
                </w:rPr>
                <w:t>Kê đơn</w:t>
              </w:r>
            </w:hyperlink>
          </w:p>
        </w:tc>
        <w:tc>
          <w:tcPr>
            <w:tcW w:w="2334" w:type="dxa"/>
            <w:tcBorders>
              <w:top w:val="single" w:sz="4" w:space="0" w:color="auto"/>
              <w:left w:val="single" w:sz="4" w:space="0" w:color="auto"/>
              <w:bottom w:val="single" w:sz="4" w:space="0" w:color="auto"/>
              <w:right w:val="single" w:sz="4" w:space="0" w:color="auto"/>
            </w:tcBorders>
          </w:tcPr>
          <w:p w14:paraId="0995E3D7" w14:textId="58C3AFC4" w:rsidR="00513A45" w:rsidRPr="004B12C3" w:rsidRDefault="002234EE" w:rsidP="0058665A">
            <w:pPr>
              <w:spacing w:before="0" w:after="0" w:line="360" w:lineRule="auto"/>
              <w:jc w:val="both"/>
              <w:rPr>
                <w:szCs w:val="26"/>
              </w:rPr>
            </w:pPr>
            <w:r w:rsidRPr="004B12C3">
              <w:rPr>
                <w:szCs w:val="26"/>
              </w:rPr>
              <w:t>Sau khi kê đơn, tiêm thử phản ứng mũi đầu tiên</w:t>
            </w:r>
          </w:p>
        </w:tc>
      </w:tr>
      <w:tr w:rsidR="00513A45" w:rsidRPr="004B12C3" w14:paraId="4C20BE03" w14:textId="77777777" w:rsidTr="007515E3">
        <w:tc>
          <w:tcPr>
            <w:tcW w:w="704" w:type="dxa"/>
            <w:tcBorders>
              <w:top w:val="single" w:sz="4" w:space="0" w:color="auto"/>
              <w:left w:val="single" w:sz="4" w:space="0" w:color="auto"/>
              <w:bottom w:val="single" w:sz="4" w:space="0" w:color="auto"/>
              <w:right w:val="single" w:sz="4" w:space="0" w:color="auto"/>
            </w:tcBorders>
          </w:tcPr>
          <w:p w14:paraId="30F8E72C" w14:textId="77777777" w:rsidR="00513A45" w:rsidRPr="004B12C3" w:rsidRDefault="00513A45" w:rsidP="0058665A">
            <w:pPr>
              <w:pStyle w:val="HRTTableText"/>
              <w:numPr>
                <w:ilvl w:val="0"/>
                <w:numId w:val="26"/>
              </w:numPr>
              <w:spacing w:before="0" w:after="0"/>
              <w:jc w:val="both"/>
              <w:rPr>
                <w:rFonts w:ascii="Times New Roman" w:hAnsi="Times New Roman"/>
                <w:sz w:val="26"/>
                <w:szCs w:val="26"/>
              </w:rPr>
            </w:pPr>
          </w:p>
        </w:tc>
        <w:tc>
          <w:tcPr>
            <w:tcW w:w="2354" w:type="dxa"/>
            <w:tcBorders>
              <w:top w:val="single" w:sz="4" w:space="0" w:color="auto"/>
              <w:left w:val="single" w:sz="4" w:space="0" w:color="auto"/>
              <w:bottom w:val="single" w:sz="4" w:space="0" w:color="auto"/>
              <w:right w:val="single" w:sz="4" w:space="0" w:color="auto"/>
            </w:tcBorders>
          </w:tcPr>
          <w:p w14:paraId="57C96118" w14:textId="77777777" w:rsidR="00513A45" w:rsidRPr="004B12C3" w:rsidRDefault="00513A45" w:rsidP="0058665A">
            <w:pPr>
              <w:spacing w:before="0" w:after="0" w:line="360" w:lineRule="auto"/>
              <w:jc w:val="both"/>
              <w:rPr>
                <w:szCs w:val="26"/>
              </w:rPr>
            </w:pPr>
            <w:r w:rsidRPr="004B12C3">
              <w:rPr>
                <w:color w:val="000000"/>
              </w:rPr>
              <w:t>TA_HSBA_68</w:t>
            </w:r>
          </w:p>
        </w:tc>
        <w:tc>
          <w:tcPr>
            <w:tcW w:w="3612" w:type="dxa"/>
            <w:tcBorders>
              <w:top w:val="single" w:sz="4" w:space="0" w:color="auto"/>
              <w:left w:val="single" w:sz="4" w:space="0" w:color="auto"/>
              <w:bottom w:val="single" w:sz="4" w:space="0" w:color="auto"/>
              <w:right w:val="single" w:sz="4" w:space="0" w:color="auto"/>
            </w:tcBorders>
          </w:tcPr>
          <w:p w14:paraId="639EB4F3" w14:textId="77777777" w:rsidR="00513A45" w:rsidRPr="004B12C3" w:rsidRDefault="00513A45" w:rsidP="0058665A">
            <w:pPr>
              <w:spacing w:before="0" w:after="0" w:line="360" w:lineRule="auto"/>
              <w:jc w:val="both"/>
            </w:pPr>
            <w:r w:rsidRPr="004B12C3">
              <w:t>Phiếu khám bệnh</w:t>
            </w:r>
          </w:p>
        </w:tc>
        <w:tc>
          <w:tcPr>
            <w:tcW w:w="3536" w:type="dxa"/>
            <w:tcBorders>
              <w:top w:val="single" w:sz="4" w:space="0" w:color="auto"/>
              <w:left w:val="single" w:sz="4" w:space="0" w:color="auto"/>
              <w:bottom w:val="single" w:sz="4" w:space="0" w:color="auto"/>
              <w:right w:val="single" w:sz="4" w:space="0" w:color="auto"/>
            </w:tcBorders>
          </w:tcPr>
          <w:p w14:paraId="5A90C94F" w14:textId="77777777" w:rsidR="00513A45" w:rsidRPr="004B12C3" w:rsidRDefault="00513A45" w:rsidP="0058665A">
            <w:pPr>
              <w:spacing w:before="0" w:after="0" w:line="360" w:lineRule="auto"/>
              <w:jc w:val="both"/>
            </w:pPr>
            <w:r w:rsidRPr="004B12C3">
              <w:t>Quy trình Khám bệnh và Tư vấn</w:t>
            </w:r>
          </w:p>
        </w:tc>
        <w:tc>
          <w:tcPr>
            <w:tcW w:w="2486" w:type="dxa"/>
            <w:tcBorders>
              <w:top w:val="single" w:sz="4" w:space="0" w:color="auto"/>
              <w:left w:val="single" w:sz="4" w:space="0" w:color="auto"/>
              <w:bottom w:val="single" w:sz="4" w:space="0" w:color="auto"/>
              <w:right w:val="single" w:sz="4" w:space="0" w:color="auto"/>
            </w:tcBorders>
          </w:tcPr>
          <w:p w14:paraId="7F87BF46" w14:textId="77777777" w:rsidR="00513A45" w:rsidRPr="004B12C3" w:rsidRDefault="00025ECA" w:rsidP="0058665A">
            <w:pPr>
              <w:spacing w:before="0" w:after="0" w:line="360" w:lineRule="auto"/>
              <w:jc w:val="both"/>
              <w:rPr>
                <w:color w:val="000000"/>
                <w:szCs w:val="26"/>
              </w:rPr>
            </w:pPr>
            <w:hyperlink w:anchor="_Kết_luận_khám" w:history="1">
              <w:r w:rsidR="00513A45" w:rsidRPr="004B12C3">
                <w:rPr>
                  <w:rStyle w:val="Hyperlink"/>
                  <w:szCs w:val="26"/>
                </w:rPr>
                <w:t>Kết luận khám</w:t>
              </w:r>
            </w:hyperlink>
          </w:p>
        </w:tc>
        <w:tc>
          <w:tcPr>
            <w:tcW w:w="2334" w:type="dxa"/>
            <w:tcBorders>
              <w:top w:val="single" w:sz="4" w:space="0" w:color="auto"/>
              <w:left w:val="single" w:sz="4" w:space="0" w:color="auto"/>
              <w:bottom w:val="single" w:sz="4" w:space="0" w:color="auto"/>
              <w:right w:val="single" w:sz="4" w:space="0" w:color="auto"/>
            </w:tcBorders>
          </w:tcPr>
          <w:p w14:paraId="15C1EFFF" w14:textId="77777777" w:rsidR="00513A45" w:rsidRPr="004B12C3" w:rsidRDefault="00513A45" w:rsidP="0058665A">
            <w:pPr>
              <w:spacing w:before="0" w:after="0" w:line="360" w:lineRule="auto"/>
              <w:jc w:val="both"/>
              <w:rPr>
                <w:szCs w:val="26"/>
              </w:rPr>
            </w:pPr>
          </w:p>
        </w:tc>
      </w:tr>
      <w:tr w:rsidR="00513A45" w:rsidRPr="004B12C3" w14:paraId="6B37BEDC" w14:textId="77777777" w:rsidTr="007515E3">
        <w:tc>
          <w:tcPr>
            <w:tcW w:w="704" w:type="dxa"/>
            <w:tcBorders>
              <w:top w:val="single" w:sz="4" w:space="0" w:color="auto"/>
              <w:left w:val="single" w:sz="4" w:space="0" w:color="auto"/>
              <w:bottom w:val="single" w:sz="4" w:space="0" w:color="auto"/>
              <w:right w:val="single" w:sz="4" w:space="0" w:color="auto"/>
            </w:tcBorders>
          </w:tcPr>
          <w:p w14:paraId="1F2651A8" w14:textId="77777777" w:rsidR="00513A45" w:rsidRPr="004B12C3" w:rsidRDefault="00513A45" w:rsidP="0058665A">
            <w:pPr>
              <w:pStyle w:val="HRTTableText"/>
              <w:numPr>
                <w:ilvl w:val="0"/>
                <w:numId w:val="26"/>
              </w:numPr>
              <w:spacing w:before="0" w:after="0"/>
              <w:jc w:val="both"/>
              <w:rPr>
                <w:rFonts w:ascii="Times New Roman" w:hAnsi="Times New Roman"/>
                <w:sz w:val="26"/>
                <w:szCs w:val="26"/>
              </w:rPr>
            </w:pPr>
          </w:p>
        </w:tc>
        <w:tc>
          <w:tcPr>
            <w:tcW w:w="2354" w:type="dxa"/>
            <w:tcBorders>
              <w:top w:val="single" w:sz="4" w:space="0" w:color="auto"/>
              <w:left w:val="single" w:sz="4" w:space="0" w:color="auto"/>
              <w:bottom w:val="single" w:sz="4" w:space="0" w:color="auto"/>
              <w:right w:val="single" w:sz="4" w:space="0" w:color="auto"/>
            </w:tcBorders>
          </w:tcPr>
          <w:p w14:paraId="1C176855" w14:textId="77777777" w:rsidR="00513A45" w:rsidRPr="004B12C3" w:rsidRDefault="00513A45" w:rsidP="0058665A">
            <w:pPr>
              <w:spacing w:before="0" w:after="0" w:line="360" w:lineRule="auto"/>
              <w:jc w:val="both"/>
              <w:rPr>
                <w:color w:val="000000"/>
              </w:rPr>
            </w:pPr>
            <w:r w:rsidRPr="004B12C3">
              <w:t>TA_HSBA_106_V1</w:t>
            </w:r>
          </w:p>
        </w:tc>
        <w:tc>
          <w:tcPr>
            <w:tcW w:w="3612" w:type="dxa"/>
            <w:tcBorders>
              <w:top w:val="single" w:sz="4" w:space="0" w:color="auto"/>
              <w:left w:val="single" w:sz="4" w:space="0" w:color="auto"/>
              <w:bottom w:val="single" w:sz="4" w:space="0" w:color="auto"/>
              <w:right w:val="single" w:sz="4" w:space="0" w:color="auto"/>
            </w:tcBorders>
          </w:tcPr>
          <w:p w14:paraId="490A5799" w14:textId="77777777" w:rsidR="00513A45" w:rsidRPr="004B12C3" w:rsidRDefault="00513A45" w:rsidP="0058665A">
            <w:pPr>
              <w:spacing w:before="0" w:after="0" w:line="360" w:lineRule="auto"/>
              <w:jc w:val="both"/>
            </w:pPr>
            <w:r w:rsidRPr="004B12C3">
              <w:t>Phiếu chỉ định cận lâm sàng</w:t>
            </w:r>
          </w:p>
        </w:tc>
        <w:tc>
          <w:tcPr>
            <w:tcW w:w="3536" w:type="dxa"/>
            <w:tcBorders>
              <w:top w:val="single" w:sz="4" w:space="0" w:color="auto"/>
              <w:left w:val="single" w:sz="4" w:space="0" w:color="auto"/>
              <w:bottom w:val="single" w:sz="4" w:space="0" w:color="auto"/>
              <w:right w:val="single" w:sz="4" w:space="0" w:color="auto"/>
            </w:tcBorders>
          </w:tcPr>
          <w:p w14:paraId="2CCF76CE" w14:textId="77777777" w:rsidR="00513A45" w:rsidRPr="004B12C3" w:rsidRDefault="00513A45" w:rsidP="0058665A">
            <w:pPr>
              <w:spacing w:before="0" w:after="0" w:line="360" w:lineRule="auto"/>
              <w:jc w:val="both"/>
            </w:pPr>
            <w:r w:rsidRPr="004B12C3">
              <w:t>Quy trình Khám bệnh và Tư vấn</w:t>
            </w:r>
          </w:p>
        </w:tc>
        <w:tc>
          <w:tcPr>
            <w:tcW w:w="2486" w:type="dxa"/>
            <w:tcBorders>
              <w:top w:val="single" w:sz="4" w:space="0" w:color="auto"/>
              <w:left w:val="single" w:sz="4" w:space="0" w:color="auto"/>
              <w:bottom w:val="single" w:sz="4" w:space="0" w:color="auto"/>
              <w:right w:val="single" w:sz="4" w:space="0" w:color="auto"/>
            </w:tcBorders>
          </w:tcPr>
          <w:p w14:paraId="2E0D77BB" w14:textId="77777777" w:rsidR="00513A45" w:rsidRPr="004B12C3" w:rsidRDefault="00025ECA" w:rsidP="0058665A">
            <w:pPr>
              <w:spacing w:before="0" w:after="0" w:line="360" w:lineRule="auto"/>
              <w:jc w:val="both"/>
              <w:rPr>
                <w:color w:val="000000"/>
                <w:szCs w:val="26"/>
              </w:rPr>
            </w:pPr>
            <w:hyperlink w:anchor="_Chỉ_định_dịch" w:history="1">
              <w:r w:rsidR="00513A45" w:rsidRPr="004B12C3">
                <w:rPr>
                  <w:rStyle w:val="Hyperlink"/>
                  <w:szCs w:val="26"/>
                </w:rPr>
                <w:t>Chỉ định dịch vụ</w:t>
              </w:r>
            </w:hyperlink>
          </w:p>
        </w:tc>
        <w:tc>
          <w:tcPr>
            <w:tcW w:w="2334" w:type="dxa"/>
            <w:tcBorders>
              <w:top w:val="single" w:sz="4" w:space="0" w:color="auto"/>
              <w:left w:val="single" w:sz="4" w:space="0" w:color="auto"/>
              <w:bottom w:val="single" w:sz="4" w:space="0" w:color="auto"/>
              <w:right w:val="single" w:sz="4" w:space="0" w:color="auto"/>
            </w:tcBorders>
          </w:tcPr>
          <w:p w14:paraId="55B711EE" w14:textId="77777777" w:rsidR="00513A45" w:rsidRPr="004B12C3" w:rsidRDefault="00513A45" w:rsidP="0058665A">
            <w:pPr>
              <w:spacing w:before="0" w:after="0" w:line="360" w:lineRule="auto"/>
              <w:jc w:val="both"/>
              <w:rPr>
                <w:szCs w:val="26"/>
              </w:rPr>
            </w:pPr>
          </w:p>
        </w:tc>
      </w:tr>
      <w:tr w:rsidR="00513A45" w:rsidRPr="004B12C3" w14:paraId="2B3401B6" w14:textId="77777777" w:rsidTr="007515E3">
        <w:tc>
          <w:tcPr>
            <w:tcW w:w="704" w:type="dxa"/>
            <w:tcBorders>
              <w:top w:val="single" w:sz="4" w:space="0" w:color="auto"/>
              <w:left w:val="single" w:sz="4" w:space="0" w:color="auto"/>
              <w:bottom w:val="single" w:sz="4" w:space="0" w:color="auto"/>
              <w:right w:val="single" w:sz="4" w:space="0" w:color="auto"/>
            </w:tcBorders>
          </w:tcPr>
          <w:p w14:paraId="54A1F13C" w14:textId="77777777" w:rsidR="00513A45" w:rsidRPr="004B12C3" w:rsidRDefault="00513A45" w:rsidP="0058665A">
            <w:pPr>
              <w:pStyle w:val="HRTTableText"/>
              <w:numPr>
                <w:ilvl w:val="0"/>
                <w:numId w:val="26"/>
              </w:numPr>
              <w:spacing w:before="0" w:after="0"/>
              <w:jc w:val="both"/>
              <w:rPr>
                <w:rFonts w:ascii="Times New Roman" w:hAnsi="Times New Roman"/>
                <w:sz w:val="26"/>
                <w:szCs w:val="26"/>
              </w:rPr>
            </w:pPr>
          </w:p>
        </w:tc>
        <w:tc>
          <w:tcPr>
            <w:tcW w:w="2354" w:type="dxa"/>
            <w:tcBorders>
              <w:top w:val="single" w:sz="4" w:space="0" w:color="auto"/>
              <w:left w:val="single" w:sz="4" w:space="0" w:color="auto"/>
              <w:bottom w:val="single" w:sz="4" w:space="0" w:color="auto"/>
              <w:right w:val="single" w:sz="4" w:space="0" w:color="auto"/>
            </w:tcBorders>
          </w:tcPr>
          <w:p w14:paraId="63B0799D" w14:textId="77777777" w:rsidR="00513A45" w:rsidRPr="004B12C3" w:rsidRDefault="00513A45" w:rsidP="0058665A">
            <w:pPr>
              <w:spacing w:before="0" w:after="0" w:line="360" w:lineRule="auto"/>
              <w:jc w:val="both"/>
              <w:rPr>
                <w:color w:val="000000"/>
              </w:rPr>
            </w:pPr>
            <w:r w:rsidRPr="004B12C3">
              <w:t>TA_HSBA_05_V1</w:t>
            </w:r>
          </w:p>
        </w:tc>
        <w:tc>
          <w:tcPr>
            <w:tcW w:w="3612" w:type="dxa"/>
            <w:tcBorders>
              <w:top w:val="single" w:sz="4" w:space="0" w:color="auto"/>
              <w:left w:val="single" w:sz="4" w:space="0" w:color="auto"/>
              <w:bottom w:val="single" w:sz="4" w:space="0" w:color="auto"/>
              <w:right w:val="single" w:sz="4" w:space="0" w:color="auto"/>
            </w:tcBorders>
          </w:tcPr>
          <w:p w14:paraId="04366EAE" w14:textId="77777777" w:rsidR="00513A45" w:rsidRPr="004B12C3" w:rsidRDefault="00513A45" w:rsidP="0058665A">
            <w:pPr>
              <w:spacing w:before="0" w:after="0" w:line="360" w:lineRule="auto"/>
              <w:jc w:val="both"/>
            </w:pPr>
            <w:r w:rsidRPr="004B12C3">
              <w:rPr>
                <w:color w:val="000000"/>
                <w:szCs w:val="26"/>
              </w:rPr>
              <w:t>Giấy cam đoan phẫu thuật-thủ thuật, điều trị có nguy cơ cao và gây mê hồi sức</w:t>
            </w:r>
          </w:p>
        </w:tc>
        <w:tc>
          <w:tcPr>
            <w:tcW w:w="3536" w:type="dxa"/>
            <w:tcBorders>
              <w:top w:val="single" w:sz="4" w:space="0" w:color="auto"/>
              <w:left w:val="single" w:sz="4" w:space="0" w:color="auto"/>
              <w:bottom w:val="single" w:sz="4" w:space="0" w:color="auto"/>
              <w:right w:val="single" w:sz="4" w:space="0" w:color="auto"/>
            </w:tcBorders>
          </w:tcPr>
          <w:p w14:paraId="3740B93E" w14:textId="329E34F0" w:rsidR="00513A45" w:rsidRPr="004B12C3" w:rsidRDefault="00513A45" w:rsidP="0058665A">
            <w:pPr>
              <w:spacing w:before="0" w:after="0" w:line="360" w:lineRule="auto"/>
              <w:jc w:val="both"/>
            </w:pPr>
            <w:r w:rsidRPr="004B12C3">
              <w:t>Quy trình Khám bệnh và Tư vấn</w:t>
            </w:r>
          </w:p>
        </w:tc>
        <w:tc>
          <w:tcPr>
            <w:tcW w:w="2486" w:type="dxa"/>
            <w:tcBorders>
              <w:top w:val="single" w:sz="4" w:space="0" w:color="auto"/>
              <w:left w:val="single" w:sz="4" w:space="0" w:color="auto"/>
              <w:bottom w:val="single" w:sz="4" w:space="0" w:color="auto"/>
              <w:right w:val="single" w:sz="4" w:space="0" w:color="auto"/>
            </w:tcBorders>
          </w:tcPr>
          <w:p w14:paraId="490F438F" w14:textId="726D1FBD" w:rsidR="00513A45" w:rsidRPr="004B12C3" w:rsidRDefault="00025ECA" w:rsidP="0058665A">
            <w:pPr>
              <w:spacing w:before="0" w:after="0" w:line="360" w:lineRule="auto"/>
              <w:jc w:val="both"/>
              <w:rPr>
                <w:color w:val="000000"/>
                <w:szCs w:val="26"/>
              </w:rPr>
            </w:pPr>
            <w:hyperlink w:anchor="_Chỉ_định_dịch" w:history="1">
              <w:r w:rsidR="00513A45" w:rsidRPr="004B12C3">
                <w:rPr>
                  <w:rStyle w:val="Hyperlink"/>
                  <w:szCs w:val="26"/>
                </w:rPr>
                <w:t>Chỉ định dịch vụ</w:t>
              </w:r>
            </w:hyperlink>
          </w:p>
        </w:tc>
        <w:tc>
          <w:tcPr>
            <w:tcW w:w="2334" w:type="dxa"/>
            <w:tcBorders>
              <w:top w:val="single" w:sz="4" w:space="0" w:color="auto"/>
              <w:left w:val="single" w:sz="4" w:space="0" w:color="auto"/>
              <w:bottom w:val="single" w:sz="4" w:space="0" w:color="auto"/>
              <w:right w:val="single" w:sz="4" w:space="0" w:color="auto"/>
            </w:tcBorders>
          </w:tcPr>
          <w:p w14:paraId="699F9C17" w14:textId="2D9E10E1" w:rsidR="00513A45" w:rsidRPr="004B12C3" w:rsidRDefault="00513A45" w:rsidP="0058665A">
            <w:pPr>
              <w:spacing w:before="0" w:after="0" w:line="360" w:lineRule="auto"/>
              <w:jc w:val="both"/>
              <w:rPr>
                <w:szCs w:val="26"/>
              </w:rPr>
            </w:pPr>
            <w:r w:rsidRPr="004B12C3">
              <w:rPr>
                <w:szCs w:val="26"/>
              </w:rPr>
              <w:t>Sau khi chỉ định dịch vụ</w:t>
            </w:r>
          </w:p>
        </w:tc>
      </w:tr>
      <w:tr w:rsidR="00513A45" w:rsidRPr="004B12C3" w14:paraId="49DE10F2" w14:textId="77777777" w:rsidTr="007515E3">
        <w:tc>
          <w:tcPr>
            <w:tcW w:w="704" w:type="dxa"/>
            <w:tcBorders>
              <w:top w:val="single" w:sz="4" w:space="0" w:color="auto"/>
              <w:left w:val="single" w:sz="4" w:space="0" w:color="auto"/>
              <w:bottom w:val="single" w:sz="4" w:space="0" w:color="auto"/>
              <w:right w:val="single" w:sz="4" w:space="0" w:color="auto"/>
            </w:tcBorders>
          </w:tcPr>
          <w:p w14:paraId="0532776A" w14:textId="77777777" w:rsidR="00513A45" w:rsidRPr="004B12C3" w:rsidRDefault="00513A45" w:rsidP="0058665A">
            <w:pPr>
              <w:pStyle w:val="HRTTableText"/>
              <w:numPr>
                <w:ilvl w:val="0"/>
                <w:numId w:val="26"/>
              </w:numPr>
              <w:spacing w:before="0" w:after="0"/>
              <w:jc w:val="both"/>
              <w:rPr>
                <w:rFonts w:ascii="Times New Roman" w:hAnsi="Times New Roman"/>
                <w:sz w:val="26"/>
                <w:szCs w:val="26"/>
              </w:rPr>
            </w:pPr>
          </w:p>
        </w:tc>
        <w:tc>
          <w:tcPr>
            <w:tcW w:w="2354" w:type="dxa"/>
            <w:tcBorders>
              <w:top w:val="single" w:sz="4" w:space="0" w:color="auto"/>
              <w:left w:val="single" w:sz="4" w:space="0" w:color="auto"/>
              <w:bottom w:val="single" w:sz="4" w:space="0" w:color="auto"/>
              <w:right w:val="single" w:sz="4" w:space="0" w:color="auto"/>
            </w:tcBorders>
          </w:tcPr>
          <w:p w14:paraId="7C1BDE3E" w14:textId="77777777" w:rsidR="00513A45" w:rsidRPr="004B12C3" w:rsidRDefault="00513A45" w:rsidP="0058665A">
            <w:pPr>
              <w:spacing w:before="0" w:after="0" w:line="360" w:lineRule="auto"/>
              <w:jc w:val="both"/>
              <w:rPr>
                <w:color w:val="000000"/>
              </w:rPr>
            </w:pPr>
            <w:r w:rsidRPr="004B12C3">
              <w:rPr>
                <w:color w:val="000000"/>
                <w:szCs w:val="26"/>
                <w:shd w:val="clear" w:color="auto" w:fill="FFFFFF"/>
              </w:rPr>
              <w:t>TA_HSBA_08</w:t>
            </w:r>
          </w:p>
        </w:tc>
        <w:tc>
          <w:tcPr>
            <w:tcW w:w="3612" w:type="dxa"/>
            <w:tcBorders>
              <w:top w:val="single" w:sz="4" w:space="0" w:color="auto"/>
              <w:left w:val="single" w:sz="4" w:space="0" w:color="auto"/>
              <w:bottom w:val="single" w:sz="4" w:space="0" w:color="auto"/>
              <w:right w:val="single" w:sz="4" w:space="0" w:color="auto"/>
            </w:tcBorders>
          </w:tcPr>
          <w:p w14:paraId="5429EE54" w14:textId="77777777" w:rsidR="00513A45" w:rsidRPr="004B12C3" w:rsidRDefault="00513A45" w:rsidP="0058665A">
            <w:pPr>
              <w:spacing w:before="0" w:after="0" w:line="360" w:lineRule="auto"/>
              <w:jc w:val="both"/>
            </w:pPr>
            <w:r w:rsidRPr="004B12C3">
              <w:rPr>
                <w:color w:val="000000"/>
                <w:szCs w:val="26"/>
              </w:rPr>
              <w:t>Giấy cam đoan thực hiện thủ thuật nội soi tiêu hóa</w:t>
            </w:r>
          </w:p>
        </w:tc>
        <w:tc>
          <w:tcPr>
            <w:tcW w:w="3536" w:type="dxa"/>
            <w:tcBorders>
              <w:top w:val="single" w:sz="4" w:space="0" w:color="auto"/>
              <w:left w:val="single" w:sz="4" w:space="0" w:color="auto"/>
              <w:bottom w:val="single" w:sz="4" w:space="0" w:color="auto"/>
              <w:right w:val="single" w:sz="4" w:space="0" w:color="auto"/>
            </w:tcBorders>
          </w:tcPr>
          <w:p w14:paraId="67A8E574" w14:textId="42DFBCCA" w:rsidR="00513A45" w:rsidRPr="004B12C3" w:rsidRDefault="00513A45" w:rsidP="0058665A">
            <w:pPr>
              <w:spacing w:before="0" w:after="0" w:line="360" w:lineRule="auto"/>
              <w:jc w:val="both"/>
            </w:pPr>
            <w:r w:rsidRPr="004B12C3">
              <w:t>Quy trình Khám bệnh và Tư vấn</w:t>
            </w:r>
          </w:p>
        </w:tc>
        <w:tc>
          <w:tcPr>
            <w:tcW w:w="2486" w:type="dxa"/>
            <w:tcBorders>
              <w:top w:val="single" w:sz="4" w:space="0" w:color="auto"/>
              <w:left w:val="single" w:sz="4" w:space="0" w:color="auto"/>
              <w:bottom w:val="single" w:sz="4" w:space="0" w:color="auto"/>
              <w:right w:val="single" w:sz="4" w:space="0" w:color="auto"/>
            </w:tcBorders>
          </w:tcPr>
          <w:p w14:paraId="55778448" w14:textId="71842A7D" w:rsidR="00513A45" w:rsidRPr="004B12C3" w:rsidRDefault="00025ECA" w:rsidP="0058665A">
            <w:pPr>
              <w:spacing w:before="0" w:after="0" w:line="360" w:lineRule="auto"/>
              <w:jc w:val="both"/>
              <w:rPr>
                <w:color w:val="000000"/>
                <w:szCs w:val="26"/>
              </w:rPr>
            </w:pPr>
            <w:hyperlink w:anchor="_Chỉ_định_dịch" w:history="1">
              <w:r w:rsidR="00513A45" w:rsidRPr="004B12C3">
                <w:rPr>
                  <w:rStyle w:val="Hyperlink"/>
                  <w:szCs w:val="26"/>
                </w:rPr>
                <w:t>Chỉ định dịch vụ</w:t>
              </w:r>
            </w:hyperlink>
          </w:p>
        </w:tc>
        <w:tc>
          <w:tcPr>
            <w:tcW w:w="2334" w:type="dxa"/>
            <w:tcBorders>
              <w:top w:val="single" w:sz="4" w:space="0" w:color="auto"/>
              <w:left w:val="single" w:sz="4" w:space="0" w:color="auto"/>
              <w:bottom w:val="single" w:sz="4" w:space="0" w:color="auto"/>
              <w:right w:val="single" w:sz="4" w:space="0" w:color="auto"/>
            </w:tcBorders>
          </w:tcPr>
          <w:p w14:paraId="651AA2A2" w14:textId="2E49FB06" w:rsidR="00513A45" w:rsidRPr="004B12C3" w:rsidRDefault="00513A45" w:rsidP="0058665A">
            <w:pPr>
              <w:spacing w:before="0" w:after="0" w:line="360" w:lineRule="auto"/>
              <w:jc w:val="both"/>
              <w:rPr>
                <w:szCs w:val="26"/>
              </w:rPr>
            </w:pPr>
            <w:r w:rsidRPr="004B12C3">
              <w:rPr>
                <w:szCs w:val="26"/>
              </w:rPr>
              <w:t>Sau khi chỉ định dịch vụ</w:t>
            </w:r>
          </w:p>
        </w:tc>
      </w:tr>
      <w:tr w:rsidR="00513A45" w:rsidRPr="004B12C3" w14:paraId="6A1C3771" w14:textId="77777777" w:rsidTr="007515E3">
        <w:tc>
          <w:tcPr>
            <w:tcW w:w="704" w:type="dxa"/>
            <w:tcBorders>
              <w:top w:val="single" w:sz="4" w:space="0" w:color="auto"/>
              <w:left w:val="single" w:sz="4" w:space="0" w:color="auto"/>
              <w:bottom w:val="single" w:sz="4" w:space="0" w:color="auto"/>
              <w:right w:val="single" w:sz="4" w:space="0" w:color="auto"/>
            </w:tcBorders>
            <w:shd w:val="clear" w:color="auto" w:fill="auto"/>
          </w:tcPr>
          <w:p w14:paraId="087A5FB3" w14:textId="77777777" w:rsidR="00513A45" w:rsidRPr="004B12C3" w:rsidRDefault="00513A45" w:rsidP="0058665A">
            <w:pPr>
              <w:pStyle w:val="HRTTableText"/>
              <w:numPr>
                <w:ilvl w:val="0"/>
                <w:numId w:val="26"/>
              </w:numPr>
              <w:spacing w:before="0" w:after="0"/>
              <w:jc w:val="both"/>
              <w:rPr>
                <w:rFonts w:ascii="Times New Roman" w:hAnsi="Times New Roman"/>
                <w:sz w:val="26"/>
                <w:szCs w:val="26"/>
              </w:rPr>
            </w:pPr>
          </w:p>
        </w:tc>
        <w:tc>
          <w:tcPr>
            <w:tcW w:w="2354" w:type="dxa"/>
            <w:tcBorders>
              <w:top w:val="single" w:sz="4" w:space="0" w:color="auto"/>
              <w:left w:val="single" w:sz="4" w:space="0" w:color="auto"/>
              <w:bottom w:val="single" w:sz="4" w:space="0" w:color="auto"/>
              <w:right w:val="single" w:sz="4" w:space="0" w:color="auto"/>
            </w:tcBorders>
            <w:shd w:val="clear" w:color="auto" w:fill="auto"/>
          </w:tcPr>
          <w:p w14:paraId="59B60E4C" w14:textId="77777777" w:rsidR="00513A45" w:rsidRPr="004B12C3" w:rsidRDefault="00513A45" w:rsidP="0058665A">
            <w:pPr>
              <w:spacing w:before="0" w:after="0" w:line="360" w:lineRule="auto"/>
              <w:jc w:val="both"/>
              <w:rPr>
                <w:color w:val="000000"/>
              </w:rPr>
            </w:pPr>
            <w:r w:rsidRPr="004B12C3">
              <w:rPr>
                <w:color w:val="000000"/>
                <w:shd w:val="clear" w:color="auto" w:fill="FFFFFF"/>
              </w:rPr>
              <w:t>TA_HSBA_72</w:t>
            </w:r>
          </w:p>
        </w:tc>
        <w:tc>
          <w:tcPr>
            <w:tcW w:w="3612" w:type="dxa"/>
            <w:tcBorders>
              <w:top w:val="single" w:sz="4" w:space="0" w:color="auto"/>
              <w:left w:val="single" w:sz="4" w:space="0" w:color="auto"/>
              <w:bottom w:val="single" w:sz="4" w:space="0" w:color="auto"/>
              <w:right w:val="single" w:sz="4" w:space="0" w:color="auto"/>
            </w:tcBorders>
            <w:shd w:val="clear" w:color="auto" w:fill="auto"/>
          </w:tcPr>
          <w:p w14:paraId="384F6342" w14:textId="77777777" w:rsidR="00513A45" w:rsidRPr="004B12C3" w:rsidRDefault="00513A45" w:rsidP="0058665A">
            <w:pPr>
              <w:spacing w:before="0" w:after="0" w:line="360" w:lineRule="auto"/>
              <w:jc w:val="both"/>
            </w:pPr>
            <w:r w:rsidRPr="004B12C3">
              <w:rPr>
                <w:color w:val="000000"/>
                <w:szCs w:val="26"/>
              </w:rPr>
              <w:t>Phiếu khám bệnh trước gây mê</w:t>
            </w:r>
          </w:p>
        </w:tc>
        <w:tc>
          <w:tcPr>
            <w:tcW w:w="3536" w:type="dxa"/>
            <w:tcBorders>
              <w:top w:val="single" w:sz="4" w:space="0" w:color="auto"/>
              <w:left w:val="single" w:sz="4" w:space="0" w:color="auto"/>
              <w:bottom w:val="single" w:sz="4" w:space="0" w:color="auto"/>
              <w:right w:val="single" w:sz="4" w:space="0" w:color="auto"/>
            </w:tcBorders>
            <w:shd w:val="clear" w:color="auto" w:fill="auto"/>
          </w:tcPr>
          <w:p w14:paraId="589FB929" w14:textId="77777777" w:rsidR="00513A45" w:rsidRPr="004B12C3" w:rsidRDefault="00513A45" w:rsidP="0058665A">
            <w:pPr>
              <w:spacing w:before="0" w:after="0" w:line="360" w:lineRule="auto"/>
              <w:jc w:val="both"/>
            </w:pPr>
            <w:r w:rsidRPr="004B12C3">
              <w:t>Quy trình Khám bệnh và Tư vấn</w:t>
            </w:r>
          </w:p>
        </w:tc>
        <w:tc>
          <w:tcPr>
            <w:tcW w:w="2486" w:type="dxa"/>
            <w:tcBorders>
              <w:top w:val="single" w:sz="4" w:space="0" w:color="auto"/>
              <w:left w:val="single" w:sz="4" w:space="0" w:color="auto"/>
              <w:bottom w:val="single" w:sz="4" w:space="0" w:color="auto"/>
              <w:right w:val="single" w:sz="4" w:space="0" w:color="auto"/>
            </w:tcBorders>
            <w:shd w:val="clear" w:color="auto" w:fill="auto"/>
          </w:tcPr>
          <w:p w14:paraId="028F401A" w14:textId="61213BDE" w:rsidR="00513A45" w:rsidRPr="004B12C3" w:rsidRDefault="00025ECA" w:rsidP="0058665A">
            <w:pPr>
              <w:spacing w:before="0" w:after="0" w:line="360" w:lineRule="auto"/>
              <w:jc w:val="both"/>
              <w:rPr>
                <w:color w:val="000000"/>
                <w:szCs w:val="26"/>
              </w:rPr>
            </w:pPr>
            <w:hyperlink w:anchor="_Thực_hiện_dịch" w:history="1">
              <w:r w:rsidR="00513A45" w:rsidRPr="004B12C3">
                <w:rPr>
                  <w:rStyle w:val="Hyperlink"/>
                  <w:szCs w:val="26"/>
                </w:rPr>
                <w:t>Thực hiện dịch vụ CLS và phẫu thuật thủ thuật</w:t>
              </w:r>
            </w:hyperlink>
          </w:p>
        </w:tc>
        <w:tc>
          <w:tcPr>
            <w:tcW w:w="2334" w:type="dxa"/>
            <w:tcBorders>
              <w:top w:val="single" w:sz="4" w:space="0" w:color="auto"/>
              <w:left w:val="single" w:sz="4" w:space="0" w:color="auto"/>
              <w:bottom w:val="single" w:sz="4" w:space="0" w:color="auto"/>
              <w:right w:val="single" w:sz="4" w:space="0" w:color="auto"/>
            </w:tcBorders>
            <w:shd w:val="clear" w:color="auto" w:fill="auto"/>
          </w:tcPr>
          <w:p w14:paraId="4C9ACFA1" w14:textId="77777777" w:rsidR="00513A45" w:rsidRPr="004B12C3" w:rsidRDefault="00513A45" w:rsidP="0058665A">
            <w:pPr>
              <w:spacing w:before="0" w:after="0" w:line="360" w:lineRule="auto"/>
              <w:jc w:val="both"/>
              <w:rPr>
                <w:szCs w:val="26"/>
              </w:rPr>
            </w:pPr>
          </w:p>
        </w:tc>
      </w:tr>
      <w:tr w:rsidR="00513A45" w:rsidRPr="004B12C3" w14:paraId="0D637156" w14:textId="77777777" w:rsidTr="007515E3">
        <w:tc>
          <w:tcPr>
            <w:tcW w:w="704" w:type="dxa"/>
            <w:tcBorders>
              <w:top w:val="single" w:sz="4" w:space="0" w:color="auto"/>
              <w:left w:val="single" w:sz="4" w:space="0" w:color="auto"/>
              <w:bottom w:val="single" w:sz="4" w:space="0" w:color="auto"/>
              <w:right w:val="single" w:sz="4" w:space="0" w:color="auto"/>
            </w:tcBorders>
          </w:tcPr>
          <w:p w14:paraId="5787E6BB" w14:textId="77777777" w:rsidR="00513A45" w:rsidRPr="004B12C3" w:rsidRDefault="00513A45" w:rsidP="0058665A">
            <w:pPr>
              <w:pStyle w:val="HRTTableText"/>
              <w:numPr>
                <w:ilvl w:val="0"/>
                <w:numId w:val="26"/>
              </w:numPr>
              <w:spacing w:before="0" w:after="0"/>
              <w:jc w:val="both"/>
              <w:rPr>
                <w:rFonts w:ascii="Times New Roman" w:hAnsi="Times New Roman"/>
                <w:sz w:val="26"/>
                <w:szCs w:val="26"/>
              </w:rPr>
            </w:pPr>
          </w:p>
        </w:tc>
        <w:tc>
          <w:tcPr>
            <w:tcW w:w="2354" w:type="dxa"/>
            <w:tcBorders>
              <w:top w:val="single" w:sz="4" w:space="0" w:color="auto"/>
              <w:left w:val="single" w:sz="4" w:space="0" w:color="auto"/>
              <w:bottom w:val="single" w:sz="4" w:space="0" w:color="auto"/>
              <w:right w:val="single" w:sz="4" w:space="0" w:color="auto"/>
            </w:tcBorders>
          </w:tcPr>
          <w:p w14:paraId="13AB775E" w14:textId="77777777" w:rsidR="00513A45" w:rsidRPr="004B12C3" w:rsidRDefault="00513A45" w:rsidP="0058665A">
            <w:pPr>
              <w:spacing w:before="0" w:after="0" w:line="360" w:lineRule="auto"/>
              <w:jc w:val="both"/>
              <w:rPr>
                <w:color w:val="000000"/>
              </w:rPr>
            </w:pPr>
            <w:r w:rsidRPr="004B12C3">
              <w:rPr>
                <w:color w:val="000000"/>
                <w:shd w:val="clear" w:color="auto" w:fill="FFFFFF"/>
              </w:rPr>
              <w:t>TA_HSBA_80</w:t>
            </w:r>
          </w:p>
        </w:tc>
        <w:tc>
          <w:tcPr>
            <w:tcW w:w="3612" w:type="dxa"/>
            <w:tcBorders>
              <w:top w:val="single" w:sz="4" w:space="0" w:color="auto"/>
              <w:left w:val="single" w:sz="4" w:space="0" w:color="auto"/>
              <w:bottom w:val="single" w:sz="4" w:space="0" w:color="auto"/>
              <w:right w:val="single" w:sz="4" w:space="0" w:color="auto"/>
            </w:tcBorders>
          </w:tcPr>
          <w:p w14:paraId="340F060D" w14:textId="77777777" w:rsidR="00513A45" w:rsidRPr="004B12C3" w:rsidRDefault="00513A45" w:rsidP="0058665A">
            <w:pPr>
              <w:spacing w:before="0" w:after="0" w:line="360" w:lineRule="auto"/>
              <w:jc w:val="both"/>
            </w:pPr>
            <w:r w:rsidRPr="004B12C3">
              <w:rPr>
                <w:color w:val="000000"/>
                <w:szCs w:val="26"/>
                <w:shd w:val="clear" w:color="auto" w:fill="FFFFFF"/>
              </w:rPr>
              <w:t>Giấy cam đoan làm thủ thuật</w:t>
            </w:r>
          </w:p>
        </w:tc>
        <w:tc>
          <w:tcPr>
            <w:tcW w:w="3536" w:type="dxa"/>
            <w:tcBorders>
              <w:top w:val="single" w:sz="4" w:space="0" w:color="auto"/>
              <w:left w:val="single" w:sz="4" w:space="0" w:color="auto"/>
              <w:bottom w:val="single" w:sz="4" w:space="0" w:color="auto"/>
              <w:right w:val="single" w:sz="4" w:space="0" w:color="auto"/>
            </w:tcBorders>
          </w:tcPr>
          <w:p w14:paraId="3F67DD57" w14:textId="527A6675" w:rsidR="00513A45" w:rsidRPr="004B12C3" w:rsidRDefault="00513A45" w:rsidP="0058665A">
            <w:pPr>
              <w:spacing w:before="0" w:after="0" w:line="360" w:lineRule="auto"/>
              <w:jc w:val="both"/>
            </w:pPr>
            <w:r w:rsidRPr="004B12C3">
              <w:t>Quy trình Khám bệnh và Tư vấn</w:t>
            </w:r>
          </w:p>
        </w:tc>
        <w:tc>
          <w:tcPr>
            <w:tcW w:w="2486" w:type="dxa"/>
            <w:tcBorders>
              <w:top w:val="single" w:sz="4" w:space="0" w:color="auto"/>
              <w:left w:val="single" w:sz="4" w:space="0" w:color="auto"/>
              <w:bottom w:val="single" w:sz="4" w:space="0" w:color="auto"/>
              <w:right w:val="single" w:sz="4" w:space="0" w:color="auto"/>
            </w:tcBorders>
          </w:tcPr>
          <w:p w14:paraId="0EA32A6D" w14:textId="30571A4F" w:rsidR="00513A45" w:rsidRPr="004B12C3" w:rsidRDefault="00025ECA" w:rsidP="0058665A">
            <w:pPr>
              <w:spacing w:before="0" w:after="0" w:line="360" w:lineRule="auto"/>
              <w:jc w:val="both"/>
              <w:rPr>
                <w:color w:val="000000"/>
                <w:szCs w:val="26"/>
              </w:rPr>
            </w:pPr>
            <w:hyperlink w:anchor="_Chỉ_định_dịch" w:history="1">
              <w:r w:rsidR="00513A45" w:rsidRPr="004B12C3">
                <w:rPr>
                  <w:rStyle w:val="Hyperlink"/>
                  <w:szCs w:val="26"/>
                </w:rPr>
                <w:t>Chỉ định dịch vụ</w:t>
              </w:r>
            </w:hyperlink>
          </w:p>
        </w:tc>
        <w:tc>
          <w:tcPr>
            <w:tcW w:w="2334" w:type="dxa"/>
            <w:tcBorders>
              <w:top w:val="single" w:sz="4" w:space="0" w:color="auto"/>
              <w:left w:val="single" w:sz="4" w:space="0" w:color="auto"/>
              <w:bottom w:val="single" w:sz="4" w:space="0" w:color="auto"/>
              <w:right w:val="single" w:sz="4" w:space="0" w:color="auto"/>
            </w:tcBorders>
          </w:tcPr>
          <w:p w14:paraId="249F4694" w14:textId="20176FF4" w:rsidR="00513A45" w:rsidRPr="004B12C3" w:rsidRDefault="002234EE" w:rsidP="0058665A">
            <w:pPr>
              <w:spacing w:before="0" w:after="0" w:line="360" w:lineRule="auto"/>
              <w:jc w:val="both"/>
              <w:rPr>
                <w:szCs w:val="26"/>
              </w:rPr>
            </w:pPr>
            <w:r w:rsidRPr="004B12C3">
              <w:rPr>
                <w:szCs w:val="26"/>
              </w:rPr>
              <w:t>Sau khi chỉ định dịch vụ</w:t>
            </w:r>
          </w:p>
        </w:tc>
      </w:tr>
      <w:tr w:rsidR="00513A45" w:rsidRPr="004B12C3" w14:paraId="06AA0FBF" w14:textId="77777777" w:rsidTr="007515E3">
        <w:tc>
          <w:tcPr>
            <w:tcW w:w="704" w:type="dxa"/>
            <w:tcBorders>
              <w:top w:val="single" w:sz="4" w:space="0" w:color="auto"/>
              <w:left w:val="single" w:sz="4" w:space="0" w:color="auto"/>
              <w:bottom w:val="single" w:sz="4" w:space="0" w:color="auto"/>
              <w:right w:val="single" w:sz="4" w:space="0" w:color="auto"/>
            </w:tcBorders>
            <w:shd w:val="clear" w:color="auto" w:fill="auto"/>
          </w:tcPr>
          <w:p w14:paraId="3AFFB45A" w14:textId="77777777" w:rsidR="00513A45" w:rsidRPr="004B12C3" w:rsidRDefault="00513A45" w:rsidP="0058665A">
            <w:pPr>
              <w:pStyle w:val="HRTTableText"/>
              <w:numPr>
                <w:ilvl w:val="0"/>
                <w:numId w:val="26"/>
              </w:numPr>
              <w:spacing w:before="0" w:after="0"/>
              <w:jc w:val="both"/>
              <w:rPr>
                <w:rFonts w:ascii="Times New Roman" w:hAnsi="Times New Roman"/>
                <w:sz w:val="26"/>
                <w:szCs w:val="26"/>
              </w:rPr>
            </w:pPr>
          </w:p>
        </w:tc>
        <w:tc>
          <w:tcPr>
            <w:tcW w:w="2354" w:type="dxa"/>
            <w:tcBorders>
              <w:top w:val="single" w:sz="4" w:space="0" w:color="auto"/>
              <w:left w:val="single" w:sz="4" w:space="0" w:color="auto"/>
              <w:bottom w:val="single" w:sz="4" w:space="0" w:color="auto"/>
              <w:right w:val="single" w:sz="4" w:space="0" w:color="auto"/>
            </w:tcBorders>
            <w:shd w:val="clear" w:color="auto" w:fill="auto"/>
          </w:tcPr>
          <w:p w14:paraId="7EB6BECD" w14:textId="77777777" w:rsidR="00513A45" w:rsidRPr="004B12C3" w:rsidRDefault="00513A45" w:rsidP="0058665A">
            <w:pPr>
              <w:spacing w:before="0" w:after="0" w:line="360" w:lineRule="auto"/>
              <w:jc w:val="both"/>
            </w:pPr>
            <w:r w:rsidRPr="004B12C3">
              <w:rPr>
                <w:color w:val="000000"/>
                <w:sz w:val="23"/>
                <w:szCs w:val="23"/>
                <w:shd w:val="clear" w:color="auto" w:fill="FFFFFF"/>
              </w:rPr>
              <w:t>TA_HSBA_09</w:t>
            </w:r>
          </w:p>
        </w:tc>
        <w:tc>
          <w:tcPr>
            <w:tcW w:w="3612" w:type="dxa"/>
            <w:tcBorders>
              <w:top w:val="single" w:sz="4" w:space="0" w:color="auto"/>
              <w:left w:val="single" w:sz="4" w:space="0" w:color="auto"/>
              <w:bottom w:val="single" w:sz="4" w:space="0" w:color="auto"/>
              <w:right w:val="single" w:sz="4" w:space="0" w:color="auto"/>
            </w:tcBorders>
            <w:shd w:val="clear" w:color="auto" w:fill="auto"/>
          </w:tcPr>
          <w:p w14:paraId="43C2C412" w14:textId="77777777" w:rsidR="00513A45" w:rsidRPr="004B12C3" w:rsidRDefault="00513A45" w:rsidP="0058665A">
            <w:pPr>
              <w:spacing w:before="0" w:after="0" w:line="360" w:lineRule="auto"/>
              <w:jc w:val="both"/>
              <w:rPr>
                <w:szCs w:val="26"/>
                <w:shd w:val="clear" w:color="auto" w:fill="FFFFFF"/>
              </w:rPr>
            </w:pPr>
            <w:r w:rsidRPr="004B12C3">
              <w:rPr>
                <w:szCs w:val="26"/>
                <w:shd w:val="clear" w:color="auto" w:fill="FFFFFF"/>
              </w:rPr>
              <w:t>Phiếu khám trước nội soi tiêu hóa</w:t>
            </w:r>
          </w:p>
        </w:tc>
        <w:tc>
          <w:tcPr>
            <w:tcW w:w="3536" w:type="dxa"/>
            <w:tcBorders>
              <w:top w:val="single" w:sz="4" w:space="0" w:color="auto"/>
              <w:left w:val="single" w:sz="4" w:space="0" w:color="auto"/>
              <w:bottom w:val="single" w:sz="4" w:space="0" w:color="auto"/>
              <w:right w:val="single" w:sz="4" w:space="0" w:color="auto"/>
            </w:tcBorders>
            <w:shd w:val="clear" w:color="auto" w:fill="auto"/>
          </w:tcPr>
          <w:p w14:paraId="7865A3B3" w14:textId="14BB7A25" w:rsidR="00513A45" w:rsidRPr="004B12C3" w:rsidRDefault="00513A45" w:rsidP="0058665A">
            <w:pPr>
              <w:spacing w:before="0" w:after="0" w:line="360" w:lineRule="auto"/>
              <w:jc w:val="both"/>
            </w:pPr>
            <w:r w:rsidRPr="004B12C3">
              <w:t>Quy trình Khám bệnh và Tư vấn</w:t>
            </w:r>
          </w:p>
        </w:tc>
        <w:tc>
          <w:tcPr>
            <w:tcW w:w="2486" w:type="dxa"/>
            <w:tcBorders>
              <w:top w:val="single" w:sz="4" w:space="0" w:color="auto"/>
              <w:left w:val="single" w:sz="4" w:space="0" w:color="auto"/>
              <w:bottom w:val="single" w:sz="4" w:space="0" w:color="auto"/>
              <w:right w:val="single" w:sz="4" w:space="0" w:color="auto"/>
            </w:tcBorders>
            <w:shd w:val="clear" w:color="auto" w:fill="auto"/>
          </w:tcPr>
          <w:p w14:paraId="6E461577" w14:textId="5ED8BB8E" w:rsidR="00513A45" w:rsidRPr="004B12C3" w:rsidRDefault="00025ECA" w:rsidP="0058665A">
            <w:pPr>
              <w:spacing w:before="0" w:after="0" w:line="360" w:lineRule="auto"/>
              <w:jc w:val="both"/>
              <w:rPr>
                <w:color w:val="000000"/>
                <w:szCs w:val="26"/>
              </w:rPr>
            </w:pPr>
            <w:hyperlink w:anchor="_Chỉ_định_dịch" w:history="1">
              <w:r w:rsidR="00513A45" w:rsidRPr="004B12C3">
                <w:rPr>
                  <w:rStyle w:val="Hyperlink"/>
                  <w:szCs w:val="26"/>
                </w:rPr>
                <w:t>Chỉ định dịch vụ</w:t>
              </w:r>
            </w:hyperlink>
          </w:p>
        </w:tc>
        <w:tc>
          <w:tcPr>
            <w:tcW w:w="2334" w:type="dxa"/>
            <w:tcBorders>
              <w:top w:val="single" w:sz="4" w:space="0" w:color="auto"/>
              <w:left w:val="single" w:sz="4" w:space="0" w:color="auto"/>
              <w:bottom w:val="single" w:sz="4" w:space="0" w:color="auto"/>
              <w:right w:val="single" w:sz="4" w:space="0" w:color="auto"/>
            </w:tcBorders>
            <w:shd w:val="clear" w:color="auto" w:fill="auto"/>
          </w:tcPr>
          <w:p w14:paraId="11B277C9" w14:textId="7EAEF105" w:rsidR="00513A45" w:rsidRPr="004B12C3" w:rsidRDefault="002234EE" w:rsidP="0058665A">
            <w:pPr>
              <w:spacing w:before="0" w:after="0" w:line="360" w:lineRule="auto"/>
              <w:jc w:val="both"/>
              <w:rPr>
                <w:szCs w:val="26"/>
              </w:rPr>
            </w:pPr>
            <w:r w:rsidRPr="004B12C3">
              <w:rPr>
                <w:szCs w:val="26"/>
              </w:rPr>
              <w:t>Sau khi chỉ định dịch vụ</w:t>
            </w:r>
          </w:p>
        </w:tc>
      </w:tr>
      <w:tr w:rsidR="00513A45" w:rsidRPr="004B12C3" w14:paraId="30E4DFB6" w14:textId="77777777" w:rsidTr="007515E3">
        <w:tc>
          <w:tcPr>
            <w:tcW w:w="704" w:type="dxa"/>
            <w:tcBorders>
              <w:top w:val="single" w:sz="4" w:space="0" w:color="auto"/>
              <w:left w:val="single" w:sz="4" w:space="0" w:color="auto"/>
              <w:bottom w:val="single" w:sz="4" w:space="0" w:color="auto"/>
              <w:right w:val="single" w:sz="4" w:space="0" w:color="auto"/>
            </w:tcBorders>
          </w:tcPr>
          <w:p w14:paraId="076A573C" w14:textId="77777777" w:rsidR="00513A45" w:rsidRPr="004B12C3" w:rsidRDefault="00513A45" w:rsidP="0058665A">
            <w:pPr>
              <w:pStyle w:val="HRTTableText"/>
              <w:numPr>
                <w:ilvl w:val="0"/>
                <w:numId w:val="26"/>
              </w:numPr>
              <w:spacing w:before="0" w:after="0"/>
              <w:jc w:val="both"/>
              <w:rPr>
                <w:rFonts w:ascii="Times New Roman" w:hAnsi="Times New Roman"/>
                <w:sz w:val="26"/>
                <w:szCs w:val="26"/>
              </w:rPr>
            </w:pPr>
          </w:p>
        </w:tc>
        <w:tc>
          <w:tcPr>
            <w:tcW w:w="2354" w:type="dxa"/>
            <w:tcBorders>
              <w:top w:val="single" w:sz="4" w:space="0" w:color="auto"/>
              <w:left w:val="single" w:sz="4" w:space="0" w:color="auto"/>
              <w:bottom w:val="single" w:sz="4" w:space="0" w:color="auto"/>
              <w:right w:val="single" w:sz="4" w:space="0" w:color="auto"/>
            </w:tcBorders>
          </w:tcPr>
          <w:p w14:paraId="15A149F4" w14:textId="77777777" w:rsidR="00513A45" w:rsidRPr="004B12C3" w:rsidRDefault="00513A45" w:rsidP="0058665A">
            <w:pPr>
              <w:spacing w:before="0" w:after="0" w:line="360" w:lineRule="auto"/>
              <w:jc w:val="both"/>
            </w:pPr>
            <w:r w:rsidRPr="004B12C3">
              <w:rPr>
                <w:color w:val="000000"/>
                <w:shd w:val="clear" w:color="auto" w:fill="FFFFFF"/>
              </w:rPr>
              <w:t>TA_HSBA_53</w:t>
            </w:r>
          </w:p>
        </w:tc>
        <w:tc>
          <w:tcPr>
            <w:tcW w:w="3612" w:type="dxa"/>
            <w:tcBorders>
              <w:top w:val="single" w:sz="4" w:space="0" w:color="auto"/>
              <w:left w:val="single" w:sz="4" w:space="0" w:color="auto"/>
              <w:bottom w:val="single" w:sz="4" w:space="0" w:color="auto"/>
              <w:right w:val="single" w:sz="4" w:space="0" w:color="auto"/>
            </w:tcBorders>
          </w:tcPr>
          <w:p w14:paraId="679ECF1C" w14:textId="77777777" w:rsidR="00513A45" w:rsidRPr="004B12C3" w:rsidRDefault="00513A45" w:rsidP="0058665A">
            <w:pPr>
              <w:spacing w:before="0" w:after="0" w:line="360" w:lineRule="auto"/>
              <w:jc w:val="both"/>
              <w:rPr>
                <w:shd w:val="clear" w:color="auto" w:fill="FFFFFF"/>
              </w:rPr>
            </w:pPr>
            <w:r w:rsidRPr="004B12C3">
              <w:rPr>
                <w:shd w:val="clear" w:color="auto" w:fill="FFFFFF"/>
              </w:rPr>
              <w:t>Đơn thuốc</w:t>
            </w:r>
          </w:p>
        </w:tc>
        <w:tc>
          <w:tcPr>
            <w:tcW w:w="3536" w:type="dxa"/>
            <w:tcBorders>
              <w:top w:val="single" w:sz="4" w:space="0" w:color="auto"/>
              <w:left w:val="single" w:sz="4" w:space="0" w:color="auto"/>
              <w:bottom w:val="single" w:sz="4" w:space="0" w:color="auto"/>
              <w:right w:val="single" w:sz="4" w:space="0" w:color="auto"/>
            </w:tcBorders>
          </w:tcPr>
          <w:p w14:paraId="527C4B39" w14:textId="77777777" w:rsidR="00513A45" w:rsidRPr="004B12C3" w:rsidRDefault="00513A45" w:rsidP="0058665A">
            <w:pPr>
              <w:spacing w:before="0" w:after="0" w:line="360" w:lineRule="auto"/>
              <w:jc w:val="both"/>
            </w:pPr>
            <w:r w:rsidRPr="004B12C3">
              <w:t xml:space="preserve">Quy trình Xử trí khám bệnh </w:t>
            </w:r>
          </w:p>
        </w:tc>
        <w:tc>
          <w:tcPr>
            <w:tcW w:w="2486" w:type="dxa"/>
            <w:tcBorders>
              <w:top w:val="single" w:sz="4" w:space="0" w:color="auto"/>
              <w:left w:val="single" w:sz="4" w:space="0" w:color="auto"/>
              <w:bottom w:val="single" w:sz="4" w:space="0" w:color="auto"/>
              <w:right w:val="single" w:sz="4" w:space="0" w:color="auto"/>
            </w:tcBorders>
          </w:tcPr>
          <w:p w14:paraId="055EB2AF" w14:textId="77777777" w:rsidR="00513A45" w:rsidRPr="004B12C3" w:rsidRDefault="00025ECA" w:rsidP="0058665A">
            <w:pPr>
              <w:spacing w:before="0" w:after="0" w:line="360" w:lineRule="auto"/>
              <w:jc w:val="both"/>
              <w:rPr>
                <w:color w:val="000000"/>
                <w:szCs w:val="26"/>
              </w:rPr>
            </w:pPr>
            <w:hyperlink w:anchor="_Kê_đơn" w:history="1">
              <w:r w:rsidR="00513A45" w:rsidRPr="004B12C3">
                <w:rPr>
                  <w:rStyle w:val="Hyperlink"/>
                  <w:szCs w:val="26"/>
                </w:rPr>
                <w:t>Kê đơn</w:t>
              </w:r>
            </w:hyperlink>
          </w:p>
        </w:tc>
        <w:tc>
          <w:tcPr>
            <w:tcW w:w="2334" w:type="dxa"/>
            <w:tcBorders>
              <w:top w:val="single" w:sz="4" w:space="0" w:color="auto"/>
              <w:left w:val="single" w:sz="4" w:space="0" w:color="auto"/>
              <w:bottom w:val="single" w:sz="4" w:space="0" w:color="auto"/>
              <w:right w:val="single" w:sz="4" w:space="0" w:color="auto"/>
            </w:tcBorders>
          </w:tcPr>
          <w:p w14:paraId="1CF9A969" w14:textId="77777777" w:rsidR="00513A45" w:rsidRPr="004B12C3" w:rsidRDefault="00513A45" w:rsidP="0058665A">
            <w:pPr>
              <w:spacing w:before="0" w:after="0" w:line="360" w:lineRule="auto"/>
              <w:jc w:val="both"/>
              <w:rPr>
                <w:szCs w:val="26"/>
              </w:rPr>
            </w:pPr>
          </w:p>
        </w:tc>
      </w:tr>
      <w:tr w:rsidR="00513A45" w:rsidRPr="004B12C3" w14:paraId="25E2A825" w14:textId="77777777" w:rsidTr="007515E3">
        <w:tc>
          <w:tcPr>
            <w:tcW w:w="704" w:type="dxa"/>
            <w:tcBorders>
              <w:top w:val="single" w:sz="4" w:space="0" w:color="auto"/>
              <w:left w:val="single" w:sz="4" w:space="0" w:color="auto"/>
              <w:bottom w:val="single" w:sz="4" w:space="0" w:color="auto"/>
              <w:right w:val="single" w:sz="4" w:space="0" w:color="auto"/>
            </w:tcBorders>
          </w:tcPr>
          <w:p w14:paraId="5767164B" w14:textId="77777777" w:rsidR="00513A45" w:rsidRPr="004B12C3" w:rsidRDefault="00513A45" w:rsidP="0058665A">
            <w:pPr>
              <w:pStyle w:val="HRTTableText"/>
              <w:numPr>
                <w:ilvl w:val="0"/>
                <w:numId w:val="26"/>
              </w:numPr>
              <w:spacing w:before="0" w:after="0"/>
              <w:jc w:val="both"/>
              <w:rPr>
                <w:rFonts w:ascii="Times New Roman" w:hAnsi="Times New Roman"/>
                <w:color w:val="auto"/>
                <w:sz w:val="26"/>
                <w:szCs w:val="26"/>
              </w:rPr>
            </w:pPr>
          </w:p>
        </w:tc>
        <w:tc>
          <w:tcPr>
            <w:tcW w:w="2354" w:type="dxa"/>
            <w:tcBorders>
              <w:top w:val="single" w:sz="4" w:space="0" w:color="auto"/>
              <w:left w:val="single" w:sz="4" w:space="0" w:color="auto"/>
              <w:bottom w:val="single" w:sz="4" w:space="0" w:color="auto"/>
              <w:right w:val="single" w:sz="4" w:space="0" w:color="auto"/>
            </w:tcBorders>
          </w:tcPr>
          <w:p w14:paraId="28CF1889" w14:textId="77777777" w:rsidR="00513A45" w:rsidRPr="004B12C3" w:rsidRDefault="00513A45" w:rsidP="0058665A">
            <w:pPr>
              <w:spacing w:before="0" w:after="0" w:line="360" w:lineRule="auto"/>
              <w:jc w:val="both"/>
            </w:pPr>
            <w:r w:rsidRPr="004B12C3">
              <w:rPr>
                <w:color w:val="000000"/>
                <w:shd w:val="clear" w:color="auto" w:fill="FFFFFF"/>
              </w:rPr>
              <w:t>TA_HSBA_55</w:t>
            </w:r>
          </w:p>
        </w:tc>
        <w:tc>
          <w:tcPr>
            <w:tcW w:w="3612" w:type="dxa"/>
            <w:tcBorders>
              <w:top w:val="single" w:sz="4" w:space="0" w:color="auto"/>
              <w:left w:val="single" w:sz="4" w:space="0" w:color="auto"/>
              <w:bottom w:val="single" w:sz="4" w:space="0" w:color="auto"/>
              <w:right w:val="single" w:sz="4" w:space="0" w:color="auto"/>
            </w:tcBorders>
          </w:tcPr>
          <w:p w14:paraId="2BECF8B7" w14:textId="77777777" w:rsidR="00513A45" w:rsidRPr="004B12C3" w:rsidRDefault="00513A45" w:rsidP="0058665A">
            <w:pPr>
              <w:spacing w:before="0" w:after="0" w:line="360" w:lineRule="auto"/>
              <w:jc w:val="both"/>
              <w:rPr>
                <w:shd w:val="clear" w:color="auto" w:fill="FFFFFF"/>
              </w:rPr>
            </w:pPr>
            <w:r w:rsidRPr="004B12C3">
              <w:rPr>
                <w:shd w:val="clear" w:color="auto" w:fill="FFFFFF"/>
              </w:rPr>
              <w:t>Giấy hẹn phẫu thuật thủ thuật</w:t>
            </w:r>
          </w:p>
        </w:tc>
        <w:tc>
          <w:tcPr>
            <w:tcW w:w="3536" w:type="dxa"/>
            <w:tcBorders>
              <w:top w:val="single" w:sz="4" w:space="0" w:color="auto"/>
              <w:left w:val="single" w:sz="4" w:space="0" w:color="auto"/>
              <w:bottom w:val="single" w:sz="4" w:space="0" w:color="auto"/>
              <w:right w:val="single" w:sz="4" w:space="0" w:color="auto"/>
            </w:tcBorders>
          </w:tcPr>
          <w:p w14:paraId="3D0E601E" w14:textId="77777777" w:rsidR="00513A45" w:rsidRPr="004B12C3" w:rsidRDefault="00513A45" w:rsidP="0058665A">
            <w:pPr>
              <w:spacing w:before="0" w:after="0" w:line="360" w:lineRule="auto"/>
              <w:jc w:val="both"/>
            </w:pPr>
            <w:r w:rsidRPr="004B12C3">
              <w:t>Quy trình Xử trí khám bệnh</w:t>
            </w:r>
          </w:p>
        </w:tc>
        <w:tc>
          <w:tcPr>
            <w:tcW w:w="2486" w:type="dxa"/>
            <w:tcBorders>
              <w:top w:val="single" w:sz="4" w:space="0" w:color="auto"/>
              <w:left w:val="single" w:sz="4" w:space="0" w:color="auto"/>
              <w:bottom w:val="single" w:sz="4" w:space="0" w:color="auto"/>
              <w:right w:val="single" w:sz="4" w:space="0" w:color="auto"/>
            </w:tcBorders>
          </w:tcPr>
          <w:p w14:paraId="6B8A3E5B" w14:textId="77777777" w:rsidR="00513A45" w:rsidRPr="004B12C3" w:rsidRDefault="00025ECA" w:rsidP="0058665A">
            <w:pPr>
              <w:spacing w:before="0" w:after="0" w:line="360" w:lineRule="auto"/>
              <w:jc w:val="both"/>
              <w:rPr>
                <w:szCs w:val="26"/>
              </w:rPr>
            </w:pPr>
            <w:hyperlink w:anchor="_Hẹn_khám" w:history="1">
              <w:r w:rsidR="00513A45" w:rsidRPr="004B12C3">
                <w:rPr>
                  <w:rStyle w:val="Hyperlink"/>
                  <w:szCs w:val="26"/>
                </w:rPr>
                <w:t>Hẹn khám</w:t>
              </w:r>
            </w:hyperlink>
          </w:p>
        </w:tc>
        <w:tc>
          <w:tcPr>
            <w:tcW w:w="2334" w:type="dxa"/>
            <w:tcBorders>
              <w:top w:val="single" w:sz="4" w:space="0" w:color="auto"/>
              <w:left w:val="single" w:sz="4" w:space="0" w:color="auto"/>
              <w:bottom w:val="single" w:sz="4" w:space="0" w:color="auto"/>
              <w:right w:val="single" w:sz="4" w:space="0" w:color="auto"/>
            </w:tcBorders>
          </w:tcPr>
          <w:p w14:paraId="318712A2" w14:textId="77777777" w:rsidR="00513A45" w:rsidRPr="004B12C3" w:rsidRDefault="00513A45" w:rsidP="0058665A">
            <w:pPr>
              <w:spacing w:before="0" w:after="0" w:line="360" w:lineRule="auto"/>
              <w:jc w:val="both"/>
              <w:rPr>
                <w:szCs w:val="26"/>
              </w:rPr>
            </w:pPr>
          </w:p>
        </w:tc>
      </w:tr>
      <w:tr w:rsidR="00513A45" w:rsidRPr="004B12C3" w14:paraId="0BCFF0C5" w14:textId="77777777" w:rsidTr="007515E3">
        <w:tc>
          <w:tcPr>
            <w:tcW w:w="704" w:type="dxa"/>
            <w:tcBorders>
              <w:top w:val="single" w:sz="4" w:space="0" w:color="auto"/>
              <w:left w:val="single" w:sz="4" w:space="0" w:color="auto"/>
              <w:bottom w:val="single" w:sz="4" w:space="0" w:color="auto"/>
              <w:right w:val="single" w:sz="4" w:space="0" w:color="auto"/>
            </w:tcBorders>
            <w:shd w:val="clear" w:color="auto" w:fill="auto"/>
          </w:tcPr>
          <w:p w14:paraId="03595E60" w14:textId="77777777" w:rsidR="00513A45" w:rsidRPr="004B12C3" w:rsidRDefault="00513A45" w:rsidP="0058665A">
            <w:pPr>
              <w:pStyle w:val="HRTTableText"/>
              <w:numPr>
                <w:ilvl w:val="0"/>
                <w:numId w:val="26"/>
              </w:numPr>
              <w:spacing w:before="0" w:after="0"/>
              <w:jc w:val="both"/>
              <w:rPr>
                <w:rFonts w:ascii="Times New Roman" w:hAnsi="Times New Roman"/>
                <w:sz w:val="26"/>
                <w:szCs w:val="26"/>
              </w:rPr>
            </w:pPr>
          </w:p>
        </w:tc>
        <w:tc>
          <w:tcPr>
            <w:tcW w:w="2354" w:type="dxa"/>
            <w:tcBorders>
              <w:top w:val="single" w:sz="4" w:space="0" w:color="auto"/>
              <w:left w:val="single" w:sz="4" w:space="0" w:color="auto"/>
              <w:bottom w:val="single" w:sz="4" w:space="0" w:color="auto"/>
              <w:right w:val="single" w:sz="4" w:space="0" w:color="auto"/>
            </w:tcBorders>
            <w:shd w:val="clear" w:color="auto" w:fill="auto"/>
          </w:tcPr>
          <w:p w14:paraId="16862E91" w14:textId="77777777" w:rsidR="00513A45" w:rsidRPr="004B12C3" w:rsidRDefault="00513A45" w:rsidP="0058665A">
            <w:pPr>
              <w:spacing w:before="0" w:after="0" w:line="360" w:lineRule="auto"/>
              <w:jc w:val="both"/>
            </w:pPr>
            <w:r w:rsidRPr="004B12C3">
              <w:rPr>
                <w:color w:val="000000"/>
                <w:shd w:val="clear" w:color="auto" w:fill="FFFFFF"/>
              </w:rPr>
              <w:t>TA_HSBA_75</w:t>
            </w:r>
          </w:p>
        </w:tc>
        <w:tc>
          <w:tcPr>
            <w:tcW w:w="3612" w:type="dxa"/>
            <w:tcBorders>
              <w:top w:val="single" w:sz="4" w:space="0" w:color="auto"/>
              <w:left w:val="single" w:sz="4" w:space="0" w:color="auto"/>
              <w:bottom w:val="single" w:sz="4" w:space="0" w:color="auto"/>
              <w:right w:val="single" w:sz="4" w:space="0" w:color="auto"/>
            </w:tcBorders>
            <w:shd w:val="clear" w:color="auto" w:fill="auto"/>
          </w:tcPr>
          <w:p w14:paraId="34B5322A" w14:textId="77777777" w:rsidR="00513A45" w:rsidRPr="004B12C3" w:rsidRDefault="00513A45" w:rsidP="0058665A">
            <w:pPr>
              <w:spacing w:before="0" w:after="0" w:line="360" w:lineRule="auto"/>
              <w:jc w:val="both"/>
              <w:rPr>
                <w:shd w:val="clear" w:color="auto" w:fill="FFFFFF"/>
              </w:rPr>
            </w:pPr>
            <w:r w:rsidRPr="004B12C3">
              <w:rPr>
                <w:szCs w:val="26"/>
                <w:shd w:val="clear" w:color="auto" w:fill="FFFFFF"/>
              </w:rPr>
              <w:t>Từ chối thực hiện dịch vụ</w:t>
            </w:r>
          </w:p>
        </w:tc>
        <w:tc>
          <w:tcPr>
            <w:tcW w:w="3536" w:type="dxa"/>
            <w:tcBorders>
              <w:top w:val="single" w:sz="4" w:space="0" w:color="auto"/>
              <w:left w:val="single" w:sz="4" w:space="0" w:color="auto"/>
              <w:bottom w:val="single" w:sz="4" w:space="0" w:color="auto"/>
              <w:right w:val="single" w:sz="4" w:space="0" w:color="auto"/>
            </w:tcBorders>
            <w:shd w:val="clear" w:color="auto" w:fill="auto"/>
          </w:tcPr>
          <w:p w14:paraId="3D47140D" w14:textId="71405C72" w:rsidR="00513A45" w:rsidRPr="004B12C3" w:rsidRDefault="00513A45" w:rsidP="0058665A">
            <w:pPr>
              <w:spacing w:before="0" w:after="0" w:line="360" w:lineRule="auto"/>
              <w:jc w:val="both"/>
            </w:pPr>
            <w:r w:rsidRPr="004B12C3">
              <w:t xml:space="preserve">Quy trình Khám bệnh và Tư vấn </w:t>
            </w:r>
          </w:p>
        </w:tc>
        <w:tc>
          <w:tcPr>
            <w:tcW w:w="2486" w:type="dxa"/>
            <w:tcBorders>
              <w:top w:val="single" w:sz="4" w:space="0" w:color="auto"/>
              <w:left w:val="single" w:sz="4" w:space="0" w:color="auto"/>
              <w:bottom w:val="single" w:sz="4" w:space="0" w:color="auto"/>
              <w:right w:val="single" w:sz="4" w:space="0" w:color="auto"/>
            </w:tcBorders>
            <w:shd w:val="clear" w:color="auto" w:fill="auto"/>
          </w:tcPr>
          <w:p w14:paraId="6AD8FE47" w14:textId="55F38BFC" w:rsidR="00513A45" w:rsidRPr="004B12C3" w:rsidRDefault="00025ECA" w:rsidP="0058665A">
            <w:pPr>
              <w:spacing w:before="0" w:after="0" w:line="360" w:lineRule="auto"/>
              <w:jc w:val="both"/>
              <w:rPr>
                <w:color w:val="000000"/>
                <w:szCs w:val="26"/>
              </w:rPr>
            </w:pPr>
            <w:hyperlink w:anchor="_Chỉ_định_dịch" w:history="1">
              <w:r w:rsidR="00513A45" w:rsidRPr="004B12C3">
                <w:rPr>
                  <w:rStyle w:val="Hyperlink"/>
                  <w:szCs w:val="26"/>
                </w:rPr>
                <w:t>Chỉ định dịch vụ</w:t>
              </w:r>
            </w:hyperlink>
          </w:p>
        </w:tc>
        <w:tc>
          <w:tcPr>
            <w:tcW w:w="2334" w:type="dxa"/>
            <w:tcBorders>
              <w:top w:val="single" w:sz="4" w:space="0" w:color="auto"/>
              <w:left w:val="single" w:sz="4" w:space="0" w:color="auto"/>
              <w:bottom w:val="single" w:sz="4" w:space="0" w:color="auto"/>
              <w:right w:val="single" w:sz="4" w:space="0" w:color="auto"/>
            </w:tcBorders>
            <w:shd w:val="clear" w:color="auto" w:fill="auto"/>
          </w:tcPr>
          <w:p w14:paraId="219FD58B" w14:textId="425750D0" w:rsidR="00513A45" w:rsidRPr="004B12C3" w:rsidRDefault="002234EE" w:rsidP="0058665A">
            <w:pPr>
              <w:spacing w:before="0" w:after="0" w:line="360" w:lineRule="auto"/>
              <w:jc w:val="both"/>
              <w:rPr>
                <w:szCs w:val="26"/>
              </w:rPr>
            </w:pPr>
            <w:r w:rsidRPr="004B12C3">
              <w:rPr>
                <w:szCs w:val="26"/>
              </w:rPr>
              <w:t>Sau khi chỉ định dịch vụ</w:t>
            </w:r>
          </w:p>
        </w:tc>
      </w:tr>
      <w:tr w:rsidR="00513A45" w:rsidRPr="004B12C3" w14:paraId="56C160E9" w14:textId="77777777" w:rsidTr="007515E3">
        <w:tc>
          <w:tcPr>
            <w:tcW w:w="704" w:type="dxa"/>
            <w:tcBorders>
              <w:top w:val="single" w:sz="4" w:space="0" w:color="auto"/>
              <w:left w:val="single" w:sz="4" w:space="0" w:color="auto"/>
              <w:bottom w:val="single" w:sz="4" w:space="0" w:color="auto"/>
              <w:right w:val="single" w:sz="4" w:space="0" w:color="auto"/>
            </w:tcBorders>
          </w:tcPr>
          <w:p w14:paraId="43545CAE" w14:textId="77777777" w:rsidR="00513A45" w:rsidRPr="004B12C3" w:rsidRDefault="00513A45" w:rsidP="0058665A">
            <w:pPr>
              <w:pStyle w:val="HRTTableText"/>
              <w:numPr>
                <w:ilvl w:val="0"/>
                <w:numId w:val="26"/>
              </w:numPr>
              <w:spacing w:before="0" w:after="0"/>
              <w:jc w:val="both"/>
              <w:rPr>
                <w:rFonts w:ascii="Times New Roman" w:hAnsi="Times New Roman"/>
                <w:sz w:val="26"/>
                <w:szCs w:val="26"/>
              </w:rPr>
            </w:pPr>
          </w:p>
        </w:tc>
        <w:tc>
          <w:tcPr>
            <w:tcW w:w="2354" w:type="dxa"/>
            <w:tcBorders>
              <w:top w:val="single" w:sz="4" w:space="0" w:color="auto"/>
              <w:left w:val="single" w:sz="4" w:space="0" w:color="auto"/>
              <w:bottom w:val="single" w:sz="4" w:space="0" w:color="auto"/>
              <w:right w:val="single" w:sz="4" w:space="0" w:color="auto"/>
            </w:tcBorders>
          </w:tcPr>
          <w:p w14:paraId="16745202" w14:textId="77777777" w:rsidR="00513A45" w:rsidRPr="004B12C3" w:rsidRDefault="00513A45" w:rsidP="0058665A">
            <w:pPr>
              <w:spacing w:before="0" w:after="0" w:line="360" w:lineRule="auto"/>
              <w:jc w:val="both"/>
            </w:pPr>
            <w:r w:rsidRPr="004B12C3">
              <w:rPr>
                <w:color w:val="000000"/>
                <w:shd w:val="clear" w:color="auto" w:fill="FFFFFF"/>
              </w:rPr>
              <w:t>TA_HSBA_12</w:t>
            </w:r>
          </w:p>
        </w:tc>
        <w:tc>
          <w:tcPr>
            <w:tcW w:w="3612" w:type="dxa"/>
            <w:tcBorders>
              <w:top w:val="single" w:sz="4" w:space="0" w:color="auto"/>
              <w:left w:val="single" w:sz="4" w:space="0" w:color="auto"/>
              <w:bottom w:val="single" w:sz="4" w:space="0" w:color="auto"/>
              <w:right w:val="single" w:sz="4" w:space="0" w:color="auto"/>
            </w:tcBorders>
          </w:tcPr>
          <w:p w14:paraId="077AE58E" w14:textId="77777777" w:rsidR="00513A45" w:rsidRPr="004B12C3" w:rsidRDefault="00513A45" w:rsidP="0058665A">
            <w:pPr>
              <w:spacing w:before="0" w:after="0" w:line="360" w:lineRule="auto"/>
              <w:jc w:val="both"/>
              <w:rPr>
                <w:color w:val="00B050"/>
                <w:shd w:val="clear" w:color="auto" w:fill="FFFFFF"/>
              </w:rPr>
            </w:pPr>
            <w:r w:rsidRPr="004B12C3">
              <w:rPr>
                <w:color w:val="000000"/>
                <w:szCs w:val="26"/>
                <w:shd w:val="clear" w:color="auto" w:fill="FFFFFF"/>
              </w:rPr>
              <w:t>Phiếu đồng ý làm xét nghiệm HIV</w:t>
            </w:r>
          </w:p>
        </w:tc>
        <w:tc>
          <w:tcPr>
            <w:tcW w:w="3536" w:type="dxa"/>
            <w:tcBorders>
              <w:top w:val="single" w:sz="4" w:space="0" w:color="auto"/>
              <w:left w:val="single" w:sz="4" w:space="0" w:color="auto"/>
              <w:bottom w:val="single" w:sz="4" w:space="0" w:color="auto"/>
              <w:right w:val="single" w:sz="4" w:space="0" w:color="auto"/>
            </w:tcBorders>
          </w:tcPr>
          <w:p w14:paraId="10C52F5D" w14:textId="77777777" w:rsidR="00513A45" w:rsidRPr="004B12C3" w:rsidRDefault="00513A45" w:rsidP="0058665A">
            <w:pPr>
              <w:spacing w:before="0" w:after="0" w:line="360" w:lineRule="auto"/>
              <w:jc w:val="both"/>
            </w:pPr>
            <w:r w:rsidRPr="004B12C3">
              <w:t>Quy trình Khám bệnh và Tư vấn</w:t>
            </w:r>
          </w:p>
        </w:tc>
        <w:tc>
          <w:tcPr>
            <w:tcW w:w="2486" w:type="dxa"/>
            <w:tcBorders>
              <w:top w:val="single" w:sz="4" w:space="0" w:color="auto"/>
              <w:left w:val="single" w:sz="4" w:space="0" w:color="auto"/>
              <w:bottom w:val="single" w:sz="4" w:space="0" w:color="auto"/>
              <w:right w:val="single" w:sz="4" w:space="0" w:color="auto"/>
            </w:tcBorders>
          </w:tcPr>
          <w:p w14:paraId="77B6ADCA" w14:textId="6DA59205" w:rsidR="00513A45" w:rsidRPr="004B12C3" w:rsidRDefault="00025ECA" w:rsidP="0058665A">
            <w:pPr>
              <w:spacing w:before="0" w:after="0" w:line="360" w:lineRule="auto"/>
              <w:jc w:val="both"/>
              <w:rPr>
                <w:color w:val="000000"/>
                <w:szCs w:val="26"/>
              </w:rPr>
            </w:pPr>
            <w:hyperlink w:anchor="_Chỉ_định_dịch" w:history="1">
              <w:r w:rsidR="00513A45" w:rsidRPr="004B12C3">
                <w:rPr>
                  <w:rStyle w:val="Hyperlink"/>
                  <w:szCs w:val="26"/>
                </w:rPr>
                <w:t>Chỉ định dịch vụ</w:t>
              </w:r>
            </w:hyperlink>
          </w:p>
        </w:tc>
        <w:tc>
          <w:tcPr>
            <w:tcW w:w="2334" w:type="dxa"/>
            <w:tcBorders>
              <w:top w:val="single" w:sz="4" w:space="0" w:color="auto"/>
              <w:left w:val="single" w:sz="4" w:space="0" w:color="auto"/>
              <w:bottom w:val="single" w:sz="4" w:space="0" w:color="auto"/>
              <w:right w:val="single" w:sz="4" w:space="0" w:color="auto"/>
            </w:tcBorders>
          </w:tcPr>
          <w:p w14:paraId="363628A0" w14:textId="3283B508" w:rsidR="00513A45" w:rsidRPr="004B12C3" w:rsidRDefault="002234EE" w:rsidP="0058665A">
            <w:pPr>
              <w:spacing w:before="0" w:after="0" w:line="360" w:lineRule="auto"/>
              <w:jc w:val="both"/>
              <w:rPr>
                <w:szCs w:val="26"/>
              </w:rPr>
            </w:pPr>
            <w:r w:rsidRPr="004B12C3">
              <w:rPr>
                <w:szCs w:val="26"/>
              </w:rPr>
              <w:t>Sau khi chỉ định dịch vụ</w:t>
            </w:r>
          </w:p>
        </w:tc>
      </w:tr>
      <w:tr w:rsidR="00513A45" w:rsidRPr="004B12C3" w14:paraId="07B88699" w14:textId="77777777" w:rsidTr="007515E3">
        <w:tc>
          <w:tcPr>
            <w:tcW w:w="704" w:type="dxa"/>
            <w:tcBorders>
              <w:top w:val="single" w:sz="4" w:space="0" w:color="auto"/>
              <w:left w:val="single" w:sz="4" w:space="0" w:color="auto"/>
              <w:bottom w:val="single" w:sz="4" w:space="0" w:color="auto"/>
              <w:right w:val="single" w:sz="4" w:space="0" w:color="auto"/>
            </w:tcBorders>
          </w:tcPr>
          <w:p w14:paraId="53AF9BDE" w14:textId="77777777" w:rsidR="00513A45" w:rsidRPr="004B12C3" w:rsidRDefault="00513A45" w:rsidP="0058665A">
            <w:pPr>
              <w:pStyle w:val="HRTTableText"/>
              <w:numPr>
                <w:ilvl w:val="0"/>
                <w:numId w:val="26"/>
              </w:numPr>
              <w:spacing w:before="0" w:after="0"/>
              <w:jc w:val="both"/>
              <w:rPr>
                <w:rFonts w:ascii="Times New Roman" w:hAnsi="Times New Roman"/>
                <w:sz w:val="26"/>
                <w:szCs w:val="26"/>
              </w:rPr>
            </w:pPr>
          </w:p>
        </w:tc>
        <w:tc>
          <w:tcPr>
            <w:tcW w:w="2354" w:type="dxa"/>
            <w:tcBorders>
              <w:top w:val="single" w:sz="4" w:space="0" w:color="auto"/>
              <w:left w:val="single" w:sz="4" w:space="0" w:color="auto"/>
              <w:bottom w:val="single" w:sz="4" w:space="0" w:color="auto"/>
              <w:right w:val="single" w:sz="4" w:space="0" w:color="auto"/>
            </w:tcBorders>
          </w:tcPr>
          <w:p w14:paraId="12FB6998" w14:textId="77777777" w:rsidR="00513A45" w:rsidRPr="004B12C3" w:rsidRDefault="00513A45" w:rsidP="0058665A">
            <w:pPr>
              <w:spacing w:before="0" w:after="0" w:line="360" w:lineRule="auto"/>
              <w:jc w:val="both"/>
            </w:pPr>
            <w:r w:rsidRPr="004B12C3">
              <w:rPr>
                <w:color w:val="000000"/>
                <w:shd w:val="clear" w:color="auto" w:fill="FFFFFF"/>
              </w:rPr>
              <w:t>TA_HSBA_38</w:t>
            </w:r>
          </w:p>
        </w:tc>
        <w:tc>
          <w:tcPr>
            <w:tcW w:w="3612" w:type="dxa"/>
            <w:tcBorders>
              <w:top w:val="single" w:sz="4" w:space="0" w:color="auto"/>
              <w:left w:val="single" w:sz="4" w:space="0" w:color="auto"/>
              <w:bottom w:val="single" w:sz="4" w:space="0" w:color="auto"/>
              <w:right w:val="single" w:sz="4" w:space="0" w:color="auto"/>
            </w:tcBorders>
          </w:tcPr>
          <w:p w14:paraId="520EACCE" w14:textId="77777777" w:rsidR="00513A45" w:rsidRPr="004B12C3" w:rsidRDefault="00513A45" w:rsidP="0058665A">
            <w:pPr>
              <w:spacing w:before="0" w:after="0" w:line="360" w:lineRule="auto"/>
              <w:jc w:val="both"/>
              <w:rPr>
                <w:color w:val="00B050"/>
                <w:shd w:val="clear" w:color="auto" w:fill="FFFFFF"/>
              </w:rPr>
            </w:pPr>
            <w:r w:rsidRPr="004B12C3">
              <w:rPr>
                <w:color w:val="000000"/>
                <w:szCs w:val="26"/>
                <w:shd w:val="clear" w:color="auto" w:fill="FFFFFF"/>
              </w:rPr>
              <w:t>Biên bản bàn giao người bệnh</w:t>
            </w:r>
          </w:p>
        </w:tc>
        <w:tc>
          <w:tcPr>
            <w:tcW w:w="3536" w:type="dxa"/>
            <w:tcBorders>
              <w:top w:val="single" w:sz="4" w:space="0" w:color="auto"/>
              <w:left w:val="single" w:sz="4" w:space="0" w:color="auto"/>
              <w:bottom w:val="single" w:sz="4" w:space="0" w:color="auto"/>
              <w:right w:val="single" w:sz="4" w:space="0" w:color="auto"/>
            </w:tcBorders>
          </w:tcPr>
          <w:p w14:paraId="18084AB5" w14:textId="77777777" w:rsidR="00513A45" w:rsidRPr="004B12C3" w:rsidRDefault="00513A45" w:rsidP="0058665A">
            <w:pPr>
              <w:spacing w:before="0" w:after="0" w:line="360" w:lineRule="auto"/>
              <w:jc w:val="both"/>
            </w:pPr>
            <w:r w:rsidRPr="004B12C3">
              <w:t>Quy trình Xử trí khám bệnh</w:t>
            </w:r>
          </w:p>
        </w:tc>
        <w:tc>
          <w:tcPr>
            <w:tcW w:w="2486" w:type="dxa"/>
            <w:tcBorders>
              <w:top w:val="single" w:sz="4" w:space="0" w:color="auto"/>
              <w:left w:val="single" w:sz="4" w:space="0" w:color="auto"/>
              <w:bottom w:val="single" w:sz="4" w:space="0" w:color="auto"/>
              <w:right w:val="single" w:sz="4" w:space="0" w:color="auto"/>
            </w:tcBorders>
          </w:tcPr>
          <w:p w14:paraId="1126BC80" w14:textId="77777777" w:rsidR="00513A45" w:rsidRPr="004B12C3" w:rsidRDefault="00025ECA" w:rsidP="0058665A">
            <w:pPr>
              <w:spacing w:before="0" w:after="0" w:line="360" w:lineRule="auto"/>
              <w:jc w:val="both"/>
              <w:rPr>
                <w:color w:val="000000"/>
                <w:szCs w:val="26"/>
              </w:rPr>
            </w:pPr>
            <w:hyperlink w:anchor="_Xử_trí_đóng" w:history="1">
              <w:r w:rsidR="00513A45" w:rsidRPr="004B12C3">
                <w:rPr>
                  <w:rStyle w:val="Hyperlink"/>
                  <w:szCs w:val="26"/>
                </w:rPr>
                <w:t>Xử trí đóng phiên khám</w:t>
              </w:r>
            </w:hyperlink>
          </w:p>
        </w:tc>
        <w:tc>
          <w:tcPr>
            <w:tcW w:w="2334" w:type="dxa"/>
            <w:tcBorders>
              <w:top w:val="single" w:sz="4" w:space="0" w:color="auto"/>
              <w:left w:val="single" w:sz="4" w:space="0" w:color="auto"/>
              <w:bottom w:val="single" w:sz="4" w:space="0" w:color="auto"/>
              <w:right w:val="single" w:sz="4" w:space="0" w:color="auto"/>
            </w:tcBorders>
          </w:tcPr>
          <w:p w14:paraId="161A3D90" w14:textId="163A770E" w:rsidR="00513A45" w:rsidRPr="004B12C3" w:rsidRDefault="002234EE" w:rsidP="0058665A">
            <w:pPr>
              <w:spacing w:before="0" w:after="0" w:line="360" w:lineRule="auto"/>
              <w:jc w:val="both"/>
              <w:rPr>
                <w:szCs w:val="26"/>
              </w:rPr>
            </w:pPr>
            <w:r w:rsidRPr="004B12C3">
              <w:rPr>
                <w:szCs w:val="26"/>
              </w:rPr>
              <w:t>Bàn giao người bệnh vào Nội trú, Daycare</w:t>
            </w:r>
          </w:p>
        </w:tc>
      </w:tr>
      <w:tr w:rsidR="00513A45" w:rsidRPr="004B12C3" w14:paraId="78B15499" w14:textId="77777777" w:rsidTr="007515E3">
        <w:tc>
          <w:tcPr>
            <w:tcW w:w="704" w:type="dxa"/>
            <w:tcBorders>
              <w:top w:val="single" w:sz="4" w:space="0" w:color="auto"/>
              <w:left w:val="single" w:sz="4" w:space="0" w:color="auto"/>
              <w:bottom w:val="single" w:sz="4" w:space="0" w:color="auto"/>
              <w:right w:val="single" w:sz="4" w:space="0" w:color="auto"/>
            </w:tcBorders>
          </w:tcPr>
          <w:p w14:paraId="4D10416C" w14:textId="77777777" w:rsidR="00513A45" w:rsidRPr="004B12C3" w:rsidRDefault="00513A45" w:rsidP="0058665A">
            <w:pPr>
              <w:pStyle w:val="HRTTableText"/>
              <w:numPr>
                <w:ilvl w:val="0"/>
                <w:numId w:val="26"/>
              </w:numPr>
              <w:spacing w:before="0" w:after="0"/>
              <w:jc w:val="both"/>
              <w:rPr>
                <w:rFonts w:ascii="Times New Roman" w:hAnsi="Times New Roman"/>
                <w:sz w:val="26"/>
                <w:szCs w:val="26"/>
              </w:rPr>
            </w:pPr>
          </w:p>
        </w:tc>
        <w:tc>
          <w:tcPr>
            <w:tcW w:w="2354" w:type="dxa"/>
            <w:tcBorders>
              <w:top w:val="single" w:sz="4" w:space="0" w:color="auto"/>
              <w:left w:val="single" w:sz="4" w:space="0" w:color="auto"/>
              <w:bottom w:val="single" w:sz="4" w:space="0" w:color="auto"/>
              <w:right w:val="single" w:sz="4" w:space="0" w:color="auto"/>
            </w:tcBorders>
          </w:tcPr>
          <w:p w14:paraId="03AA9BAA" w14:textId="77777777" w:rsidR="00513A45" w:rsidRPr="004B12C3" w:rsidRDefault="00513A45" w:rsidP="0058665A">
            <w:pPr>
              <w:spacing w:before="0" w:after="0" w:line="360" w:lineRule="auto"/>
              <w:jc w:val="both"/>
              <w:rPr>
                <w:color w:val="000000"/>
                <w:shd w:val="clear" w:color="auto" w:fill="FFFFFF"/>
              </w:rPr>
            </w:pPr>
            <w:r w:rsidRPr="004B12C3">
              <w:rPr>
                <w:color w:val="000000"/>
                <w:shd w:val="clear" w:color="auto" w:fill="FFFFFF"/>
              </w:rPr>
              <w:t>TA_HSBA_82</w:t>
            </w:r>
          </w:p>
        </w:tc>
        <w:tc>
          <w:tcPr>
            <w:tcW w:w="3612" w:type="dxa"/>
            <w:tcBorders>
              <w:top w:val="single" w:sz="4" w:space="0" w:color="auto"/>
              <w:left w:val="single" w:sz="4" w:space="0" w:color="auto"/>
              <w:bottom w:val="single" w:sz="4" w:space="0" w:color="auto"/>
              <w:right w:val="single" w:sz="4" w:space="0" w:color="auto"/>
            </w:tcBorders>
          </w:tcPr>
          <w:p w14:paraId="43226A8D" w14:textId="77777777" w:rsidR="00513A45" w:rsidRPr="004B12C3" w:rsidRDefault="00513A45" w:rsidP="0058665A">
            <w:pPr>
              <w:spacing w:before="0" w:after="0" w:line="360" w:lineRule="auto"/>
              <w:jc w:val="both"/>
              <w:rPr>
                <w:color w:val="000000"/>
                <w:szCs w:val="26"/>
                <w:shd w:val="clear" w:color="auto" w:fill="FFFFFF"/>
              </w:rPr>
            </w:pPr>
            <w:r w:rsidRPr="004B12C3">
              <w:rPr>
                <w:szCs w:val="26"/>
                <w:shd w:val="clear" w:color="auto" w:fill="FFFFFF"/>
              </w:rPr>
              <w:t>Giấy chuyển tuyến</w:t>
            </w:r>
          </w:p>
        </w:tc>
        <w:tc>
          <w:tcPr>
            <w:tcW w:w="3536" w:type="dxa"/>
            <w:tcBorders>
              <w:top w:val="single" w:sz="4" w:space="0" w:color="auto"/>
              <w:left w:val="single" w:sz="4" w:space="0" w:color="auto"/>
              <w:bottom w:val="single" w:sz="4" w:space="0" w:color="auto"/>
              <w:right w:val="single" w:sz="4" w:space="0" w:color="auto"/>
            </w:tcBorders>
          </w:tcPr>
          <w:p w14:paraId="1A5E79FE" w14:textId="77777777" w:rsidR="00513A45" w:rsidRPr="004B12C3" w:rsidRDefault="00513A45" w:rsidP="0058665A">
            <w:pPr>
              <w:spacing w:before="0" w:after="0" w:line="360" w:lineRule="auto"/>
              <w:jc w:val="both"/>
            </w:pPr>
            <w:r w:rsidRPr="004B12C3">
              <w:t>Quy trình Xử trí khám bệnh</w:t>
            </w:r>
          </w:p>
        </w:tc>
        <w:tc>
          <w:tcPr>
            <w:tcW w:w="2486" w:type="dxa"/>
            <w:tcBorders>
              <w:top w:val="single" w:sz="4" w:space="0" w:color="auto"/>
              <w:left w:val="single" w:sz="4" w:space="0" w:color="auto"/>
              <w:bottom w:val="single" w:sz="4" w:space="0" w:color="auto"/>
              <w:right w:val="single" w:sz="4" w:space="0" w:color="auto"/>
            </w:tcBorders>
          </w:tcPr>
          <w:p w14:paraId="357AC5CA" w14:textId="77777777" w:rsidR="00513A45" w:rsidRPr="004B12C3" w:rsidRDefault="00025ECA" w:rsidP="0058665A">
            <w:pPr>
              <w:spacing w:before="0" w:after="0" w:line="360" w:lineRule="auto"/>
              <w:jc w:val="both"/>
              <w:rPr>
                <w:color w:val="000000"/>
                <w:szCs w:val="26"/>
              </w:rPr>
            </w:pPr>
            <w:hyperlink w:anchor="_Xử_trí_đóng" w:history="1">
              <w:r w:rsidR="00513A45" w:rsidRPr="004B12C3">
                <w:rPr>
                  <w:rStyle w:val="Hyperlink"/>
                  <w:szCs w:val="26"/>
                </w:rPr>
                <w:t xml:space="preserve">Xử trí đóng phiên </w:t>
              </w:r>
              <w:r w:rsidR="00513A45" w:rsidRPr="004B12C3">
                <w:rPr>
                  <w:rStyle w:val="Hyperlink"/>
                  <w:szCs w:val="26"/>
                </w:rPr>
                <w:lastRenderedPageBreak/>
                <w:t>khám</w:t>
              </w:r>
            </w:hyperlink>
          </w:p>
        </w:tc>
        <w:tc>
          <w:tcPr>
            <w:tcW w:w="2334" w:type="dxa"/>
            <w:tcBorders>
              <w:top w:val="single" w:sz="4" w:space="0" w:color="auto"/>
              <w:left w:val="single" w:sz="4" w:space="0" w:color="auto"/>
              <w:bottom w:val="single" w:sz="4" w:space="0" w:color="auto"/>
              <w:right w:val="single" w:sz="4" w:space="0" w:color="auto"/>
            </w:tcBorders>
          </w:tcPr>
          <w:p w14:paraId="420298EB" w14:textId="77777777" w:rsidR="00513A45" w:rsidRPr="004B12C3" w:rsidRDefault="00513A45" w:rsidP="0058665A">
            <w:pPr>
              <w:spacing w:before="0" w:after="0" w:line="360" w:lineRule="auto"/>
              <w:jc w:val="both"/>
              <w:rPr>
                <w:szCs w:val="26"/>
              </w:rPr>
            </w:pPr>
          </w:p>
        </w:tc>
      </w:tr>
      <w:tr w:rsidR="00513A45" w:rsidRPr="004B12C3" w14:paraId="592E0AF5" w14:textId="77777777" w:rsidTr="007515E3">
        <w:tc>
          <w:tcPr>
            <w:tcW w:w="704" w:type="dxa"/>
            <w:tcBorders>
              <w:top w:val="single" w:sz="4" w:space="0" w:color="auto"/>
              <w:left w:val="single" w:sz="4" w:space="0" w:color="auto"/>
              <w:bottom w:val="single" w:sz="4" w:space="0" w:color="auto"/>
              <w:right w:val="single" w:sz="4" w:space="0" w:color="auto"/>
            </w:tcBorders>
            <w:shd w:val="clear" w:color="auto" w:fill="auto"/>
          </w:tcPr>
          <w:p w14:paraId="46075AA2" w14:textId="77777777" w:rsidR="00513A45" w:rsidRPr="004B12C3" w:rsidRDefault="00513A45" w:rsidP="0058665A">
            <w:pPr>
              <w:pStyle w:val="HRTTableText"/>
              <w:numPr>
                <w:ilvl w:val="0"/>
                <w:numId w:val="26"/>
              </w:numPr>
              <w:spacing w:before="0" w:after="0"/>
              <w:jc w:val="both"/>
              <w:rPr>
                <w:rFonts w:ascii="Times New Roman" w:hAnsi="Times New Roman"/>
                <w:sz w:val="26"/>
                <w:szCs w:val="26"/>
              </w:rPr>
            </w:pPr>
          </w:p>
        </w:tc>
        <w:tc>
          <w:tcPr>
            <w:tcW w:w="2354" w:type="dxa"/>
            <w:tcBorders>
              <w:top w:val="single" w:sz="4" w:space="0" w:color="auto"/>
              <w:left w:val="single" w:sz="4" w:space="0" w:color="auto"/>
              <w:bottom w:val="single" w:sz="4" w:space="0" w:color="auto"/>
              <w:right w:val="single" w:sz="4" w:space="0" w:color="auto"/>
            </w:tcBorders>
            <w:shd w:val="clear" w:color="auto" w:fill="auto"/>
          </w:tcPr>
          <w:p w14:paraId="232CC5CE" w14:textId="77777777" w:rsidR="00513A45" w:rsidRPr="004B12C3" w:rsidRDefault="00513A45" w:rsidP="0058665A">
            <w:pPr>
              <w:spacing w:before="0" w:after="0" w:line="360" w:lineRule="auto"/>
              <w:jc w:val="both"/>
              <w:rPr>
                <w:color w:val="000000"/>
                <w:shd w:val="clear" w:color="auto" w:fill="FFFFFF"/>
              </w:rPr>
            </w:pPr>
            <w:r w:rsidRPr="004B12C3">
              <w:rPr>
                <w:color w:val="000000"/>
              </w:rPr>
              <w:t>TA_HSBA_01</w:t>
            </w:r>
          </w:p>
        </w:tc>
        <w:tc>
          <w:tcPr>
            <w:tcW w:w="3612" w:type="dxa"/>
            <w:tcBorders>
              <w:top w:val="single" w:sz="4" w:space="0" w:color="auto"/>
              <w:left w:val="single" w:sz="4" w:space="0" w:color="auto"/>
              <w:bottom w:val="single" w:sz="4" w:space="0" w:color="auto"/>
              <w:right w:val="single" w:sz="4" w:space="0" w:color="auto"/>
            </w:tcBorders>
            <w:shd w:val="clear" w:color="auto" w:fill="auto"/>
          </w:tcPr>
          <w:p w14:paraId="07AD3838" w14:textId="77777777" w:rsidR="00513A45" w:rsidRPr="004B12C3" w:rsidRDefault="00513A45" w:rsidP="0058665A">
            <w:pPr>
              <w:spacing w:before="0" w:after="0" w:line="360" w:lineRule="auto"/>
              <w:jc w:val="both"/>
              <w:rPr>
                <w:color w:val="000000"/>
                <w:szCs w:val="26"/>
                <w:shd w:val="clear" w:color="auto" w:fill="FFFFFF"/>
              </w:rPr>
            </w:pPr>
            <w:r w:rsidRPr="004B12C3">
              <w:rPr>
                <w:color w:val="000000"/>
                <w:szCs w:val="26"/>
                <w:shd w:val="clear" w:color="auto" w:fill="FFFFFF"/>
              </w:rPr>
              <w:t>Bệnh án ngoại khoa</w:t>
            </w:r>
          </w:p>
        </w:tc>
        <w:tc>
          <w:tcPr>
            <w:tcW w:w="3536" w:type="dxa"/>
            <w:tcBorders>
              <w:top w:val="single" w:sz="4" w:space="0" w:color="auto"/>
              <w:left w:val="single" w:sz="4" w:space="0" w:color="auto"/>
              <w:bottom w:val="single" w:sz="4" w:space="0" w:color="auto"/>
              <w:right w:val="single" w:sz="4" w:space="0" w:color="auto"/>
            </w:tcBorders>
            <w:shd w:val="clear" w:color="auto" w:fill="auto"/>
          </w:tcPr>
          <w:p w14:paraId="1B5281A8" w14:textId="77777777" w:rsidR="00513A45" w:rsidRPr="004B12C3" w:rsidRDefault="00513A45" w:rsidP="0058665A">
            <w:pPr>
              <w:spacing w:before="0" w:after="0" w:line="360" w:lineRule="auto"/>
              <w:jc w:val="both"/>
            </w:pPr>
            <w:r w:rsidRPr="004B12C3">
              <w:t>Quy trình Xử trí khám bệnh</w:t>
            </w:r>
          </w:p>
        </w:tc>
        <w:tc>
          <w:tcPr>
            <w:tcW w:w="2486" w:type="dxa"/>
            <w:tcBorders>
              <w:top w:val="single" w:sz="4" w:space="0" w:color="auto"/>
              <w:left w:val="single" w:sz="4" w:space="0" w:color="auto"/>
              <w:bottom w:val="single" w:sz="4" w:space="0" w:color="auto"/>
              <w:right w:val="single" w:sz="4" w:space="0" w:color="auto"/>
            </w:tcBorders>
            <w:shd w:val="clear" w:color="auto" w:fill="auto"/>
          </w:tcPr>
          <w:p w14:paraId="4744BE2E" w14:textId="77777777" w:rsidR="00513A45" w:rsidRPr="004B12C3" w:rsidRDefault="00025ECA" w:rsidP="0058665A">
            <w:pPr>
              <w:spacing w:before="0" w:after="0" w:line="360" w:lineRule="auto"/>
              <w:jc w:val="both"/>
              <w:rPr>
                <w:color w:val="000000"/>
                <w:szCs w:val="26"/>
              </w:rPr>
            </w:pPr>
            <w:hyperlink w:anchor="_Xử_trí_đóng" w:history="1">
              <w:r w:rsidR="00513A45" w:rsidRPr="004B12C3">
                <w:rPr>
                  <w:rStyle w:val="Hyperlink"/>
                  <w:szCs w:val="26"/>
                </w:rPr>
                <w:t>Xử trí đóng phiên khám</w:t>
              </w:r>
            </w:hyperlink>
          </w:p>
        </w:tc>
        <w:tc>
          <w:tcPr>
            <w:tcW w:w="2334" w:type="dxa"/>
            <w:tcBorders>
              <w:top w:val="single" w:sz="4" w:space="0" w:color="auto"/>
              <w:left w:val="single" w:sz="4" w:space="0" w:color="auto"/>
              <w:bottom w:val="single" w:sz="4" w:space="0" w:color="auto"/>
              <w:right w:val="single" w:sz="4" w:space="0" w:color="auto"/>
            </w:tcBorders>
            <w:shd w:val="clear" w:color="auto" w:fill="auto"/>
          </w:tcPr>
          <w:p w14:paraId="3340D4BC" w14:textId="77777777" w:rsidR="00513A45" w:rsidRPr="004B12C3" w:rsidRDefault="00513A45" w:rsidP="0058665A">
            <w:pPr>
              <w:spacing w:before="0" w:after="0" w:line="360" w:lineRule="auto"/>
              <w:jc w:val="both"/>
              <w:rPr>
                <w:szCs w:val="26"/>
              </w:rPr>
            </w:pPr>
          </w:p>
        </w:tc>
      </w:tr>
      <w:tr w:rsidR="00513A45" w:rsidRPr="004B12C3" w14:paraId="46043D6E" w14:textId="77777777" w:rsidTr="007515E3">
        <w:tc>
          <w:tcPr>
            <w:tcW w:w="704" w:type="dxa"/>
            <w:tcBorders>
              <w:top w:val="single" w:sz="4" w:space="0" w:color="auto"/>
              <w:left w:val="single" w:sz="4" w:space="0" w:color="auto"/>
              <w:bottom w:val="single" w:sz="4" w:space="0" w:color="auto"/>
              <w:right w:val="single" w:sz="4" w:space="0" w:color="auto"/>
            </w:tcBorders>
            <w:shd w:val="clear" w:color="auto" w:fill="auto"/>
          </w:tcPr>
          <w:p w14:paraId="566750F7" w14:textId="77777777" w:rsidR="00513A45" w:rsidRPr="004B12C3" w:rsidRDefault="00513A45" w:rsidP="0058665A">
            <w:pPr>
              <w:pStyle w:val="HRTTableText"/>
              <w:numPr>
                <w:ilvl w:val="0"/>
                <w:numId w:val="26"/>
              </w:numPr>
              <w:spacing w:before="0" w:after="0"/>
              <w:jc w:val="both"/>
              <w:rPr>
                <w:rFonts w:ascii="Times New Roman" w:hAnsi="Times New Roman"/>
                <w:sz w:val="26"/>
                <w:szCs w:val="26"/>
              </w:rPr>
            </w:pPr>
          </w:p>
        </w:tc>
        <w:tc>
          <w:tcPr>
            <w:tcW w:w="2354" w:type="dxa"/>
            <w:tcBorders>
              <w:top w:val="single" w:sz="4" w:space="0" w:color="auto"/>
              <w:left w:val="single" w:sz="4" w:space="0" w:color="auto"/>
              <w:bottom w:val="single" w:sz="4" w:space="0" w:color="auto"/>
              <w:right w:val="single" w:sz="4" w:space="0" w:color="auto"/>
            </w:tcBorders>
            <w:shd w:val="clear" w:color="auto" w:fill="auto"/>
          </w:tcPr>
          <w:p w14:paraId="5499E627" w14:textId="77777777" w:rsidR="00513A45" w:rsidRPr="004B12C3" w:rsidRDefault="00513A45" w:rsidP="0058665A">
            <w:pPr>
              <w:spacing w:before="0" w:after="0" w:line="360" w:lineRule="auto"/>
              <w:jc w:val="both"/>
              <w:rPr>
                <w:color w:val="000000"/>
                <w:shd w:val="clear" w:color="auto" w:fill="FFFFFF"/>
              </w:rPr>
            </w:pPr>
            <w:r w:rsidRPr="004B12C3">
              <w:rPr>
                <w:color w:val="000000"/>
              </w:rPr>
              <w:t>TA_HSBA_02_V1</w:t>
            </w:r>
          </w:p>
        </w:tc>
        <w:tc>
          <w:tcPr>
            <w:tcW w:w="3612" w:type="dxa"/>
            <w:tcBorders>
              <w:top w:val="single" w:sz="4" w:space="0" w:color="auto"/>
              <w:left w:val="single" w:sz="4" w:space="0" w:color="auto"/>
              <w:bottom w:val="single" w:sz="4" w:space="0" w:color="auto"/>
              <w:right w:val="single" w:sz="4" w:space="0" w:color="auto"/>
            </w:tcBorders>
            <w:shd w:val="clear" w:color="auto" w:fill="auto"/>
          </w:tcPr>
          <w:p w14:paraId="2F1F3884" w14:textId="77777777" w:rsidR="00513A45" w:rsidRPr="004B12C3" w:rsidRDefault="00513A45" w:rsidP="0058665A">
            <w:pPr>
              <w:spacing w:before="0" w:after="0" w:line="360" w:lineRule="auto"/>
              <w:jc w:val="both"/>
              <w:rPr>
                <w:color w:val="000000"/>
                <w:szCs w:val="26"/>
                <w:shd w:val="clear" w:color="auto" w:fill="FFFFFF"/>
              </w:rPr>
            </w:pPr>
            <w:r w:rsidRPr="004B12C3">
              <w:rPr>
                <w:color w:val="000000"/>
                <w:szCs w:val="26"/>
                <w:shd w:val="clear" w:color="auto" w:fill="FFFFFF"/>
              </w:rPr>
              <w:t>Bệnh án nội khoa</w:t>
            </w:r>
          </w:p>
        </w:tc>
        <w:tc>
          <w:tcPr>
            <w:tcW w:w="3536" w:type="dxa"/>
            <w:tcBorders>
              <w:top w:val="single" w:sz="4" w:space="0" w:color="auto"/>
              <w:left w:val="single" w:sz="4" w:space="0" w:color="auto"/>
              <w:bottom w:val="single" w:sz="4" w:space="0" w:color="auto"/>
              <w:right w:val="single" w:sz="4" w:space="0" w:color="auto"/>
            </w:tcBorders>
            <w:shd w:val="clear" w:color="auto" w:fill="auto"/>
          </w:tcPr>
          <w:p w14:paraId="5BC7EB54" w14:textId="77777777" w:rsidR="00513A45" w:rsidRPr="004B12C3" w:rsidRDefault="00513A45" w:rsidP="0058665A">
            <w:pPr>
              <w:spacing w:before="0" w:after="0" w:line="360" w:lineRule="auto"/>
              <w:jc w:val="both"/>
            </w:pPr>
            <w:r w:rsidRPr="004B12C3">
              <w:t>Quy trình Xử trí khám bệnh</w:t>
            </w:r>
          </w:p>
        </w:tc>
        <w:tc>
          <w:tcPr>
            <w:tcW w:w="2486" w:type="dxa"/>
            <w:tcBorders>
              <w:top w:val="single" w:sz="4" w:space="0" w:color="auto"/>
              <w:left w:val="single" w:sz="4" w:space="0" w:color="auto"/>
              <w:bottom w:val="single" w:sz="4" w:space="0" w:color="auto"/>
              <w:right w:val="single" w:sz="4" w:space="0" w:color="auto"/>
            </w:tcBorders>
            <w:shd w:val="clear" w:color="auto" w:fill="auto"/>
          </w:tcPr>
          <w:p w14:paraId="1F9BEB61" w14:textId="77777777" w:rsidR="00513A45" w:rsidRPr="004B12C3" w:rsidRDefault="00025ECA" w:rsidP="0058665A">
            <w:pPr>
              <w:spacing w:before="0" w:after="0" w:line="360" w:lineRule="auto"/>
              <w:jc w:val="both"/>
              <w:rPr>
                <w:color w:val="000000"/>
                <w:szCs w:val="26"/>
              </w:rPr>
            </w:pPr>
            <w:hyperlink w:anchor="_Xử_trí_đóng" w:history="1">
              <w:r w:rsidR="00513A45" w:rsidRPr="004B12C3">
                <w:rPr>
                  <w:rStyle w:val="Hyperlink"/>
                  <w:szCs w:val="26"/>
                </w:rPr>
                <w:t>Xử trí đóng phiên khám</w:t>
              </w:r>
            </w:hyperlink>
          </w:p>
        </w:tc>
        <w:tc>
          <w:tcPr>
            <w:tcW w:w="2334" w:type="dxa"/>
            <w:tcBorders>
              <w:top w:val="single" w:sz="4" w:space="0" w:color="auto"/>
              <w:left w:val="single" w:sz="4" w:space="0" w:color="auto"/>
              <w:bottom w:val="single" w:sz="4" w:space="0" w:color="auto"/>
              <w:right w:val="single" w:sz="4" w:space="0" w:color="auto"/>
            </w:tcBorders>
            <w:shd w:val="clear" w:color="auto" w:fill="auto"/>
          </w:tcPr>
          <w:p w14:paraId="3BA1B75D" w14:textId="77777777" w:rsidR="00513A45" w:rsidRPr="004B12C3" w:rsidRDefault="00513A45" w:rsidP="0058665A">
            <w:pPr>
              <w:spacing w:before="0" w:after="0" w:line="360" w:lineRule="auto"/>
              <w:jc w:val="both"/>
              <w:rPr>
                <w:szCs w:val="26"/>
              </w:rPr>
            </w:pPr>
          </w:p>
        </w:tc>
      </w:tr>
      <w:tr w:rsidR="00513A45" w:rsidRPr="004B12C3" w14:paraId="339655FD" w14:textId="77777777" w:rsidTr="007515E3">
        <w:tc>
          <w:tcPr>
            <w:tcW w:w="704" w:type="dxa"/>
            <w:tcBorders>
              <w:top w:val="single" w:sz="4" w:space="0" w:color="auto"/>
              <w:left w:val="single" w:sz="4" w:space="0" w:color="auto"/>
              <w:bottom w:val="single" w:sz="4" w:space="0" w:color="auto"/>
              <w:right w:val="single" w:sz="4" w:space="0" w:color="auto"/>
            </w:tcBorders>
            <w:shd w:val="clear" w:color="auto" w:fill="auto"/>
          </w:tcPr>
          <w:p w14:paraId="2BB58C37" w14:textId="77777777" w:rsidR="00513A45" w:rsidRPr="004B12C3" w:rsidRDefault="00513A45" w:rsidP="0058665A">
            <w:pPr>
              <w:pStyle w:val="HRTTableText"/>
              <w:numPr>
                <w:ilvl w:val="0"/>
                <w:numId w:val="26"/>
              </w:numPr>
              <w:spacing w:before="0" w:after="0"/>
              <w:jc w:val="both"/>
              <w:rPr>
                <w:rFonts w:ascii="Times New Roman" w:hAnsi="Times New Roman"/>
                <w:sz w:val="26"/>
                <w:szCs w:val="26"/>
              </w:rPr>
            </w:pPr>
          </w:p>
        </w:tc>
        <w:tc>
          <w:tcPr>
            <w:tcW w:w="2354" w:type="dxa"/>
            <w:tcBorders>
              <w:top w:val="single" w:sz="4" w:space="0" w:color="auto"/>
              <w:left w:val="single" w:sz="4" w:space="0" w:color="auto"/>
              <w:bottom w:val="single" w:sz="4" w:space="0" w:color="auto"/>
              <w:right w:val="single" w:sz="4" w:space="0" w:color="auto"/>
            </w:tcBorders>
            <w:shd w:val="clear" w:color="auto" w:fill="auto"/>
          </w:tcPr>
          <w:p w14:paraId="6ED0D8FE" w14:textId="77777777" w:rsidR="00513A45" w:rsidRPr="004B12C3" w:rsidRDefault="00513A45" w:rsidP="0058665A">
            <w:pPr>
              <w:spacing w:before="0" w:after="0" w:line="360" w:lineRule="auto"/>
              <w:jc w:val="both"/>
              <w:rPr>
                <w:color w:val="000000"/>
                <w:shd w:val="clear" w:color="auto" w:fill="FFFFFF"/>
              </w:rPr>
            </w:pPr>
            <w:r w:rsidRPr="004B12C3">
              <w:rPr>
                <w:color w:val="000000"/>
                <w:shd w:val="clear" w:color="auto" w:fill="FFFFFF"/>
              </w:rPr>
              <w:t>TA_HSBA_104</w:t>
            </w:r>
          </w:p>
        </w:tc>
        <w:tc>
          <w:tcPr>
            <w:tcW w:w="3612" w:type="dxa"/>
            <w:tcBorders>
              <w:top w:val="single" w:sz="4" w:space="0" w:color="auto"/>
              <w:left w:val="single" w:sz="4" w:space="0" w:color="auto"/>
              <w:bottom w:val="single" w:sz="4" w:space="0" w:color="auto"/>
              <w:right w:val="single" w:sz="4" w:space="0" w:color="auto"/>
            </w:tcBorders>
            <w:shd w:val="clear" w:color="auto" w:fill="auto"/>
          </w:tcPr>
          <w:p w14:paraId="5D217F42" w14:textId="77777777" w:rsidR="00513A45" w:rsidRPr="004B12C3" w:rsidRDefault="00513A45" w:rsidP="0058665A">
            <w:pPr>
              <w:spacing w:before="0" w:after="0" w:line="360" w:lineRule="auto"/>
              <w:jc w:val="both"/>
              <w:rPr>
                <w:color w:val="000000"/>
                <w:szCs w:val="26"/>
                <w:shd w:val="clear" w:color="auto" w:fill="FFFFFF"/>
              </w:rPr>
            </w:pPr>
            <w:r w:rsidRPr="004B12C3">
              <w:rPr>
                <w:color w:val="000000"/>
                <w:szCs w:val="26"/>
                <w:shd w:val="clear" w:color="auto" w:fill="FFFFFF"/>
              </w:rPr>
              <w:t>Bệnh án tai mũi họng</w:t>
            </w:r>
          </w:p>
        </w:tc>
        <w:tc>
          <w:tcPr>
            <w:tcW w:w="3536" w:type="dxa"/>
            <w:tcBorders>
              <w:top w:val="single" w:sz="4" w:space="0" w:color="auto"/>
              <w:left w:val="single" w:sz="4" w:space="0" w:color="auto"/>
              <w:bottom w:val="single" w:sz="4" w:space="0" w:color="auto"/>
              <w:right w:val="single" w:sz="4" w:space="0" w:color="auto"/>
            </w:tcBorders>
            <w:shd w:val="clear" w:color="auto" w:fill="auto"/>
          </w:tcPr>
          <w:p w14:paraId="691BF1E6" w14:textId="77777777" w:rsidR="00513A45" w:rsidRPr="004B12C3" w:rsidRDefault="00513A45" w:rsidP="0058665A">
            <w:pPr>
              <w:spacing w:before="0" w:after="0" w:line="360" w:lineRule="auto"/>
              <w:jc w:val="both"/>
            </w:pPr>
            <w:r w:rsidRPr="004B12C3">
              <w:t>Quy trình Xử trí khám bệnh</w:t>
            </w:r>
          </w:p>
        </w:tc>
        <w:tc>
          <w:tcPr>
            <w:tcW w:w="2486" w:type="dxa"/>
            <w:tcBorders>
              <w:top w:val="single" w:sz="4" w:space="0" w:color="auto"/>
              <w:left w:val="single" w:sz="4" w:space="0" w:color="auto"/>
              <w:bottom w:val="single" w:sz="4" w:space="0" w:color="auto"/>
              <w:right w:val="single" w:sz="4" w:space="0" w:color="auto"/>
            </w:tcBorders>
            <w:shd w:val="clear" w:color="auto" w:fill="auto"/>
          </w:tcPr>
          <w:p w14:paraId="701BE61C" w14:textId="77777777" w:rsidR="00513A45" w:rsidRPr="004B12C3" w:rsidRDefault="00025ECA" w:rsidP="0058665A">
            <w:pPr>
              <w:spacing w:before="0" w:after="0" w:line="360" w:lineRule="auto"/>
              <w:jc w:val="both"/>
              <w:rPr>
                <w:color w:val="000000"/>
                <w:szCs w:val="26"/>
              </w:rPr>
            </w:pPr>
            <w:hyperlink w:anchor="_Xử_trí_đóng" w:history="1">
              <w:r w:rsidR="00513A45" w:rsidRPr="004B12C3">
                <w:rPr>
                  <w:rStyle w:val="Hyperlink"/>
                  <w:szCs w:val="26"/>
                </w:rPr>
                <w:t>Xử trí đóng phiên khám</w:t>
              </w:r>
            </w:hyperlink>
          </w:p>
        </w:tc>
        <w:tc>
          <w:tcPr>
            <w:tcW w:w="2334" w:type="dxa"/>
            <w:tcBorders>
              <w:top w:val="single" w:sz="4" w:space="0" w:color="auto"/>
              <w:left w:val="single" w:sz="4" w:space="0" w:color="auto"/>
              <w:bottom w:val="single" w:sz="4" w:space="0" w:color="auto"/>
              <w:right w:val="single" w:sz="4" w:space="0" w:color="auto"/>
            </w:tcBorders>
            <w:shd w:val="clear" w:color="auto" w:fill="auto"/>
          </w:tcPr>
          <w:p w14:paraId="7957AD0A" w14:textId="77777777" w:rsidR="00513A45" w:rsidRPr="004B12C3" w:rsidRDefault="00513A45" w:rsidP="0058665A">
            <w:pPr>
              <w:spacing w:before="0" w:after="0" w:line="360" w:lineRule="auto"/>
              <w:jc w:val="both"/>
              <w:rPr>
                <w:szCs w:val="26"/>
              </w:rPr>
            </w:pPr>
          </w:p>
        </w:tc>
      </w:tr>
      <w:tr w:rsidR="00513A45" w:rsidRPr="004B12C3" w14:paraId="74035021" w14:textId="77777777" w:rsidTr="007515E3">
        <w:tc>
          <w:tcPr>
            <w:tcW w:w="704" w:type="dxa"/>
            <w:tcBorders>
              <w:top w:val="single" w:sz="4" w:space="0" w:color="auto"/>
              <w:left w:val="single" w:sz="4" w:space="0" w:color="auto"/>
              <w:bottom w:val="single" w:sz="4" w:space="0" w:color="auto"/>
              <w:right w:val="single" w:sz="4" w:space="0" w:color="auto"/>
            </w:tcBorders>
          </w:tcPr>
          <w:p w14:paraId="296DA068" w14:textId="77777777" w:rsidR="00513A45" w:rsidRPr="004B12C3" w:rsidRDefault="00513A45" w:rsidP="0058665A">
            <w:pPr>
              <w:pStyle w:val="HRTTableText"/>
              <w:numPr>
                <w:ilvl w:val="0"/>
                <w:numId w:val="26"/>
              </w:numPr>
              <w:spacing w:before="0" w:after="0"/>
              <w:jc w:val="both"/>
              <w:rPr>
                <w:rFonts w:ascii="Times New Roman" w:hAnsi="Times New Roman"/>
                <w:sz w:val="26"/>
                <w:szCs w:val="26"/>
              </w:rPr>
            </w:pPr>
          </w:p>
        </w:tc>
        <w:tc>
          <w:tcPr>
            <w:tcW w:w="2354" w:type="dxa"/>
            <w:tcBorders>
              <w:top w:val="single" w:sz="4" w:space="0" w:color="auto"/>
              <w:left w:val="single" w:sz="4" w:space="0" w:color="auto"/>
              <w:bottom w:val="single" w:sz="4" w:space="0" w:color="auto"/>
              <w:right w:val="single" w:sz="4" w:space="0" w:color="auto"/>
            </w:tcBorders>
          </w:tcPr>
          <w:p w14:paraId="6DAF72EC" w14:textId="77777777" w:rsidR="00513A45" w:rsidRPr="004B12C3" w:rsidRDefault="00513A45" w:rsidP="0058665A">
            <w:pPr>
              <w:spacing w:before="0" w:after="0" w:line="360" w:lineRule="auto"/>
              <w:jc w:val="both"/>
              <w:rPr>
                <w:color w:val="000000"/>
                <w:shd w:val="clear" w:color="auto" w:fill="FFFFFF"/>
              </w:rPr>
            </w:pPr>
            <w:r w:rsidRPr="004B12C3">
              <w:rPr>
                <w:color w:val="000000"/>
                <w:shd w:val="clear" w:color="auto" w:fill="FFFFFF"/>
              </w:rPr>
              <w:t>TA_HSBA_43</w:t>
            </w:r>
          </w:p>
        </w:tc>
        <w:tc>
          <w:tcPr>
            <w:tcW w:w="3612" w:type="dxa"/>
            <w:tcBorders>
              <w:top w:val="single" w:sz="4" w:space="0" w:color="auto"/>
              <w:left w:val="single" w:sz="4" w:space="0" w:color="auto"/>
              <w:bottom w:val="single" w:sz="4" w:space="0" w:color="auto"/>
              <w:right w:val="single" w:sz="4" w:space="0" w:color="auto"/>
            </w:tcBorders>
          </w:tcPr>
          <w:p w14:paraId="7ED8A9F6" w14:textId="77777777" w:rsidR="00513A45" w:rsidRPr="004B12C3" w:rsidRDefault="00513A45" w:rsidP="0058665A">
            <w:pPr>
              <w:spacing w:before="0" w:after="0" w:line="360" w:lineRule="auto"/>
              <w:jc w:val="both"/>
              <w:rPr>
                <w:color w:val="000000"/>
                <w:szCs w:val="26"/>
                <w:shd w:val="clear" w:color="auto" w:fill="FFFFFF"/>
              </w:rPr>
            </w:pPr>
            <w:r w:rsidRPr="004B12C3">
              <w:rPr>
                <w:color w:val="000000"/>
                <w:szCs w:val="26"/>
                <w:shd w:val="clear" w:color="auto" w:fill="FFFFFF"/>
              </w:rPr>
              <w:t>Biên bản hội chẩn thông qua mổ</w:t>
            </w:r>
          </w:p>
        </w:tc>
        <w:tc>
          <w:tcPr>
            <w:tcW w:w="3536" w:type="dxa"/>
            <w:tcBorders>
              <w:top w:val="single" w:sz="4" w:space="0" w:color="auto"/>
              <w:left w:val="single" w:sz="4" w:space="0" w:color="auto"/>
              <w:bottom w:val="single" w:sz="4" w:space="0" w:color="auto"/>
              <w:right w:val="single" w:sz="4" w:space="0" w:color="auto"/>
            </w:tcBorders>
          </w:tcPr>
          <w:p w14:paraId="58FD47AA" w14:textId="77777777" w:rsidR="00513A45" w:rsidRPr="004B12C3" w:rsidRDefault="00513A45" w:rsidP="0058665A">
            <w:pPr>
              <w:spacing w:before="0" w:after="0" w:line="360" w:lineRule="auto"/>
              <w:jc w:val="both"/>
            </w:pPr>
            <w:r w:rsidRPr="004B12C3">
              <w:t>Quy trình Khám bệnh và tư vấn</w:t>
            </w:r>
          </w:p>
        </w:tc>
        <w:tc>
          <w:tcPr>
            <w:tcW w:w="2486" w:type="dxa"/>
            <w:tcBorders>
              <w:top w:val="single" w:sz="4" w:space="0" w:color="auto"/>
              <w:left w:val="single" w:sz="4" w:space="0" w:color="auto"/>
              <w:bottom w:val="single" w:sz="4" w:space="0" w:color="auto"/>
              <w:right w:val="single" w:sz="4" w:space="0" w:color="auto"/>
            </w:tcBorders>
          </w:tcPr>
          <w:p w14:paraId="07B323FF" w14:textId="58AF86A9" w:rsidR="00513A45" w:rsidRPr="004B12C3" w:rsidRDefault="00025ECA" w:rsidP="0058665A">
            <w:pPr>
              <w:spacing w:before="0" w:after="0" w:line="360" w:lineRule="auto"/>
              <w:jc w:val="both"/>
              <w:rPr>
                <w:color w:val="000000"/>
                <w:szCs w:val="26"/>
              </w:rPr>
            </w:pPr>
            <w:hyperlink w:anchor="_Kết_luận_khám" w:history="1">
              <w:r w:rsidR="002336AC" w:rsidRPr="004B12C3">
                <w:rPr>
                  <w:rStyle w:val="Hyperlink"/>
                  <w:szCs w:val="26"/>
                </w:rPr>
                <w:t>Kết luận khám</w:t>
              </w:r>
            </w:hyperlink>
          </w:p>
        </w:tc>
        <w:tc>
          <w:tcPr>
            <w:tcW w:w="2334" w:type="dxa"/>
            <w:tcBorders>
              <w:top w:val="single" w:sz="4" w:space="0" w:color="auto"/>
              <w:left w:val="single" w:sz="4" w:space="0" w:color="auto"/>
              <w:bottom w:val="single" w:sz="4" w:space="0" w:color="auto"/>
              <w:right w:val="single" w:sz="4" w:space="0" w:color="auto"/>
            </w:tcBorders>
          </w:tcPr>
          <w:p w14:paraId="7E789BF0" w14:textId="1C35210D" w:rsidR="00513A45" w:rsidRPr="004B12C3" w:rsidRDefault="00513A45" w:rsidP="0058665A">
            <w:pPr>
              <w:spacing w:before="0" w:after="0" w:line="360" w:lineRule="auto"/>
              <w:jc w:val="both"/>
              <w:rPr>
                <w:szCs w:val="26"/>
              </w:rPr>
            </w:pPr>
          </w:p>
        </w:tc>
      </w:tr>
      <w:tr w:rsidR="00513A45" w:rsidRPr="004B12C3" w14:paraId="66A50C90" w14:textId="77777777" w:rsidTr="007515E3">
        <w:tc>
          <w:tcPr>
            <w:tcW w:w="704" w:type="dxa"/>
            <w:tcBorders>
              <w:top w:val="single" w:sz="4" w:space="0" w:color="auto"/>
              <w:left w:val="single" w:sz="4" w:space="0" w:color="auto"/>
              <w:bottom w:val="single" w:sz="4" w:space="0" w:color="auto"/>
              <w:right w:val="single" w:sz="4" w:space="0" w:color="auto"/>
            </w:tcBorders>
          </w:tcPr>
          <w:p w14:paraId="3E25EB43" w14:textId="77777777" w:rsidR="00513A45" w:rsidRPr="004B12C3" w:rsidRDefault="00513A45" w:rsidP="0058665A">
            <w:pPr>
              <w:pStyle w:val="HRTTableText"/>
              <w:numPr>
                <w:ilvl w:val="0"/>
                <w:numId w:val="26"/>
              </w:numPr>
              <w:spacing w:before="0" w:after="0"/>
              <w:jc w:val="both"/>
              <w:rPr>
                <w:rFonts w:ascii="Times New Roman" w:hAnsi="Times New Roman"/>
                <w:sz w:val="26"/>
                <w:szCs w:val="26"/>
              </w:rPr>
            </w:pPr>
          </w:p>
        </w:tc>
        <w:tc>
          <w:tcPr>
            <w:tcW w:w="2354" w:type="dxa"/>
            <w:tcBorders>
              <w:top w:val="single" w:sz="4" w:space="0" w:color="auto"/>
              <w:left w:val="single" w:sz="4" w:space="0" w:color="auto"/>
              <w:bottom w:val="single" w:sz="4" w:space="0" w:color="auto"/>
              <w:right w:val="single" w:sz="4" w:space="0" w:color="auto"/>
            </w:tcBorders>
          </w:tcPr>
          <w:p w14:paraId="4FBF4B1F" w14:textId="77777777" w:rsidR="00513A45" w:rsidRPr="004B12C3" w:rsidRDefault="00513A45" w:rsidP="0058665A">
            <w:pPr>
              <w:spacing w:before="0" w:after="0" w:line="360" w:lineRule="auto"/>
              <w:jc w:val="both"/>
              <w:rPr>
                <w:color w:val="000000"/>
                <w:shd w:val="clear" w:color="auto" w:fill="FFFFFF"/>
              </w:rPr>
            </w:pPr>
            <w:r w:rsidRPr="004B12C3">
              <w:rPr>
                <w:color w:val="000000"/>
              </w:rPr>
              <w:t>TA_HSBA_25_V1</w:t>
            </w:r>
          </w:p>
        </w:tc>
        <w:tc>
          <w:tcPr>
            <w:tcW w:w="3612" w:type="dxa"/>
            <w:tcBorders>
              <w:top w:val="single" w:sz="4" w:space="0" w:color="auto"/>
              <w:left w:val="single" w:sz="4" w:space="0" w:color="auto"/>
              <w:bottom w:val="single" w:sz="4" w:space="0" w:color="auto"/>
              <w:right w:val="single" w:sz="4" w:space="0" w:color="auto"/>
            </w:tcBorders>
          </w:tcPr>
          <w:p w14:paraId="78B1BFAC" w14:textId="77777777" w:rsidR="00513A45" w:rsidRPr="004B12C3" w:rsidRDefault="00513A45" w:rsidP="0058665A">
            <w:pPr>
              <w:spacing w:before="0" w:after="0" w:line="360" w:lineRule="auto"/>
              <w:jc w:val="both"/>
              <w:rPr>
                <w:color w:val="000000"/>
                <w:szCs w:val="26"/>
                <w:shd w:val="clear" w:color="auto" w:fill="FFFFFF"/>
              </w:rPr>
            </w:pPr>
            <w:r w:rsidRPr="004B12C3">
              <w:rPr>
                <w:color w:val="000000"/>
                <w:szCs w:val="26"/>
                <w:shd w:val="clear" w:color="auto" w:fill="FFFFFF"/>
              </w:rPr>
              <w:t>Phiếu điện tim</w:t>
            </w:r>
          </w:p>
        </w:tc>
        <w:tc>
          <w:tcPr>
            <w:tcW w:w="3536" w:type="dxa"/>
            <w:tcBorders>
              <w:top w:val="single" w:sz="4" w:space="0" w:color="auto"/>
              <w:left w:val="single" w:sz="4" w:space="0" w:color="auto"/>
              <w:bottom w:val="single" w:sz="4" w:space="0" w:color="auto"/>
              <w:right w:val="single" w:sz="4" w:space="0" w:color="auto"/>
            </w:tcBorders>
          </w:tcPr>
          <w:p w14:paraId="56131A66" w14:textId="77777777" w:rsidR="00513A45" w:rsidRPr="004B12C3" w:rsidRDefault="00513A45" w:rsidP="0058665A">
            <w:pPr>
              <w:spacing w:before="0" w:after="0" w:line="360" w:lineRule="auto"/>
              <w:jc w:val="both"/>
            </w:pPr>
            <w:r w:rsidRPr="004B12C3">
              <w:t>Quy trình Khám bệnh và Tư vấn</w:t>
            </w:r>
          </w:p>
        </w:tc>
        <w:tc>
          <w:tcPr>
            <w:tcW w:w="2486" w:type="dxa"/>
            <w:tcBorders>
              <w:top w:val="single" w:sz="4" w:space="0" w:color="auto"/>
              <w:left w:val="single" w:sz="4" w:space="0" w:color="auto"/>
              <w:bottom w:val="single" w:sz="4" w:space="0" w:color="auto"/>
              <w:right w:val="single" w:sz="4" w:space="0" w:color="auto"/>
            </w:tcBorders>
          </w:tcPr>
          <w:p w14:paraId="35E8B111" w14:textId="6F12730E" w:rsidR="00513A45" w:rsidRPr="004B12C3" w:rsidRDefault="00025ECA" w:rsidP="0058665A">
            <w:pPr>
              <w:spacing w:before="0" w:after="0" w:line="360" w:lineRule="auto"/>
              <w:jc w:val="both"/>
              <w:rPr>
                <w:color w:val="000000"/>
                <w:szCs w:val="26"/>
              </w:rPr>
            </w:pPr>
            <w:hyperlink w:anchor="_Chỉ_định_dịch" w:history="1">
              <w:r w:rsidR="002336AC" w:rsidRPr="004B12C3">
                <w:rPr>
                  <w:rStyle w:val="Hyperlink"/>
                  <w:szCs w:val="26"/>
                </w:rPr>
                <w:t>Chỉ định dịch vụ</w:t>
              </w:r>
            </w:hyperlink>
          </w:p>
        </w:tc>
        <w:tc>
          <w:tcPr>
            <w:tcW w:w="2334" w:type="dxa"/>
            <w:tcBorders>
              <w:top w:val="single" w:sz="4" w:space="0" w:color="auto"/>
              <w:left w:val="single" w:sz="4" w:space="0" w:color="auto"/>
              <w:bottom w:val="single" w:sz="4" w:space="0" w:color="auto"/>
              <w:right w:val="single" w:sz="4" w:space="0" w:color="auto"/>
            </w:tcBorders>
          </w:tcPr>
          <w:p w14:paraId="3ADDB63D" w14:textId="77777777" w:rsidR="00513A45" w:rsidRPr="004B12C3" w:rsidRDefault="00513A45" w:rsidP="0058665A">
            <w:pPr>
              <w:spacing w:before="0" w:after="0" w:line="360" w:lineRule="auto"/>
              <w:jc w:val="both"/>
              <w:rPr>
                <w:szCs w:val="26"/>
              </w:rPr>
            </w:pPr>
          </w:p>
        </w:tc>
      </w:tr>
      <w:tr w:rsidR="00513A45" w:rsidRPr="004B12C3" w14:paraId="591AF3A7" w14:textId="77777777" w:rsidTr="007515E3">
        <w:tc>
          <w:tcPr>
            <w:tcW w:w="704" w:type="dxa"/>
            <w:tcBorders>
              <w:top w:val="single" w:sz="4" w:space="0" w:color="auto"/>
              <w:left w:val="single" w:sz="4" w:space="0" w:color="auto"/>
              <w:bottom w:val="single" w:sz="4" w:space="0" w:color="auto"/>
              <w:right w:val="single" w:sz="4" w:space="0" w:color="auto"/>
            </w:tcBorders>
          </w:tcPr>
          <w:p w14:paraId="64DFD850" w14:textId="77777777" w:rsidR="00513A45" w:rsidRPr="004B12C3" w:rsidRDefault="00513A45" w:rsidP="0058665A">
            <w:pPr>
              <w:pStyle w:val="HRTTableText"/>
              <w:numPr>
                <w:ilvl w:val="0"/>
                <w:numId w:val="26"/>
              </w:numPr>
              <w:spacing w:before="0" w:after="0"/>
              <w:jc w:val="both"/>
              <w:rPr>
                <w:rFonts w:ascii="Times New Roman" w:hAnsi="Times New Roman"/>
                <w:sz w:val="26"/>
                <w:szCs w:val="26"/>
              </w:rPr>
            </w:pPr>
          </w:p>
        </w:tc>
        <w:tc>
          <w:tcPr>
            <w:tcW w:w="2354" w:type="dxa"/>
            <w:tcBorders>
              <w:top w:val="single" w:sz="4" w:space="0" w:color="auto"/>
              <w:left w:val="single" w:sz="4" w:space="0" w:color="auto"/>
              <w:bottom w:val="single" w:sz="4" w:space="0" w:color="auto"/>
              <w:right w:val="single" w:sz="4" w:space="0" w:color="auto"/>
            </w:tcBorders>
          </w:tcPr>
          <w:p w14:paraId="7A7A5365" w14:textId="77777777" w:rsidR="00513A45" w:rsidRPr="004B12C3" w:rsidRDefault="00513A45" w:rsidP="0058665A">
            <w:pPr>
              <w:spacing w:before="0" w:after="0" w:line="360" w:lineRule="auto"/>
              <w:jc w:val="both"/>
              <w:rPr>
                <w:color w:val="000000"/>
                <w:shd w:val="clear" w:color="auto" w:fill="FFFFFF"/>
              </w:rPr>
            </w:pPr>
          </w:p>
        </w:tc>
        <w:tc>
          <w:tcPr>
            <w:tcW w:w="3612" w:type="dxa"/>
            <w:tcBorders>
              <w:top w:val="single" w:sz="4" w:space="0" w:color="auto"/>
              <w:left w:val="single" w:sz="4" w:space="0" w:color="auto"/>
              <w:bottom w:val="single" w:sz="4" w:space="0" w:color="auto"/>
              <w:right w:val="single" w:sz="4" w:space="0" w:color="auto"/>
            </w:tcBorders>
          </w:tcPr>
          <w:p w14:paraId="41DE3DD5" w14:textId="77777777" w:rsidR="00513A45" w:rsidRPr="004B12C3" w:rsidRDefault="00513A45" w:rsidP="0058665A">
            <w:pPr>
              <w:spacing w:before="0" w:after="0" w:line="360" w:lineRule="auto"/>
              <w:jc w:val="both"/>
              <w:rPr>
                <w:color w:val="000000"/>
                <w:szCs w:val="26"/>
                <w:shd w:val="clear" w:color="auto" w:fill="FFFFFF"/>
              </w:rPr>
            </w:pPr>
            <w:r w:rsidRPr="004B12C3">
              <w:rPr>
                <w:color w:val="000000"/>
                <w:szCs w:val="26"/>
              </w:rPr>
              <w:t>Phiếu hẹn sử dụng dịch vụ</w:t>
            </w:r>
          </w:p>
        </w:tc>
        <w:tc>
          <w:tcPr>
            <w:tcW w:w="3536" w:type="dxa"/>
            <w:tcBorders>
              <w:top w:val="single" w:sz="4" w:space="0" w:color="auto"/>
              <w:left w:val="single" w:sz="4" w:space="0" w:color="auto"/>
              <w:bottom w:val="single" w:sz="4" w:space="0" w:color="auto"/>
              <w:right w:val="single" w:sz="4" w:space="0" w:color="auto"/>
            </w:tcBorders>
          </w:tcPr>
          <w:p w14:paraId="05F6DCD7" w14:textId="77777777" w:rsidR="00513A45" w:rsidRPr="004B12C3" w:rsidRDefault="00513A45" w:rsidP="0058665A">
            <w:pPr>
              <w:spacing w:before="0" w:after="0" w:line="360" w:lineRule="auto"/>
              <w:jc w:val="both"/>
            </w:pPr>
            <w:r w:rsidRPr="004B12C3">
              <w:t>Quy trình Xử trí khám bệnh</w:t>
            </w:r>
          </w:p>
        </w:tc>
        <w:tc>
          <w:tcPr>
            <w:tcW w:w="2486" w:type="dxa"/>
            <w:tcBorders>
              <w:top w:val="single" w:sz="4" w:space="0" w:color="auto"/>
              <w:left w:val="single" w:sz="4" w:space="0" w:color="auto"/>
              <w:bottom w:val="single" w:sz="4" w:space="0" w:color="auto"/>
              <w:right w:val="single" w:sz="4" w:space="0" w:color="auto"/>
            </w:tcBorders>
          </w:tcPr>
          <w:p w14:paraId="6A82CA04" w14:textId="77777777" w:rsidR="00513A45" w:rsidRPr="004B12C3" w:rsidRDefault="00025ECA" w:rsidP="0058665A">
            <w:pPr>
              <w:spacing w:before="0" w:after="0" w:line="360" w:lineRule="auto"/>
              <w:jc w:val="both"/>
              <w:rPr>
                <w:color w:val="000000"/>
                <w:szCs w:val="26"/>
              </w:rPr>
            </w:pPr>
            <w:hyperlink w:anchor="_Hẹn_khám" w:history="1">
              <w:r w:rsidR="00513A45" w:rsidRPr="004B12C3">
                <w:rPr>
                  <w:rStyle w:val="Hyperlink"/>
                  <w:szCs w:val="26"/>
                </w:rPr>
                <w:t>Hẹn khám</w:t>
              </w:r>
            </w:hyperlink>
          </w:p>
        </w:tc>
        <w:tc>
          <w:tcPr>
            <w:tcW w:w="2334" w:type="dxa"/>
            <w:tcBorders>
              <w:top w:val="single" w:sz="4" w:space="0" w:color="auto"/>
              <w:left w:val="single" w:sz="4" w:space="0" w:color="auto"/>
              <w:bottom w:val="single" w:sz="4" w:space="0" w:color="auto"/>
              <w:right w:val="single" w:sz="4" w:space="0" w:color="auto"/>
            </w:tcBorders>
          </w:tcPr>
          <w:p w14:paraId="368CF836" w14:textId="77777777" w:rsidR="00513A45" w:rsidRPr="004B12C3" w:rsidRDefault="00513A45" w:rsidP="0058665A">
            <w:pPr>
              <w:spacing w:before="0" w:after="0" w:line="360" w:lineRule="auto"/>
              <w:jc w:val="both"/>
              <w:rPr>
                <w:szCs w:val="26"/>
              </w:rPr>
            </w:pPr>
          </w:p>
        </w:tc>
      </w:tr>
      <w:tr w:rsidR="00513A45" w:rsidRPr="004B12C3" w14:paraId="33032D1F" w14:textId="77777777" w:rsidTr="007515E3">
        <w:tc>
          <w:tcPr>
            <w:tcW w:w="704" w:type="dxa"/>
            <w:tcBorders>
              <w:top w:val="single" w:sz="4" w:space="0" w:color="auto"/>
              <w:left w:val="single" w:sz="4" w:space="0" w:color="auto"/>
              <w:bottom w:val="single" w:sz="4" w:space="0" w:color="auto"/>
              <w:right w:val="single" w:sz="4" w:space="0" w:color="auto"/>
            </w:tcBorders>
          </w:tcPr>
          <w:p w14:paraId="7A0224CE" w14:textId="77777777" w:rsidR="00513A45" w:rsidRPr="004B12C3" w:rsidRDefault="00513A45" w:rsidP="0058665A">
            <w:pPr>
              <w:pStyle w:val="HRTTableText"/>
              <w:numPr>
                <w:ilvl w:val="0"/>
                <w:numId w:val="26"/>
              </w:numPr>
              <w:spacing w:before="0" w:after="0"/>
              <w:jc w:val="both"/>
              <w:rPr>
                <w:rFonts w:ascii="Times New Roman" w:hAnsi="Times New Roman"/>
                <w:sz w:val="26"/>
                <w:szCs w:val="26"/>
              </w:rPr>
            </w:pPr>
          </w:p>
        </w:tc>
        <w:tc>
          <w:tcPr>
            <w:tcW w:w="2354" w:type="dxa"/>
            <w:tcBorders>
              <w:top w:val="single" w:sz="4" w:space="0" w:color="auto"/>
              <w:left w:val="single" w:sz="4" w:space="0" w:color="auto"/>
              <w:bottom w:val="single" w:sz="4" w:space="0" w:color="auto"/>
              <w:right w:val="single" w:sz="4" w:space="0" w:color="auto"/>
            </w:tcBorders>
          </w:tcPr>
          <w:p w14:paraId="3F4AFC8E" w14:textId="77777777" w:rsidR="00513A45" w:rsidRPr="004B12C3" w:rsidRDefault="00513A45" w:rsidP="0058665A">
            <w:pPr>
              <w:spacing w:before="0" w:after="0" w:line="360" w:lineRule="auto"/>
              <w:jc w:val="both"/>
              <w:rPr>
                <w:color w:val="000000"/>
                <w:szCs w:val="26"/>
                <w:shd w:val="clear" w:color="auto" w:fill="FFFFFF"/>
              </w:rPr>
            </w:pPr>
            <w:r w:rsidRPr="004B12C3">
              <w:rPr>
                <w:color w:val="000000"/>
                <w:shd w:val="clear" w:color="auto" w:fill="FFFFFF"/>
              </w:rPr>
              <w:t>TA_HSBA_157</w:t>
            </w:r>
          </w:p>
        </w:tc>
        <w:tc>
          <w:tcPr>
            <w:tcW w:w="3612" w:type="dxa"/>
            <w:tcBorders>
              <w:top w:val="single" w:sz="4" w:space="0" w:color="auto"/>
              <w:left w:val="single" w:sz="4" w:space="0" w:color="auto"/>
              <w:bottom w:val="single" w:sz="4" w:space="0" w:color="auto"/>
              <w:right w:val="single" w:sz="4" w:space="0" w:color="auto"/>
            </w:tcBorders>
          </w:tcPr>
          <w:p w14:paraId="3AC7A808" w14:textId="77777777" w:rsidR="00513A45" w:rsidRPr="004B12C3" w:rsidRDefault="00513A45" w:rsidP="0058665A">
            <w:pPr>
              <w:spacing w:before="0" w:after="0" w:line="360" w:lineRule="auto"/>
              <w:jc w:val="both"/>
              <w:rPr>
                <w:color w:val="000000"/>
                <w:szCs w:val="26"/>
              </w:rPr>
            </w:pPr>
            <w:r w:rsidRPr="004B12C3">
              <w:rPr>
                <w:color w:val="000000"/>
                <w:szCs w:val="26"/>
                <w:shd w:val="clear" w:color="auto" w:fill="FFFFFF"/>
              </w:rPr>
              <w:t>Phiếu xác nhận tư vấn đo chức năng tiền đình bằng ảnh động nhãn đồ</w:t>
            </w:r>
          </w:p>
        </w:tc>
        <w:tc>
          <w:tcPr>
            <w:tcW w:w="3536" w:type="dxa"/>
            <w:tcBorders>
              <w:top w:val="single" w:sz="4" w:space="0" w:color="auto"/>
              <w:left w:val="single" w:sz="4" w:space="0" w:color="auto"/>
              <w:bottom w:val="single" w:sz="4" w:space="0" w:color="auto"/>
              <w:right w:val="single" w:sz="4" w:space="0" w:color="auto"/>
            </w:tcBorders>
          </w:tcPr>
          <w:p w14:paraId="18860995" w14:textId="77777777" w:rsidR="00513A45" w:rsidRPr="004B12C3" w:rsidRDefault="00513A45" w:rsidP="0058665A">
            <w:pPr>
              <w:spacing w:before="0" w:after="0" w:line="360" w:lineRule="auto"/>
              <w:jc w:val="both"/>
            </w:pPr>
            <w:r w:rsidRPr="004B12C3">
              <w:t>Quy trình Khám bệnh và Tư vấn</w:t>
            </w:r>
          </w:p>
        </w:tc>
        <w:tc>
          <w:tcPr>
            <w:tcW w:w="2486" w:type="dxa"/>
            <w:tcBorders>
              <w:top w:val="single" w:sz="4" w:space="0" w:color="auto"/>
              <w:left w:val="single" w:sz="4" w:space="0" w:color="auto"/>
              <w:bottom w:val="single" w:sz="4" w:space="0" w:color="auto"/>
              <w:right w:val="single" w:sz="4" w:space="0" w:color="auto"/>
            </w:tcBorders>
          </w:tcPr>
          <w:p w14:paraId="692A6853" w14:textId="77777777" w:rsidR="00513A45" w:rsidRPr="004B12C3" w:rsidRDefault="00025ECA" w:rsidP="0058665A">
            <w:pPr>
              <w:spacing w:before="0" w:after="0" w:line="360" w:lineRule="auto"/>
              <w:jc w:val="both"/>
              <w:rPr>
                <w:szCs w:val="26"/>
              </w:rPr>
            </w:pPr>
            <w:hyperlink w:anchor="_Khám_ban_đầu" w:history="1">
              <w:r w:rsidR="00513A45" w:rsidRPr="004B12C3">
                <w:rPr>
                  <w:rStyle w:val="Hyperlink"/>
                  <w:szCs w:val="26"/>
                </w:rPr>
                <w:t>Khám ban đầu và tư vấn</w:t>
              </w:r>
            </w:hyperlink>
          </w:p>
        </w:tc>
        <w:tc>
          <w:tcPr>
            <w:tcW w:w="2334" w:type="dxa"/>
            <w:tcBorders>
              <w:top w:val="single" w:sz="4" w:space="0" w:color="auto"/>
              <w:left w:val="single" w:sz="4" w:space="0" w:color="auto"/>
              <w:bottom w:val="single" w:sz="4" w:space="0" w:color="auto"/>
              <w:right w:val="single" w:sz="4" w:space="0" w:color="auto"/>
            </w:tcBorders>
          </w:tcPr>
          <w:p w14:paraId="1AF13822" w14:textId="77777777" w:rsidR="00513A45" w:rsidRPr="004B12C3" w:rsidRDefault="00513A45" w:rsidP="0058665A">
            <w:pPr>
              <w:spacing w:before="0" w:after="0" w:line="360" w:lineRule="auto"/>
              <w:jc w:val="both"/>
              <w:rPr>
                <w:szCs w:val="26"/>
              </w:rPr>
            </w:pPr>
          </w:p>
        </w:tc>
      </w:tr>
      <w:tr w:rsidR="00513A45" w:rsidRPr="004B12C3" w14:paraId="2A1D1511" w14:textId="77777777" w:rsidTr="007515E3">
        <w:tc>
          <w:tcPr>
            <w:tcW w:w="704" w:type="dxa"/>
            <w:tcBorders>
              <w:top w:val="single" w:sz="4" w:space="0" w:color="auto"/>
              <w:left w:val="single" w:sz="4" w:space="0" w:color="auto"/>
              <w:bottom w:val="single" w:sz="4" w:space="0" w:color="auto"/>
              <w:right w:val="single" w:sz="4" w:space="0" w:color="auto"/>
            </w:tcBorders>
            <w:shd w:val="clear" w:color="auto" w:fill="auto"/>
          </w:tcPr>
          <w:p w14:paraId="266030DD" w14:textId="77777777" w:rsidR="00513A45" w:rsidRPr="004B12C3" w:rsidRDefault="00513A45" w:rsidP="0058665A">
            <w:pPr>
              <w:pStyle w:val="HRTTableText"/>
              <w:numPr>
                <w:ilvl w:val="0"/>
                <w:numId w:val="26"/>
              </w:numPr>
              <w:spacing w:before="0" w:after="0"/>
              <w:jc w:val="both"/>
              <w:rPr>
                <w:rFonts w:ascii="Times New Roman" w:hAnsi="Times New Roman"/>
                <w:sz w:val="26"/>
                <w:szCs w:val="26"/>
              </w:rPr>
            </w:pPr>
          </w:p>
        </w:tc>
        <w:tc>
          <w:tcPr>
            <w:tcW w:w="2354" w:type="dxa"/>
            <w:tcBorders>
              <w:top w:val="single" w:sz="4" w:space="0" w:color="auto"/>
              <w:left w:val="single" w:sz="4" w:space="0" w:color="auto"/>
              <w:bottom w:val="single" w:sz="4" w:space="0" w:color="auto"/>
              <w:right w:val="single" w:sz="4" w:space="0" w:color="auto"/>
            </w:tcBorders>
            <w:shd w:val="clear" w:color="auto" w:fill="auto"/>
          </w:tcPr>
          <w:p w14:paraId="533F6307" w14:textId="77777777" w:rsidR="00513A45" w:rsidRPr="004B12C3" w:rsidRDefault="00513A45" w:rsidP="0058665A">
            <w:pPr>
              <w:spacing w:before="0" w:after="0" w:line="360" w:lineRule="auto"/>
              <w:jc w:val="both"/>
              <w:rPr>
                <w:color w:val="000000"/>
                <w:shd w:val="clear" w:color="auto" w:fill="FFFFFF"/>
              </w:rPr>
            </w:pPr>
            <w:r w:rsidRPr="004B12C3">
              <w:rPr>
                <w:color w:val="000000"/>
                <w:shd w:val="clear" w:color="auto" w:fill="FFFFFF"/>
              </w:rPr>
              <w:t>TA_HSBA_36</w:t>
            </w:r>
          </w:p>
        </w:tc>
        <w:tc>
          <w:tcPr>
            <w:tcW w:w="3612" w:type="dxa"/>
            <w:tcBorders>
              <w:top w:val="single" w:sz="4" w:space="0" w:color="auto"/>
              <w:left w:val="single" w:sz="4" w:space="0" w:color="auto"/>
              <w:bottom w:val="single" w:sz="4" w:space="0" w:color="auto"/>
              <w:right w:val="single" w:sz="4" w:space="0" w:color="auto"/>
            </w:tcBorders>
            <w:shd w:val="clear" w:color="auto" w:fill="auto"/>
          </w:tcPr>
          <w:p w14:paraId="41C6EE17" w14:textId="77777777" w:rsidR="00513A45" w:rsidRPr="004B12C3" w:rsidRDefault="00513A45" w:rsidP="0058665A">
            <w:pPr>
              <w:spacing w:before="0" w:after="0" w:line="360" w:lineRule="auto"/>
              <w:jc w:val="both"/>
              <w:rPr>
                <w:color w:val="000000"/>
                <w:sz w:val="20"/>
                <w:szCs w:val="20"/>
                <w:shd w:val="clear" w:color="auto" w:fill="FFFFFF"/>
              </w:rPr>
            </w:pPr>
            <w:r w:rsidRPr="004B12C3">
              <w:rPr>
                <w:color w:val="000000"/>
                <w:szCs w:val="26"/>
                <w:shd w:val="clear" w:color="auto" w:fill="FFFFFF"/>
              </w:rPr>
              <w:t>Tờ điều trị</w:t>
            </w:r>
          </w:p>
        </w:tc>
        <w:tc>
          <w:tcPr>
            <w:tcW w:w="3536" w:type="dxa"/>
            <w:tcBorders>
              <w:top w:val="single" w:sz="4" w:space="0" w:color="auto"/>
              <w:left w:val="single" w:sz="4" w:space="0" w:color="auto"/>
              <w:bottom w:val="single" w:sz="4" w:space="0" w:color="auto"/>
              <w:right w:val="single" w:sz="4" w:space="0" w:color="auto"/>
            </w:tcBorders>
            <w:shd w:val="clear" w:color="auto" w:fill="auto"/>
          </w:tcPr>
          <w:p w14:paraId="07A8CD70" w14:textId="3135EB41" w:rsidR="00513A45" w:rsidRPr="004B12C3" w:rsidRDefault="00C95411" w:rsidP="0058665A">
            <w:pPr>
              <w:spacing w:before="0" w:after="0" w:line="360" w:lineRule="auto"/>
              <w:jc w:val="both"/>
            </w:pPr>
            <w:r w:rsidRPr="004B12C3">
              <w:t>Quy trình Khám bệnh và tư vấn</w:t>
            </w:r>
          </w:p>
        </w:tc>
        <w:tc>
          <w:tcPr>
            <w:tcW w:w="2486" w:type="dxa"/>
            <w:tcBorders>
              <w:top w:val="single" w:sz="4" w:space="0" w:color="auto"/>
              <w:left w:val="single" w:sz="4" w:space="0" w:color="auto"/>
              <w:bottom w:val="single" w:sz="4" w:space="0" w:color="auto"/>
              <w:right w:val="single" w:sz="4" w:space="0" w:color="auto"/>
            </w:tcBorders>
            <w:shd w:val="clear" w:color="auto" w:fill="auto"/>
          </w:tcPr>
          <w:p w14:paraId="71DDF66F" w14:textId="77CA5556" w:rsidR="00513A45" w:rsidRPr="004B12C3" w:rsidRDefault="00025ECA" w:rsidP="0058665A">
            <w:pPr>
              <w:spacing w:before="0" w:after="0" w:line="360" w:lineRule="auto"/>
              <w:jc w:val="both"/>
              <w:rPr>
                <w:szCs w:val="26"/>
              </w:rPr>
            </w:pPr>
            <w:hyperlink w:anchor="_Chỉ_định_dịch" w:history="1">
              <w:r w:rsidR="002336AC" w:rsidRPr="004B12C3">
                <w:rPr>
                  <w:rStyle w:val="Hyperlink"/>
                  <w:szCs w:val="26"/>
                </w:rPr>
                <w:t>Chỉ định dịch vụ</w:t>
              </w:r>
            </w:hyperlink>
          </w:p>
        </w:tc>
        <w:tc>
          <w:tcPr>
            <w:tcW w:w="2334" w:type="dxa"/>
            <w:tcBorders>
              <w:top w:val="single" w:sz="4" w:space="0" w:color="auto"/>
              <w:left w:val="single" w:sz="4" w:space="0" w:color="auto"/>
              <w:bottom w:val="single" w:sz="4" w:space="0" w:color="auto"/>
              <w:right w:val="single" w:sz="4" w:space="0" w:color="auto"/>
            </w:tcBorders>
            <w:shd w:val="clear" w:color="auto" w:fill="auto"/>
          </w:tcPr>
          <w:p w14:paraId="6B43FBBB" w14:textId="0ABF8E89" w:rsidR="00513A45" w:rsidRPr="004B12C3" w:rsidRDefault="0019420D" w:rsidP="0058665A">
            <w:pPr>
              <w:spacing w:before="0" w:after="0" w:line="360" w:lineRule="auto"/>
              <w:jc w:val="both"/>
              <w:rPr>
                <w:szCs w:val="26"/>
              </w:rPr>
            </w:pPr>
            <w:r w:rsidRPr="004B12C3">
              <w:rPr>
                <w:szCs w:val="26"/>
              </w:rPr>
              <w:t>Dùng để viết tay các chỉ định sẽ được thực hiện sau khi nhập viện</w:t>
            </w:r>
          </w:p>
        </w:tc>
      </w:tr>
      <w:tr w:rsidR="00C95411" w:rsidRPr="004B12C3" w14:paraId="29EB4A78" w14:textId="77777777" w:rsidTr="007515E3">
        <w:tc>
          <w:tcPr>
            <w:tcW w:w="704" w:type="dxa"/>
            <w:tcBorders>
              <w:top w:val="single" w:sz="4" w:space="0" w:color="auto"/>
              <w:left w:val="single" w:sz="4" w:space="0" w:color="auto"/>
              <w:bottom w:val="single" w:sz="4" w:space="0" w:color="auto"/>
              <w:right w:val="single" w:sz="4" w:space="0" w:color="auto"/>
            </w:tcBorders>
            <w:shd w:val="clear" w:color="auto" w:fill="auto"/>
          </w:tcPr>
          <w:p w14:paraId="7749AEB0" w14:textId="77777777" w:rsidR="00C95411" w:rsidRPr="004B12C3" w:rsidRDefault="00C95411" w:rsidP="0058665A">
            <w:pPr>
              <w:pStyle w:val="HRTTableText"/>
              <w:numPr>
                <w:ilvl w:val="0"/>
                <w:numId w:val="26"/>
              </w:numPr>
              <w:spacing w:before="0" w:after="0"/>
              <w:jc w:val="both"/>
              <w:rPr>
                <w:rFonts w:ascii="Times New Roman" w:hAnsi="Times New Roman"/>
                <w:color w:val="000000" w:themeColor="text1"/>
                <w:sz w:val="26"/>
                <w:szCs w:val="26"/>
              </w:rPr>
            </w:pPr>
          </w:p>
        </w:tc>
        <w:tc>
          <w:tcPr>
            <w:tcW w:w="2354" w:type="dxa"/>
            <w:tcBorders>
              <w:top w:val="single" w:sz="4" w:space="0" w:color="auto"/>
              <w:left w:val="single" w:sz="4" w:space="0" w:color="auto"/>
              <w:bottom w:val="single" w:sz="4" w:space="0" w:color="auto"/>
              <w:right w:val="single" w:sz="4" w:space="0" w:color="auto"/>
            </w:tcBorders>
            <w:shd w:val="clear" w:color="auto" w:fill="auto"/>
          </w:tcPr>
          <w:p w14:paraId="60BF8D39" w14:textId="77777777" w:rsidR="00C95411" w:rsidRPr="004B12C3" w:rsidRDefault="00C95411" w:rsidP="0058665A">
            <w:pPr>
              <w:spacing w:before="0" w:after="0" w:line="360" w:lineRule="auto"/>
              <w:jc w:val="both"/>
              <w:rPr>
                <w:color w:val="000000" w:themeColor="text1"/>
                <w:shd w:val="clear" w:color="auto" w:fill="FFFFFF"/>
              </w:rPr>
            </w:pPr>
          </w:p>
        </w:tc>
        <w:tc>
          <w:tcPr>
            <w:tcW w:w="3612" w:type="dxa"/>
            <w:tcBorders>
              <w:top w:val="single" w:sz="4" w:space="0" w:color="auto"/>
              <w:left w:val="single" w:sz="4" w:space="0" w:color="auto"/>
              <w:bottom w:val="single" w:sz="4" w:space="0" w:color="auto"/>
              <w:right w:val="single" w:sz="4" w:space="0" w:color="auto"/>
            </w:tcBorders>
            <w:shd w:val="clear" w:color="auto" w:fill="auto"/>
          </w:tcPr>
          <w:p w14:paraId="2F99A424" w14:textId="7D25218D" w:rsidR="00C95411" w:rsidRPr="004B12C3" w:rsidRDefault="00C95411" w:rsidP="0058665A">
            <w:pPr>
              <w:spacing w:before="0" w:after="0" w:line="360" w:lineRule="auto"/>
              <w:jc w:val="both"/>
              <w:rPr>
                <w:color w:val="000000" w:themeColor="text1"/>
                <w:shd w:val="clear" w:color="auto" w:fill="FFFFFF"/>
              </w:rPr>
            </w:pPr>
            <w:r w:rsidRPr="004B12C3">
              <w:rPr>
                <w:color w:val="000000" w:themeColor="text1"/>
                <w:shd w:val="clear" w:color="auto" w:fill="FFFFFF"/>
              </w:rPr>
              <w:t>Nhãn cách ly</w:t>
            </w:r>
          </w:p>
        </w:tc>
        <w:tc>
          <w:tcPr>
            <w:tcW w:w="3536" w:type="dxa"/>
            <w:tcBorders>
              <w:top w:val="single" w:sz="4" w:space="0" w:color="auto"/>
              <w:left w:val="single" w:sz="4" w:space="0" w:color="auto"/>
              <w:bottom w:val="single" w:sz="4" w:space="0" w:color="auto"/>
              <w:right w:val="single" w:sz="4" w:space="0" w:color="auto"/>
            </w:tcBorders>
            <w:shd w:val="clear" w:color="auto" w:fill="auto"/>
          </w:tcPr>
          <w:p w14:paraId="343ACA27" w14:textId="68D8A652" w:rsidR="00C95411" w:rsidRPr="004B12C3" w:rsidRDefault="00C95411" w:rsidP="0058665A">
            <w:pPr>
              <w:spacing w:before="0" w:after="0" w:line="360" w:lineRule="auto"/>
              <w:jc w:val="both"/>
              <w:rPr>
                <w:color w:val="000000" w:themeColor="text1"/>
              </w:rPr>
            </w:pPr>
            <w:r w:rsidRPr="004B12C3">
              <w:t>Quy trình Khám bệnh và tư vấn</w:t>
            </w:r>
          </w:p>
        </w:tc>
        <w:tc>
          <w:tcPr>
            <w:tcW w:w="2486" w:type="dxa"/>
            <w:tcBorders>
              <w:top w:val="single" w:sz="4" w:space="0" w:color="auto"/>
              <w:left w:val="single" w:sz="4" w:space="0" w:color="auto"/>
              <w:bottom w:val="single" w:sz="4" w:space="0" w:color="auto"/>
              <w:right w:val="single" w:sz="4" w:space="0" w:color="auto"/>
            </w:tcBorders>
            <w:shd w:val="clear" w:color="auto" w:fill="auto"/>
          </w:tcPr>
          <w:p w14:paraId="4E6A022C" w14:textId="4D27E46D" w:rsidR="00C95411" w:rsidRPr="004B12C3" w:rsidRDefault="00025ECA" w:rsidP="0058665A">
            <w:pPr>
              <w:spacing w:before="0" w:after="0" w:line="360" w:lineRule="auto"/>
              <w:jc w:val="both"/>
              <w:rPr>
                <w:color w:val="000000" w:themeColor="text1"/>
              </w:rPr>
            </w:pPr>
            <w:hyperlink w:anchor="_Xử_trí_đóng" w:history="1">
              <w:r w:rsidR="00C95411" w:rsidRPr="004B12C3">
                <w:rPr>
                  <w:rStyle w:val="Hyperlink"/>
                </w:rPr>
                <w:t xml:space="preserve">Xử trí đóng phiên </w:t>
              </w:r>
              <w:r w:rsidR="00C95411" w:rsidRPr="004B12C3">
                <w:rPr>
                  <w:rStyle w:val="Hyperlink"/>
                </w:rPr>
                <w:lastRenderedPageBreak/>
                <w:t>khám</w:t>
              </w:r>
            </w:hyperlink>
          </w:p>
        </w:tc>
        <w:tc>
          <w:tcPr>
            <w:tcW w:w="2334" w:type="dxa"/>
            <w:tcBorders>
              <w:top w:val="single" w:sz="4" w:space="0" w:color="auto"/>
              <w:left w:val="single" w:sz="4" w:space="0" w:color="auto"/>
              <w:bottom w:val="single" w:sz="4" w:space="0" w:color="auto"/>
              <w:right w:val="single" w:sz="4" w:space="0" w:color="auto"/>
            </w:tcBorders>
            <w:shd w:val="clear" w:color="auto" w:fill="auto"/>
          </w:tcPr>
          <w:p w14:paraId="53E2412D" w14:textId="27566A75" w:rsidR="00C95411" w:rsidRPr="004B12C3" w:rsidRDefault="002234EE" w:rsidP="0058665A">
            <w:pPr>
              <w:spacing w:before="0" w:after="0" w:line="360" w:lineRule="auto"/>
              <w:jc w:val="both"/>
              <w:rPr>
                <w:color w:val="000000" w:themeColor="text1"/>
                <w:szCs w:val="26"/>
              </w:rPr>
            </w:pPr>
            <w:r w:rsidRPr="004B12C3">
              <w:rPr>
                <w:color w:val="000000" w:themeColor="text1"/>
                <w:szCs w:val="26"/>
              </w:rPr>
              <w:lastRenderedPageBreak/>
              <w:t xml:space="preserve">Dán nhãn khi lưu </w:t>
            </w:r>
            <w:r w:rsidRPr="004B12C3">
              <w:rPr>
                <w:color w:val="000000" w:themeColor="text1"/>
                <w:szCs w:val="26"/>
              </w:rPr>
              <w:lastRenderedPageBreak/>
              <w:t>hồ sơ vào kho</w:t>
            </w:r>
          </w:p>
        </w:tc>
      </w:tr>
    </w:tbl>
    <w:p w14:paraId="591253C1" w14:textId="77777777" w:rsidR="00A21EAC" w:rsidRPr="004B12C3" w:rsidRDefault="00A21EAC" w:rsidP="0058665A">
      <w:pPr>
        <w:widowControl/>
        <w:spacing w:before="0" w:after="0" w:line="360" w:lineRule="auto"/>
        <w:rPr>
          <w:b/>
          <w:bCs/>
          <w:iCs/>
          <w:sz w:val="28"/>
          <w:szCs w:val="28"/>
        </w:rPr>
        <w:sectPr w:rsidR="00A21EAC" w:rsidRPr="004B12C3">
          <w:pgSz w:w="16840" w:h="11907" w:orient="landscape"/>
          <w:pgMar w:top="1701" w:right="992" w:bottom="1134" w:left="992" w:header="539" w:footer="568" w:gutter="0"/>
          <w:cols w:space="720"/>
        </w:sectPr>
      </w:pPr>
    </w:p>
    <w:p w14:paraId="12588D27" w14:textId="64945D1E" w:rsidR="000E796C" w:rsidRPr="004B12C3" w:rsidRDefault="00E50D5E" w:rsidP="0058665A">
      <w:pPr>
        <w:pStyle w:val="Heading2"/>
        <w:spacing w:before="0" w:after="0" w:line="360" w:lineRule="auto"/>
        <w:rPr>
          <w:rFonts w:cs="Times New Roman"/>
        </w:rPr>
      </w:pPr>
      <w:bookmarkStart w:id="27" w:name="_Toc91577718"/>
      <w:r w:rsidRPr="004B12C3">
        <w:rPr>
          <w:rFonts w:cs="Times New Roman"/>
        </w:rPr>
        <w:lastRenderedPageBreak/>
        <w:t>QUY TRÌNH NGHIỆP VỤ</w:t>
      </w:r>
      <w:bookmarkEnd w:id="27"/>
    </w:p>
    <w:p w14:paraId="05141B0C" w14:textId="77777777" w:rsidR="00B120F2" w:rsidRDefault="00B120F2" w:rsidP="0058665A">
      <w:pPr>
        <w:pStyle w:val="Heading2"/>
        <w:spacing w:before="0" w:after="0" w:line="360" w:lineRule="auto"/>
        <w:rPr>
          <w:rFonts w:cs="Times New Roman"/>
        </w:rPr>
        <w:sectPr w:rsidR="00B120F2" w:rsidSect="00CC6522">
          <w:headerReference w:type="first" r:id="rId11"/>
          <w:footerReference w:type="first" r:id="rId12"/>
          <w:pgSz w:w="11907" w:h="16840" w:code="9"/>
          <w:pgMar w:top="992" w:right="1134" w:bottom="992" w:left="1701" w:header="539" w:footer="568" w:gutter="0"/>
          <w:cols w:space="720"/>
          <w:docGrid w:linePitch="360"/>
        </w:sectPr>
      </w:pPr>
      <w:bookmarkStart w:id="28" w:name="_Toc19308910"/>
    </w:p>
    <w:p w14:paraId="245DA756" w14:textId="44540C8B" w:rsidR="000260E4" w:rsidRDefault="000260E4" w:rsidP="0058665A">
      <w:pPr>
        <w:pStyle w:val="Heading2"/>
        <w:spacing w:before="0" w:after="0" w:line="360" w:lineRule="auto"/>
        <w:rPr>
          <w:rFonts w:cs="Times New Roman"/>
        </w:rPr>
      </w:pPr>
      <w:bookmarkStart w:id="29" w:name="_Toc91577719"/>
      <w:r w:rsidRPr="004B12C3">
        <w:rPr>
          <w:rFonts w:cs="Times New Roman"/>
        </w:rPr>
        <w:lastRenderedPageBreak/>
        <w:t>ĐẶC TẢ CHI TIẾT YÊU CẦU CHỨC NĂNG</w:t>
      </w:r>
      <w:bookmarkEnd w:id="28"/>
      <w:bookmarkEnd w:id="29"/>
      <w:r w:rsidRPr="004B12C3">
        <w:rPr>
          <w:rFonts w:cs="Times New Roman"/>
        </w:rPr>
        <w:t xml:space="preserve"> </w:t>
      </w:r>
    </w:p>
    <w:p w14:paraId="67720430" w14:textId="5D756185" w:rsidR="009534C8" w:rsidRPr="00F209B7" w:rsidRDefault="001356CD" w:rsidP="0058665A">
      <w:pPr>
        <w:pStyle w:val="Heading3"/>
        <w:spacing w:before="0" w:after="0" w:line="360" w:lineRule="auto"/>
        <w:ind w:left="567"/>
        <w:rPr>
          <w:sz w:val="26"/>
        </w:rPr>
      </w:pPr>
      <w:r w:rsidRPr="00F209B7">
        <w:rPr>
          <w:sz w:val="26"/>
        </w:rPr>
        <w:t xml:space="preserve"> </w:t>
      </w:r>
      <w:bookmarkStart w:id="30" w:name="_Toc91577720"/>
      <w:r w:rsidRPr="00F209B7">
        <w:rPr>
          <w:sz w:val="26"/>
        </w:rPr>
        <w:t>API nhân sự</w:t>
      </w:r>
      <w:bookmarkEnd w:id="30"/>
    </w:p>
    <w:p w14:paraId="4E02FD85" w14:textId="48DEBA05" w:rsidR="001356CD" w:rsidRPr="00F209B7" w:rsidRDefault="001356CD" w:rsidP="00946130">
      <w:pPr>
        <w:pStyle w:val="Heading4"/>
      </w:pPr>
      <w:bookmarkStart w:id="31" w:name="_Toc91577721"/>
      <w:r w:rsidRPr="00F209B7">
        <w:t>Thông tin hành nhân viên</w:t>
      </w:r>
      <w:bookmarkEnd w:id="31"/>
    </w:p>
    <w:p w14:paraId="63C4BCC4" w14:textId="77777777" w:rsidR="001356CD" w:rsidRDefault="001356CD" w:rsidP="0058665A">
      <w:pPr>
        <w:pStyle w:val="ListParagraph"/>
        <w:widowControl/>
        <w:numPr>
          <w:ilvl w:val="0"/>
          <w:numId w:val="31"/>
        </w:numPr>
        <w:spacing w:before="0" w:after="0" w:line="360" w:lineRule="auto"/>
      </w:pPr>
      <w:r>
        <w:t>ID Nhân viên: int</w:t>
      </w:r>
    </w:p>
    <w:p w14:paraId="0D8AA929" w14:textId="77777777" w:rsidR="001356CD" w:rsidRDefault="001356CD" w:rsidP="0058665A">
      <w:pPr>
        <w:pStyle w:val="ListParagraph"/>
        <w:widowControl/>
        <w:numPr>
          <w:ilvl w:val="0"/>
          <w:numId w:val="31"/>
        </w:numPr>
        <w:spacing w:before="0" w:after="0" w:line="360" w:lineRule="auto"/>
      </w:pPr>
      <w:r>
        <w:t>Mã NV: string</w:t>
      </w:r>
    </w:p>
    <w:p w14:paraId="1B884A56" w14:textId="77777777" w:rsidR="001356CD" w:rsidRDefault="001356CD" w:rsidP="0058665A">
      <w:pPr>
        <w:pStyle w:val="ListParagraph"/>
        <w:widowControl/>
        <w:numPr>
          <w:ilvl w:val="0"/>
          <w:numId w:val="31"/>
        </w:numPr>
        <w:spacing w:before="0" w:after="0" w:line="360" w:lineRule="auto"/>
      </w:pPr>
      <w:r>
        <w:t>Họ tên: String</w:t>
      </w:r>
    </w:p>
    <w:p w14:paraId="569880CF" w14:textId="77777777" w:rsidR="001356CD" w:rsidRDefault="001356CD" w:rsidP="0058665A">
      <w:pPr>
        <w:pStyle w:val="ListParagraph"/>
        <w:widowControl/>
        <w:numPr>
          <w:ilvl w:val="0"/>
          <w:numId w:val="31"/>
        </w:numPr>
        <w:spacing w:before="0" w:after="0" w:line="360" w:lineRule="auto"/>
      </w:pPr>
      <w:r>
        <w:t>Ngày sinh: Date</w:t>
      </w:r>
    </w:p>
    <w:p w14:paraId="33926E8D" w14:textId="77777777" w:rsidR="001356CD" w:rsidRDefault="001356CD" w:rsidP="0058665A">
      <w:pPr>
        <w:pStyle w:val="ListParagraph"/>
        <w:widowControl/>
        <w:numPr>
          <w:ilvl w:val="0"/>
          <w:numId w:val="31"/>
        </w:numPr>
        <w:spacing w:before="0" w:after="0" w:line="360" w:lineRule="auto"/>
      </w:pPr>
      <w:r>
        <w:t>Chức vụ (Trưởng phòng): String</w:t>
      </w:r>
    </w:p>
    <w:p w14:paraId="13A7D98A" w14:textId="77777777" w:rsidR="001356CD" w:rsidRDefault="001356CD" w:rsidP="0058665A">
      <w:pPr>
        <w:pStyle w:val="ListParagraph"/>
        <w:widowControl/>
        <w:numPr>
          <w:ilvl w:val="0"/>
          <w:numId w:val="31"/>
        </w:numPr>
        <w:spacing w:before="0" w:after="0" w:line="360" w:lineRule="auto"/>
      </w:pPr>
      <w:r>
        <w:t>Chức danh chuyên môn (BS CKI): string</w:t>
      </w:r>
    </w:p>
    <w:p w14:paraId="29512D18" w14:textId="77777777" w:rsidR="001356CD" w:rsidRDefault="001356CD" w:rsidP="0058665A">
      <w:pPr>
        <w:pStyle w:val="ListParagraph"/>
        <w:widowControl/>
        <w:numPr>
          <w:ilvl w:val="0"/>
          <w:numId w:val="31"/>
        </w:numPr>
        <w:spacing w:before="0" w:after="0" w:line="360" w:lineRule="auto"/>
      </w:pPr>
      <w:r>
        <w:t>Chứng chỉ hành nghề: string</w:t>
      </w:r>
    </w:p>
    <w:p w14:paraId="2A3BC0C5" w14:textId="77777777" w:rsidR="001356CD" w:rsidRDefault="001356CD" w:rsidP="0058665A">
      <w:pPr>
        <w:pStyle w:val="ListParagraph"/>
        <w:widowControl/>
        <w:numPr>
          <w:ilvl w:val="0"/>
          <w:numId w:val="31"/>
        </w:numPr>
        <w:spacing w:before="0" w:after="0" w:line="360" w:lineRule="auto"/>
      </w:pPr>
      <w:r>
        <w:t>Trạng thái làm việc: bit</w:t>
      </w:r>
    </w:p>
    <w:p w14:paraId="515F113E" w14:textId="77777777" w:rsidR="001356CD" w:rsidRPr="00143B39" w:rsidRDefault="001356CD" w:rsidP="0058665A">
      <w:pPr>
        <w:pStyle w:val="ListParagraph"/>
        <w:widowControl/>
        <w:numPr>
          <w:ilvl w:val="0"/>
          <w:numId w:val="31"/>
        </w:numPr>
        <w:spacing w:before="0" w:after="0" w:line="360" w:lineRule="auto"/>
      </w:pPr>
      <w:r w:rsidRPr="00143B39">
        <w:t>Account Domain: string (1 user chỉ 1 account domain)</w:t>
      </w:r>
    </w:p>
    <w:p w14:paraId="472562E5" w14:textId="77777777" w:rsidR="001356CD" w:rsidRPr="00143B39" w:rsidRDefault="001356CD" w:rsidP="0058665A">
      <w:pPr>
        <w:pStyle w:val="ListParagraph"/>
        <w:widowControl/>
        <w:numPr>
          <w:ilvl w:val="0"/>
          <w:numId w:val="31"/>
        </w:numPr>
        <w:spacing w:before="0" w:after="0" w:line="360" w:lineRule="auto"/>
      </w:pPr>
      <w:r w:rsidRPr="00143B39">
        <w:t>Ngày thay đổi: date (Ngày thay đổi dữ liệu của hệ thống HR)</w:t>
      </w:r>
    </w:p>
    <w:p w14:paraId="004FD033" w14:textId="77777777" w:rsidR="001356CD" w:rsidRPr="00262DDF" w:rsidRDefault="001356CD" w:rsidP="0058665A">
      <w:pPr>
        <w:pStyle w:val="ListParagraph"/>
        <w:widowControl/>
        <w:numPr>
          <w:ilvl w:val="0"/>
          <w:numId w:val="31"/>
        </w:numPr>
        <w:spacing w:before="0" w:after="0" w:line="360" w:lineRule="auto"/>
      </w:pPr>
      <w:r w:rsidRPr="00262DDF">
        <w:t>Loại nhân viên: int (Công tác viên hoặc chính thức)</w:t>
      </w:r>
    </w:p>
    <w:p w14:paraId="10F2E250" w14:textId="25D7859D" w:rsidR="001356CD" w:rsidRDefault="001356CD" w:rsidP="0058665A">
      <w:pPr>
        <w:pStyle w:val="ListParagraph"/>
        <w:widowControl/>
        <w:numPr>
          <w:ilvl w:val="0"/>
          <w:numId w:val="31"/>
        </w:numPr>
        <w:spacing w:before="0" w:after="0" w:line="360" w:lineRule="auto"/>
      </w:pPr>
      <w:r w:rsidRPr="00262DDF">
        <w:t>Đối tượng nhân viên: int (Bác sĩ, điều dưỡng, kỹ thuật viên)</w:t>
      </w:r>
    </w:p>
    <w:p w14:paraId="582DAFA0" w14:textId="67C31A99" w:rsidR="00A82B49" w:rsidRDefault="00A82B49" w:rsidP="00A82B49">
      <w:pPr>
        <w:pStyle w:val="Heading4"/>
        <w:ind w:left="0" w:firstLine="0"/>
      </w:pPr>
      <w:bookmarkStart w:id="32" w:name="_Toc91577722"/>
      <w:r>
        <w:t>Lấy thông tin lịch nghỉ phép</w:t>
      </w:r>
      <w:bookmarkEnd w:id="32"/>
    </w:p>
    <w:p w14:paraId="0F1C87CD" w14:textId="77777777" w:rsidR="00A82B49" w:rsidRDefault="00A82B49" w:rsidP="00BA33AB">
      <w:pPr>
        <w:pStyle w:val="ListParagraph"/>
        <w:widowControl/>
        <w:numPr>
          <w:ilvl w:val="0"/>
          <w:numId w:val="31"/>
        </w:numPr>
        <w:spacing w:before="0" w:after="0" w:line="360" w:lineRule="auto"/>
        <w:ind w:left="1077" w:hanging="357"/>
      </w:pPr>
      <w:r>
        <w:t>ID Nhân viên: int</w:t>
      </w:r>
    </w:p>
    <w:p w14:paraId="42E047CF" w14:textId="4954D493" w:rsidR="00A82B49" w:rsidRDefault="00A82B49" w:rsidP="00BA33AB">
      <w:pPr>
        <w:pStyle w:val="ListParagraph"/>
        <w:numPr>
          <w:ilvl w:val="0"/>
          <w:numId w:val="31"/>
        </w:numPr>
        <w:spacing w:before="0" w:after="0" w:line="360" w:lineRule="auto"/>
        <w:ind w:left="1077" w:hanging="357"/>
      </w:pPr>
      <w:r>
        <w:t>Thời gian bắt đầu nghỉ phép</w:t>
      </w:r>
      <w:r w:rsidR="00BA33AB">
        <w:t>: Datetime</w:t>
      </w:r>
    </w:p>
    <w:p w14:paraId="566BEC5C" w14:textId="5A7BBE73" w:rsidR="004C6DBD" w:rsidRDefault="004C6DBD" w:rsidP="00BA33AB">
      <w:pPr>
        <w:pStyle w:val="ListParagraph"/>
        <w:numPr>
          <w:ilvl w:val="0"/>
          <w:numId w:val="31"/>
        </w:numPr>
        <w:spacing w:before="0" w:after="0" w:line="360" w:lineRule="auto"/>
        <w:ind w:left="1077" w:hanging="357"/>
      </w:pPr>
      <w:r>
        <w:t>Thời gian kết thúc nghỉ phép: Datetime</w:t>
      </w:r>
    </w:p>
    <w:p w14:paraId="3D4FD0A7" w14:textId="3123D26C" w:rsidR="00A82B49" w:rsidRDefault="00A82B49" w:rsidP="00BA33AB">
      <w:pPr>
        <w:pStyle w:val="ListParagraph"/>
        <w:numPr>
          <w:ilvl w:val="0"/>
          <w:numId w:val="31"/>
        </w:numPr>
        <w:spacing w:before="0" w:after="0" w:line="360" w:lineRule="auto"/>
        <w:ind w:left="1077" w:hanging="357"/>
      </w:pPr>
      <w:r>
        <w:t>Số ngày nghỉ phép</w:t>
      </w:r>
      <w:r w:rsidR="00D13186">
        <w:t>: decimal</w:t>
      </w:r>
    </w:p>
    <w:p w14:paraId="59B9B9BC" w14:textId="71106B14" w:rsidR="004C6DBD" w:rsidRDefault="00BA33AB" w:rsidP="0058206F">
      <w:pPr>
        <w:pStyle w:val="ListParagraph"/>
        <w:numPr>
          <w:ilvl w:val="0"/>
          <w:numId w:val="31"/>
        </w:numPr>
        <w:spacing w:before="0" w:after="0" w:line="360" w:lineRule="auto"/>
        <w:ind w:left="1077" w:hanging="357"/>
      </w:pPr>
      <w:r>
        <w:t>Chuyên khoa nghỉ phép</w:t>
      </w:r>
      <w:r w:rsidR="00D13186">
        <w:t xml:space="preserve"> (nếu có)</w:t>
      </w:r>
    </w:p>
    <w:p w14:paraId="1DE8D661" w14:textId="3D7443EA" w:rsidR="00BC4A73" w:rsidRDefault="00BC4A73" w:rsidP="0058206F">
      <w:pPr>
        <w:pStyle w:val="ListParagraph"/>
        <w:numPr>
          <w:ilvl w:val="0"/>
          <w:numId w:val="31"/>
        </w:numPr>
        <w:spacing w:before="0" w:after="0" w:line="360" w:lineRule="auto"/>
        <w:ind w:left="1077" w:hanging="357"/>
      </w:pPr>
      <w:r>
        <w:t>Phòng khám nghỉ phép (nếu có)</w:t>
      </w:r>
    </w:p>
    <w:p w14:paraId="50E0C9DD" w14:textId="77777777" w:rsidR="001356CD" w:rsidRPr="00143B39" w:rsidRDefault="001356CD" w:rsidP="00946130">
      <w:pPr>
        <w:pStyle w:val="Heading4"/>
      </w:pPr>
      <w:bookmarkStart w:id="33" w:name="_Toc91577723"/>
      <w:r w:rsidRPr="00BE7510">
        <w:t>Quy ước xử lý thông tin:</w:t>
      </w:r>
      <w:r>
        <w:t xml:space="preserve"> API kiểu json</w:t>
      </w:r>
      <w:bookmarkEnd w:id="33"/>
    </w:p>
    <w:p w14:paraId="5AAD1156" w14:textId="77777777" w:rsidR="001356CD" w:rsidRPr="002C60C2" w:rsidRDefault="001356CD" w:rsidP="0058665A">
      <w:pPr>
        <w:pStyle w:val="ListParagraph"/>
        <w:widowControl/>
        <w:numPr>
          <w:ilvl w:val="0"/>
          <w:numId w:val="31"/>
        </w:numPr>
        <w:spacing w:before="0" w:after="0" w:line="360" w:lineRule="auto"/>
      </w:pPr>
      <w:r w:rsidRPr="002C60C2">
        <w:t xml:space="preserve">HR sẽ có API GET cho HIS lấy danh sách nhân viên </w:t>
      </w:r>
      <w:r>
        <w:t xml:space="preserve"> </w:t>
      </w:r>
    </w:p>
    <w:p w14:paraId="3C7EEB6E" w14:textId="77777777" w:rsidR="001356CD" w:rsidRDefault="001356CD" w:rsidP="0058665A">
      <w:pPr>
        <w:pStyle w:val="ListParagraph"/>
        <w:widowControl/>
        <w:numPr>
          <w:ilvl w:val="0"/>
          <w:numId w:val="31"/>
        </w:numPr>
        <w:spacing w:before="0" w:after="0" w:line="360" w:lineRule="auto"/>
      </w:pPr>
      <w:r w:rsidRPr="002C60C2">
        <w:t>HIS sẽ có API POST cho việc cập nhật thông tin nhân viên</w:t>
      </w:r>
      <w:r>
        <w:t xml:space="preserve"> (tham số truyền vào có ID nhân viên, mã nv, Họ tên, ngày sinh, chức vụ, chức danh chuyên môn, chứng chỉ hành nghề, trạng thái, account domain, ngày thay đổi, loại nhân viên, đối tượng nhân viên)</w:t>
      </w:r>
    </w:p>
    <w:p w14:paraId="6C1AB6F8" w14:textId="77777777" w:rsidR="001356CD" w:rsidRPr="002C60C2" w:rsidRDefault="001356CD" w:rsidP="0058665A">
      <w:pPr>
        <w:pStyle w:val="ListParagraph"/>
        <w:widowControl/>
        <w:numPr>
          <w:ilvl w:val="0"/>
          <w:numId w:val="31"/>
        </w:numPr>
        <w:spacing w:before="0" w:after="0" w:line="360" w:lineRule="auto"/>
      </w:pPr>
      <w:r w:rsidRPr="002C60C2">
        <w:t xml:space="preserve">HIS sẽ có API POST </w:t>
      </w:r>
      <w:r>
        <w:t>HR cần để xóa thông tin nhân viên (ID nhân viên) HIS tự kiểm tra điều kiện có được xóa hay không.</w:t>
      </w:r>
    </w:p>
    <w:p w14:paraId="57EA4A65" w14:textId="77777777" w:rsidR="001356CD" w:rsidRDefault="001356CD" w:rsidP="0058665A">
      <w:pPr>
        <w:pStyle w:val="ListParagraph"/>
        <w:widowControl/>
        <w:numPr>
          <w:ilvl w:val="0"/>
          <w:numId w:val="31"/>
        </w:numPr>
        <w:spacing w:before="0" w:after="0" w:line="360" w:lineRule="auto"/>
      </w:pPr>
      <w:r w:rsidRPr="00A71F4B">
        <w:t xml:space="preserve">HIS </w:t>
      </w:r>
      <w:r>
        <w:t xml:space="preserve">sẽ có API cho HR lấy thông tin lịch khám và lịch mỗ (tham số truyền vào có Thời gian bắt đầu, thời gian kết thúc, ID nhân viên) </w:t>
      </w:r>
    </w:p>
    <w:p w14:paraId="5234D9BC" w14:textId="77777777" w:rsidR="001356CD" w:rsidRDefault="001356CD" w:rsidP="0058665A">
      <w:pPr>
        <w:pStyle w:val="ListParagraph"/>
        <w:widowControl/>
        <w:numPr>
          <w:ilvl w:val="0"/>
          <w:numId w:val="31"/>
        </w:numPr>
        <w:spacing w:before="0" w:after="0" w:line="360" w:lineRule="auto"/>
      </w:pPr>
      <w:r>
        <w:lastRenderedPageBreak/>
        <w:t>HR</w:t>
      </w:r>
      <w:r w:rsidRPr="00A71F4B">
        <w:t xml:space="preserve"> </w:t>
      </w:r>
      <w:r>
        <w:t xml:space="preserve">sẽ có API cho HIS lấy thông tin lịch nghỉ phép (tham số truyền vào có Thời gian bắt đầu, thời gian kết thúc, ID nhân viên) </w:t>
      </w:r>
    </w:p>
    <w:p w14:paraId="762DFDFA" w14:textId="3835E90B" w:rsidR="001356CD" w:rsidRPr="00032A05" w:rsidRDefault="001356CD" w:rsidP="0058665A">
      <w:pPr>
        <w:pStyle w:val="Heading3"/>
        <w:spacing w:before="0" w:after="0" w:line="360" w:lineRule="auto"/>
        <w:ind w:left="567"/>
        <w:rPr>
          <w:sz w:val="26"/>
        </w:rPr>
      </w:pPr>
      <w:r w:rsidRPr="00032A05">
        <w:rPr>
          <w:sz w:val="26"/>
        </w:rPr>
        <w:t xml:space="preserve"> </w:t>
      </w:r>
      <w:bookmarkStart w:id="34" w:name="_Toc91577724"/>
      <w:r w:rsidRPr="00032A05">
        <w:rPr>
          <w:sz w:val="26"/>
        </w:rPr>
        <w:t>Kết nối SSO (single sign on)</w:t>
      </w:r>
      <w:bookmarkEnd w:id="34"/>
    </w:p>
    <w:p w14:paraId="26361E16" w14:textId="4438E098" w:rsidR="001356CD" w:rsidRPr="00A71F4B" w:rsidRDefault="001356CD" w:rsidP="0058665A">
      <w:pPr>
        <w:pStyle w:val="ListParagraph"/>
        <w:widowControl/>
        <w:numPr>
          <w:ilvl w:val="0"/>
          <w:numId w:val="31"/>
        </w:numPr>
        <w:spacing w:before="0" w:after="0" w:line="360" w:lineRule="auto"/>
      </w:pPr>
      <w:r>
        <w:t xml:space="preserve">Sử dụng account Domain để xác thực đăng nhập, cần đảm bảo 1 user chỉ có 1 </w:t>
      </w:r>
      <w:r w:rsidR="002C79FF">
        <w:t>A</w:t>
      </w:r>
      <w:r>
        <w:t xml:space="preserve">ccount </w:t>
      </w:r>
      <w:r w:rsidR="002C79FF">
        <w:t>D</w:t>
      </w:r>
      <w:r>
        <w:t>omain. Có thể cấu hình được thông tin tên Domain trên HIS.</w:t>
      </w:r>
    </w:p>
    <w:p w14:paraId="052CE76C" w14:textId="1FF1398A" w:rsidR="001356CD" w:rsidRDefault="001356CD" w:rsidP="0058665A">
      <w:pPr>
        <w:pStyle w:val="ListParagraph"/>
        <w:widowControl/>
        <w:numPr>
          <w:ilvl w:val="0"/>
          <w:numId w:val="31"/>
        </w:numPr>
        <w:spacing w:before="0" w:after="0" w:line="360" w:lineRule="auto"/>
      </w:pPr>
      <w:r>
        <w:t xml:space="preserve">Có thêm cơ chế đăng nhập bằng </w:t>
      </w:r>
      <w:r w:rsidR="00CC4D5D">
        <w:t>L</w:t>
      </w:r>
      <w:r>
        <w:t xml:space="preserve">ocal </w:t>
      </w:r>
      <w:r w:rsidR="00FB4780">
        <w:t>Account</w:t>
      </w:r>
      <w:r>
        <w:t xml:space="preserve"> song song với cơ chế đăng nhập bằng xác thực </w:t>
      </w:r>
      <w:r w:rsidR="002C79FF">
        <w:t>D</w:t>
      </w:r>
      <w:r>
        <w:t>omain. Policy do bệnh viện quy định ở quy trình ngoài.</w:t>
      </w:r>
    </w:p>
    <w:p w14:paraId="0B83C316" w14:textId="32E9FA9B" w:rsidR="001356CD" w:rsidRPr="00032A05" w:rsidRDefault="001356CD" w:rsidP="0058665A">
      <w:pPr>
        <w:pStyle w:val="Heading3"/>
        <w:spacing w:before="0" w:after="0" w:line="360" w:lineRule="auto"/>
        <w:ind w:left="567"/>
        <w:rPr>
          <w:sz w:val="26"/>
        </w:rPr>
      </w:pPr>
      <w:r w:rsidRPr="00032A05">
        <w:rPr>
          <w:sz w:val="26"/>
        </w:rPr>
        <w:t xml:space="preserve"> </w:t>
      </w:r>
      <w:bookmarkStart w:id="35" w:name="_Toc91577725"/>
      <w:r w:rsidRPr="00032A05">
        <w:rPr>
          <w:sz w:val="26"/>
        </w:rPr>
        <w:t>Phân quyền và thiết lập hệ thống</w:t>
      </w:r>
      <w:bookmarkEnd w:id="35"/>
    </w:p>
    <w:p w14:paraId="58DFE168" w14:textId="68D34544" w:rsidR="001356CD" w:rsidRDefault="001356CD" w:rsidP="00946130">
      <w:pPr>
        <w:pStyle w:val="Heading4"/>
      </w:pPr>
      <w:bookmarkStart w:id="36" w:name="_Toc91577726"/>
      <w:r>
        <w:t xml:space="preserve">Tạo </w:t>
      </w:r>
      <w:r w:rsidR="006932B1">
        <w:t>Role quyền</w:t>
      </w:r>
      <w:bookmarkEnd w:id="36"/>
    </w:p>
    <w:p w14:paraId="0C153672" w14:textId="64340090" w:rsidR="006932B1" w:rsidRDefault="006932B1" w:rsidP="006932B1">
      <w:pPr>
        <w:pStyle w:val="ListParagraph"/>
        <w:numPr>
          <w:ilvl w:val="0"/>
          <w:numId w:val="31"/>
        </w:numPr>
      </w:pPr>
      <w:r>
        <w:t>Vào menu Hệ thống/Chức vụ</w:t>
      </w:r>
    </w:p>
    <w:p w14:paraId="3A068DD9" w14:textId="77777777" w:rsidR="006932B1" w:rsidRDefault="006932B1" w:rsidP="006932B1">
      <w:pPr>
        <w:pStyle w:val="ListParagraph"/>
        <w:ind w:left="1080"/>
      </w:pPr>
    </w:p>
    <w:p w14:paraId="217EE252" w14:textId="118E6906" w:rsidR="006932B1" w:rsidRDefault="006932B1" w:rsidP="006932B1">
      <w:pPr>
        <w:pStyle w:val="ListParagraph"/>
        <w:ind w:left="0"/>
      </w:pPr>
      <w:r>
        <w:rPr>
          <w:noProof/>
        </w:rPr>
        <w:drawing>
          <wp:inline distT="0" distB="0" distL="0" distR="0" wp14:anchorId="1DF240B4" wp14:editId="741F8E00">
            <wp:extent cx="6120765" cy="3315414"/>
            <wp:effectExtent l="0" t="0" r="0" b="0"/>
            <wp:docPr id="9" name="Picture 9" descr="C:\Users\trong\AppData\Local\Temp\SNAGHTMLebf2b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ong\AppData\Local\Temp\SNAGHTMLebf2b1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765" cy="3315414"/>
                    </a:xfrm>
                    <a:prstGeom prst="rect">
                      <a:avLst/>
                    </a:prstGeom>
                    <a:noFill/>
                    <a:ln>
                      <a:noFill/>
                    </a:ln>
                  </pic:spPr>
                </pic:pic>
              </a:graphicData>
            </a:graphic>
          </wp:inline>
        </w:drawing>
      </w:r>
    </w:p>
    <w:p w14:paraId="1F5FD3CA" w14:textId="25A2972F" w:rsidR="006932B1" w:rsidRDefault="006932B1" w:rsidP="006932B1">
      <w:pPr>
        <w:pStyle w:val="ListParagraph"/>
        <w:ind w:left="0"/>
      </w:pPr>
    </w:p>
    <w:p w14:paraId="698EA89C" w14:textId="5CE97BC8" w:rsidR="006932B1" w:rsidRDefault="00CA313B" w:rsidP="00CA313B">
      <w:pPr>
        <w:pStyle w:val="ListParagraph"/>
        <w:numPr>
          <w:ilvl w:val="0"/>
          <w:numId w:val="31"/>
        </w:numPr>
      </w:pPr>
      <w:r>
        <w:t>Chọn Thêm mới để khai báo 1 Role quyền mới theo Phân hệ quản lý.</w:t>
      </w:r>
    </w:p>
    <w:p w14:paraId="043E8A0B" w14:textId="0E93EA98" w:rsidR="00CA313B" w:rsidRDefault="00CA313B" w:rsidP="00CA313B">
      <w:pPr>
        <w:pStyle w:val="ListParagraph"/>
        <w:numPr>
          <w:ilvl w:val="0"/>
          <w:numId w:val="31"/>
        </w:numPr>
      </w:pPr>
      <w:r>
        <w:t>Sau khi lưu thì Role quyền mới sẽ hiển thị ở chức năng Cấp quyền..</w:t>
      </w:r>
    </w:p>
    <w:p w14:paraId="6E50A58A" w14:textId="77777777" w:rsidR="006932B1" w:rsidRPr="006932B1" w:rsidRDefault="006932B1" w:rsidP="006932B1">
      <w:pPr>
        <w:pStyle w:val="ListParagraph"/>
        <w:ind w:left="0"/>
      </w:pPr>
    </w:p>
    <w:p w14:paraId="1B77E66E" w14:textId="60DFFD7A" w:rsidR="006932B1" w:rsidRPr="006932B1" w:rsidRDefault="00224AF1" w:rsidP="00946130">
      <w:pPr>
        <w:pStyle w:val="Heading4"/>
      </w:pPr>
      <w:bookmarkStart w:id="37" w:name="_Toc91577727"/>
      <w:r>
        <w:t>Cấp</w:t>
      </w:r>
      <w:r w:rsidR="006932B1">
        <w:t xml:space="preserve"> quyền</w:t>
      </w:r>
      <w:bookmarkEnd w:id="37"/>
    </w:p>
    <w:p w14:paraId="10F6B8C4" w14:textId="68ACF2C6" w:rsidR="00D7705B" w:rsidRPr="00D7705B" w:rsidRDefault="00D7705B" w:rsidP="0058665A">
      <w:pPr>
        <w:pStyle w:val="ListParagraph"/>
        <w:numPr>
          <w:ilvl w:val="0"/>
          <w:numId w:val="31"/>
        </w:numPr>
        <w:spacing w:before="0" w:after="0" w:line="360" w:lineRule="auto"/>
      </w:pPr>
      <w:r>
        <w:t>Vào Menu chọn Menu Hệ thống/ Cấp quyền CR</w:t>
      </w:r>
    </w:p>
    <w:p w14:paraId="1FD73863" w14:textId="77777777" w:rsidR="001356CD" w:rsidRDefault="001356CD" w:rsidP="0058665A">
      <w:pPr>
        <w:spacing w:before="0" w:after="0" w:line="360" w:lineRule="auto"/>
      </w:pPr>
      <w:r>
        <w:rPr>
          <w:noProof/>
        </w:rPr>
        <w:lastRenderedPageBreak/>
        <w:drawing>
          <wp:inline distT="0" distB="0" distL="0" distR="0" wp14:anchorId="4B6B84E8" wp14:editId="76D69258">
            <wp:extent cx="6370320" cy="3870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0320" cy="3870960"/>
                    </a:xfrm>
                    <a:prstGeom prst="rect">
                      <a:avLst/>
                    </a:prstGeom>
                  </pic:spPr>
                </pic:pic>
              </a:graphicData>
            </a:graphic>
          </wp:inline>
        </w:drawing>
      </w:r>
    </w:p>
    <w:p w14:paraId="1E9AED22" w14:textId="46E47209" w:rsidR="001356CD" w:rsidRDefault="005E4B70" w:rsidP="0058665A">
      <w:pPr>
        <w:pStyle w:val="ListParagraph"/>
        <w:numPr>
          <w:ilvl w:val="0"/>
          <w:numId w:val="31"/>
        </w:numPr>
        <w:spacing w:before="0" w:after="0" w:line="360" w:lineRule="auto"/>
      </w:pPr>
      <w:r>
        <w:t>Phần thông tin Chức vụ</w:t>
      </w:r>
      <w:r w:rsidR="0024723A">
        <w:t xml:space="preserve"> chứa các</w:t>
      </w:r>
      <w:r>
        <w:t xml:space="preserve"> Role là nhóm quyền thuộc về từng phân hệ</w:t>
      </w:r>
      <w:r w:rsidR="005D35A6">
        <w:t>.</w:t>
      </w:r>
    </w:p>
    <w:p w14:paraId="4B340668" w14:textId="2FD32605" w:rsidR="005E4B70" w:rsidRDefault="0024723A" w:rsidP="0058665A">
      <w:pPr>
        <w:pStyle w:val="ListParagraph"/>
        <w:numPr>
          <w:ilvl w:val="0"/>
          <w:numId w:val="31"/>
        </w:numPr>
        <w:spacing w:before="0" w:after="0" w:line="360" w:lineRule="auto"/>
      </w:pPr>
      <w:r>
        <w:t>Phần thông tin Chọn quyền bao gồm các quyền ở từng nhóm chức năng.</w:t>
      </w:r>
    </w:p>
    <w:p w14:paraId="52665E70" w14:textId="0BAF152A" w:rsidR="005D35A6" w:rsidRDefault="005D35A6" w:rsidP="0058665A">
      <w:pPr>
        <w:pStyle w:val="ListParagraph"/>
        <w:numPr>
          <w:ilvl w:val="0"/>
          <w:numId w:val="31"/>
        </w:numPr>
        <w:spacing w:before="0" w:after="0" w:line="360" w:lineRule="auto"/>
      </w:pPr>
      <w:r>
        <w:t>Mỗi Role quyền sẽ chứa</w:t>
      </w:r>
      <w:r w:rsidR="00681FE7">
        <w:t xml:space="preserve"> nhiều quyền nhỏ</w:t>
      </w:r>
      <w:r w:rsidR="009139D6">
        <w:t xml:space="preserve"> nằm trong phần Quyền đã chọn</w:t>
      </w:r>
      <w:r w:rsidR="00574000">
        <w:t>.</w:t>
      </w:r>
    </w:p>
    <w:p w14:paraId="3887E98C" w14:textId="77777777" w:rsidR="001356CD" w:rsidRDefault="001356CD" w:rsidP="00946130">
      <w:pPr>
        <w:pStyle w:val="Heading4"/>
      </w:pPr>
      <w:bookmarkStart w:id="38" w:name="_Toc91577728"/>
      <w:r>
        <w:t>Cấp quyền User</w:t>
      </w:r>
      <w:bookmarkEnd w:id="38"/>
    </w:p>
    <w:p w14:paraId="6E6DD880" w14:textId="0D96D651" w:rsidR="00010861" w:rsidRDefault="00010861" w:rsidP="0058665A">
      <w:pPr>
        <w:pStyle w:val="ListParagraph"/>
        <w:numPr>
          <w:ilvl w:val="0"/>
          <w:numId w:val="31"/>
        </w:numPr>
        <w:spacing w:before="0" w:after="0" w:line="360" w:lineRule="auto"/>
      </w:pPr>
      <w:r>
        <w:t>Vào Menu chọn Menu Danh mục/ Nhân viên</w:t>
      </w:r>
    </w:p>
    <w:p w14:paraId="6EA8A90E" w14:textId="6E5949F7" w:rsidR="00705631" w:rsidRPr="00D7705B" w:rsidRDefault="00705631" w:rsidP="00946130">
      <w:pPr>
        <w:pStyle w:val="ListParagraph"/>
        <w:spacing w:before="0" w:after="0" w:line="360" w:lineRule="auto"/>
        <w:ind w:left="0"/>
      </w:pPr>
      <w:r>
        <w:rPr>
          <w:noProof/>
        </w:rPr>
        <w:drawing>
          <wp:inline distT="0" distB="0" distL="0" distR="0" wp14:anchorId="727770BA" wp14:editId="3ABCD065">
            <wp:extent cx="6120765" cy="3467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3467100"/>
                    </a:xfrm>
                    <a:prstGeom prst="rect">
                      <a:avLst/>
                    </a:prstGeom>
                  </pic:spPr>
                </pic:pic>
              </a:graphicData>
            </a:graphic>
          </wp:inline>
        </w:drawing>
      </w:r>
    </w:p>
    <w:p w14:paraId="5117828A" w14:textId="6C31C2DE" w:rsidR="001356CD" w:rsidRDefault="00294FE7" w:rsidP="00294FE7">
      <w:pPr>
        <w:pStyle w:val="ListParagraph"/>
        <w:numPr>
          <w:ilvl w:val="0"/>
          <w:numId w:val="31"/>
        </w:numPr>
        <w:spacing w:before="0" w:after="0" w:line="360" w:lineRule="auto"/>
      </w:pPr>
      <w:r>
        <w:t xml:space="preserve">Chọn nhân viên cần phân quyền, </w:t>
      </w:r>
      <w:r w:rsidR="00705631">
        <w:t>chọn nút Chỉnh sửa</w:t>
      </w:r>
    </w:p>
    <w:p w14:paraId="0DF7CA71" w14:textId="77261BF2" w:rsidR="001356CD" w:rsidRDefault="00DB3CBC" w:rsidP="00DB3CBC">
      <w:pPr>
        <w:pStyle w:val="ListParagraph"/>
        <w:numPr>
          <w:ilvl w:val="0"/>
          <w:numId w:val="31"/>
        </w:numPr>
        <w:spacing w:before="0" w:after="0" w:line="360" w:lineRule="auto"/>
      </w:pPr>
      <w:r>
        <w:lastRenderedPageBreak/>
        <w:t>Ở Tab Vai trò thì chọn nút [Lưu thông tin hành chính và thêm nhóm quyền theo cơ sở] để hiển thị popup cho phép gán nhóm quyền tự định nghĩa.</w:t>
      </w:r>
    </w:p>
    <w:p w14:paraId="761E1083" w14:textId="77777777" w:rsidR="001356CD" w:rsidRDefault="001356CD" w:rsidP="0058665A">
      <w:pPr>
        <w:pStyle w:val="ListParagraph"/>
        <w:spacing w:before="0" w:after="0" w:line="360" w:lineRule="auto"/>
      </w:pPr>
    </w:p>
    <w:p w14:paraId="7A6C6C05" w14:textId="69CC934F" w:rsidR="001356CD" w:rsidRDefault="00705631" w:rsidP="004A0F24">
      <w:pPr>
        <w:pStyle w:val="ListParagraph"/>
        <w:spacing w:before="0" w:after="0" w:line="360" w:lineRule="auto"/>
        <w:ind w:left="0"/>
      </w:pPr>
      <w:r>
        <w:rPr>
          <w:noProof/>
        </w:rPr>
        <w:drawing>
          <wp:inline distT="0" distB="0" distL="0" distR="0" wp14:anchorId="26DB25F9" wp14:editId="62517C00">
            <wp:extent cx="6120765" cy="3315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3315335"/>
                    </a:xfrm>
                    <a:prstGeom prst="rect">
                      <a:avLst/>
                    </a:prstGeom>
                  </pic:spPr>
                </pic:pic>
              </a:graphicData>
            </a:graphic>
          </wp:inline>
        </w:drawing>
      </w:r>
    </w:p>
    <w:p w14:paraId="683C3E46" w14:textId="58C1D290" w:rsidR="004A0F24" w:rsidRDefault="004A0F24" w:rsidP="00946130">
      <w:pPr>
        <w:pStyle w:val="Heading4"/>
      </w:pPr>
      <w:r>
        <w:t xml:space="preserve"> </w:t>
      </w:r>
      <w:bookmarkStart w:id="39" w:name="_Toc91577729"/>
      <w:r>
        <w:t>T</w:t>
      </w:r>
      <w:r w:rsidR="00946130">
        <w:t>ạo nhóm quyền tự định nghĩa</w:t>
      </w:r>
      <w:bookmarkEnd w:id="39"/>
    </w:p>
    <w:p w14:paraId="0B13A63F" w14:textId="1F18EAE4" w:rsidR="00946130" w:rsidRDefault="00946130" w:rsidP="00946130">
      <w:pPr>
        <w:pStyle w:val="ListParagraph"/>
        <w:numPr>
          <w:ilvl w:val="0"/>
          <w:numId w:val="31"/>
        </w:numPr>
        <w:spacing w:before="0" w:after="0" w:line="360" w:lineRule="auto"/>
      </w:pPr>
      <w:r>
        <w:t>Vào Menu chọn Menu Danh mục/ Nhân viên</w:t>
      </w:r>
      <w:r w:rsidR="00FE08C5">
        <w:t>, chọn nút [Tạo nhóm quyền tự định nghĩa]</w:t>
      </w:r>
    </w:p>
    <w:p w14:paraId="19F80000" w14:textId="2CC911DD" w:rsidR="00FE08C5" w:rsidRDefault="00FE08C5" w:rsidP="00946130">
      <w:pPr>
        <w:pStyle w:val="ListParagraph"/>
        <w:numPr>
          <w:ilvl w:val="0"/>
          <w:numId w:val="31"/>
        </w:numPr>
        <w:spacing w:before="0" w:after="0" w:line="360" w:lineRule="auto"/>
      </w:pPr>
      <w:r>
        <w:t xml:space="preserve">Tại popup nhóm quyền tự định nghĩa, khai báo Tên nhóm quyền muốn tạo và add các Role quyền </w:t>
      </w:r>
      <w:r w:rsidR="00DE4641">
        <w:t xml:space="preserve">(Nhóm quyền QA) </w:t>
      </w:r>
      <w:r>
        <w:t>cần thiết lập cho nhóm quyền.</w:t>
      </w:r>
    </w:p>
    <w:p w14:paraId="298E30AE" w14:textId="33462DB7" w:rsidR="00FE08C5" w:rsidRDefault="00FE08C5" w:rsidP="00FE08C5">
      <w:pPr>
        <w:pStyle w:val="ListParagraph"/>
        <w:spacing w:before="0" w:after="0" w:line="360" w:lineRule="auto"/>
        <w:ind w:left="0"/>
      </w:pPr>
      <w:r>
        <w:rPr>
          <w:noProof/>
        </w:rPr>
        <w:lastRenderedPageBreak/>
        <w:drawing>
          <wp:inline distT="0" distB="0" distL="0" distR="0" wp14:anchorId="0C1469EE" wp14:editId="06308231">
            <wp:extent cx="6120765" cy="41440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20765" cy="4144010"/>
                    </a:xfrm>
                    <a:prstGeom prst="rect">
                      <a:avLst/>
                    </a:prstGeom>
                  </pic:spPr>
                </pic:pic>
              </a:graphicData>
            </a:graphic>
          </wp:inline>
        </w:drawing>
      </w:r>
    </w:p>
    <w:p w14:paraId="1EB7BDB3" w14:textId="3EE8019E" w:rsidR="00946130" w:rsidRPr="00946130" w:rsidRDefault="00946130" w:rsidP="00946130">
      <w:pPr>
        <w:pStyle w:val="ListParagraph"/>
        <w:ind w:left="1080"/>
      </w:pPr>
    </w:p>
    <w:p w14:paraId="2C78F461" w14:textId="2B05D0A4" w:rsidR="001356CD" w:rsidRDefault="001356CD" w:rsidP="00946130">
      <w:pPr>
        <w:pStyle w:val="Heading4"/>
      </w:pPr>
      <w:bookmarkStart w:id="40" w:name="_Toc91577730"/>
      <w:r>
        <w:t>Thiết lập hệ thống (setting chức năng)</w:t>
      </w:r>
      <w:bookmarkEnd w:id="40"/>
    </w:p>
    <w:p w14:paraId="05DBCF84" w14:textId="0D6F6FBA" w:rsidR="00CF3D9D" w:rsidRPr="00D7705B" w:rsidRDefault="00CF3D9D" w:rsidP="0058665A">
      <w:pPr>
        <w:pStyle w:val="ListParagraph"/>
        <w:numPr>
          <w:ilvl w:val="0"/>
          <w:numId w:val="31"/>
        </w:numPr>
        <w:spacing w:before="0" w:after="0" w:line="360" w:lineRule="auto"/>
      </w:pPr>
      <w:r>
        <w:t>Vào Menu chọn Menu Hệ thống/ Thiết lập</w:t>
      </w:r>
    </w:p>
    <w:p w14:paraId="3743EAC1" w14:textId="77777777" w:rsidR="001356CD" w:rsidRDefault="001356CD" w:rsidP="0058665A">
      <w:pPr>
        <w:pStyle w:val="ListParagraph"/>
        <w:spacing w:before="0" w:after="0" w:line="360" w:lineRule="auto"/>
      </w:pPr>
    </w:p>
    <w:p w14:paraId="4391CCD3" w14:textId="72F85902" w:rsidR="001356CD" w:rsidRDefault="001356CD" w:rsidP="0058665A">
      <w:pPr>
        <w:pStyle w:val="ListParagraph"/>
        <w:spacing w:before="0" w:after="0" w:line="360" w:lineRule="auto"/>
      </w:pPr>
      <w:r>
        <w:rPr>
          <w:noProof/>
        </w:rPr>
        <w:lastRenderedPageBreak/>
        <w:drawing>
          <wp:inline distT="0" distB="0" distL="0" distR="0" wp14:anchorId="15332228" wp14:editId="65B2105A">
            <wp:extent cx="5943600"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038600"/>
                    </a:xfrm>
                    <a:prstGeom prst="rect">
                      <a:avLst/>
                    </a:prstGeom>
                  </pic:spPr>
                </pic:pic>
              </a:graphicData>
            </a:graphic>
          </wp:inline>
        </w:drawing>
      </w:r>
    </w:p>
    <w:p w14:paraId="3C7B9ABC" w14:textId="0950C21D" w:rsidR="009804B6" w:rsidRDefault="007D1246" w:rsidP="0058665A">
      <w:pPr>
        <w:pStyle w:val="ListParagraph"/>
        <w:numPr>
          <w:ilvl w:val="0"/>
          <w:numId w:val="31"/>
        </w:numPr>
        <w:spacing w:before="0" w:after="0" w:line="360" w:lineRule="auto"/>
      </w:pPr>
      <w:r>
        <w:t>Setting Tiếp nhận gồm:</w:t>
      </w:r>
    </w:p>
    <w:p w14:paraId="2DABB296" w14:textId="56BA43EB" w:rsidR="0058665A" w:rsidRPr="00853EE7" w:rsidRDefault="0058665A" w:rsidP="00853EE7">
      <w:pPr>
        <w:pStyle w:val="ListParagraph"/>
        <w:numPr>
          <w:ilvl w:val="0"/>
          <w:numId w:val="41"/>
        </w:numPr>
        <w:spacing w:before="0" w:after="0" w:line="360" w:lineRule="auto"/>
        <w:rPr>
          <w:color w:val="000000" w:themeColor="text1"/>
          <w:sz w:val="24"/>
        </w:rPr>
      </w:pPr>
      <w:r w:rsidRPr="00853EE7">
        <w:rPr>
          <w:color w:val="000000" w:themeColor="text1"/>
          <w:sz w:val="24"/>
        </w:rPr>
        <w:t>SuDungControlNhapCMNDMoi (YN) để thiển thị control CMND</w:t>
      </w:r>
    </w:p>
    <w:p w14:paraId="2EEEFE7C" w14:textId="3FA47C42" w:rsidR="0058665A" w:rsidRPr="00853EE7" w:rsidRDefault="0058665A" w:rsidP="00853EE7">
      <w:pPr>
        <w:pStyle w:val="ListParagraph"/>
        <w:numPr>
          <w:ilvl w:val="0"/>
          <w:numId w:val="41"/>
        </w:numPr>
        <w:spacing w:before="0" w:after="0" w:line="360" w:lineRule="auto"/>
        <w:rPr>
          <w:color w:val="000000" w:themeColor="text1"/>
          <w:sz w:val="24"/>
        </w:rPr>
      </w:pPr>
      <w:r w:rsidRPr="00853EE7">
        <w:rPr>
          <w:color w:val="000000" w:themeColor="text1"/>
          <w:sz w:val="24"/>
        </w:rPr>
        <w:t>Muốn xem các thông tin thêm phải dùng setting AnHienControlCacThongTinThem (YN):</w:t>
      </w:r>
    </w:p>
    <w:p w14:paraId="21A5944B" w14:textId="77777777" w:rsidR="0058665A" w:rsidRPr="00206247" w:rsidRDefault="0058665A" w:rsidP="0058665A">
      <w:pPr>
        <w:pStyle w:val="ListParagraph"/>
        <w:widowControl/>
        <w:numPr>
          <w:ilvl w:val="0"/>
          <w:numId w:val="40"/>
        </w:numPr>
        <w:spacing w:before="0" w:after="0" w:line="360" w:lineRule="auto"/>
        <w:ind w:left="1276" w:firstLine="0"/>
        <w:rPr>
          <w:color w:val="FF0000"/>
          <w:sz w:val="24"/>
        </w:rPr>
      </w:pPr>
      <w:r w:rsidRPr="00206247">
        <w:rPr>
          <w:color w:val="FF0000"/>
          <w:sz w:val="24"/>
        </w:rPr>
        <w:t>Lưu ý: phần thông tin bảo hiểm y tế dùng cho trường hợp nếu BN thuộc đối tượng không bảo hiểm nhưng muốn nhập thẻ BHYT để bổ sung thông tin thì sẽ check vào mục này để sử dụng.</w:t>
      </w:r>
    </w:p>
    <w:p w14:paraId="1A323BAB" w14:textId="0CC12391" w:rsidR="0058665A" w:rsidRPr="00206247" w:rsidRDefault="0058665A" w:rsidP="00853EE7">
      <w:pPr>
        <w:pStyle w:val="ListParagraph"/>
        <w:numPr>
          <w:ilvl w:val="0"/>
          <w:numId w:val="41"/>
        </w:numPr>
        <w:spacing w:before="0" w:after="0" w:line="360" w:lineRule="auto"/>
        <w:rPr>
          <w:sz w:val="24"/>
        </w:rPr>
      </w:pPr>
      <w:r w:rsidRPr="00206247">
        <w:rPr>
          <w:sz w:val="24"/>
        </w:rPr>
        <w:t>Dùng setting CoHienThiThongTinIn (YN) để mở chức năng cài đặt mặc định Lưu khi in cho phép chọn các loại cần lưu và in.</w:t>
      </w:r>
    </w:p>
    <w:p w14:paraId="56F65B82" w14:textId="3F2CD0B6" w:rsidR="0058665A" w:rsidRPr="00206247" w:rsidRDefault="0058665A" w:rsidP="00853EE7">
      <w:pPr>
        <w:pStyle w:val="ListParagraph"/>
        <w:numPr>
          <w:ilvl w:val="0"/>
          <w:numId w:val="41"/>
        </w:numPr>
        <w:spacing w:before="0" w:after="0" w:line="360" w:lineRule="auto"/>
        <w:rPr>
          <w:color w:val="000000" w:themeColor="text1"/>
          <w:sz w:val="24"/>
        </w:rPr>
      </w:pPr>
      <w:r w:rsidRPr="00206247">
        <w:rPr>
          <w:sz w:val="24"/>
        </w:rPr>
        <w:t xml:space="preserve">Dùng setting </w:t>
      </w:r>
      <w:r w:rsidRPr="00206247">
        <w:rPr>
          <w:color w:val="000000" w:themeColor="text1"/>
          <w:sz w:val="24"/>
        </w:rPr>
        <w:t>ViTriControlThongBao_DauManHinhTiepNhan (YN) để thay đổi vị trí control thông báo lên đầu của màn hình tiếp nhận</w:t>
      </w:r>
    </w:p>
    <w:p w14:paraId="7A338CAD" w14:textId="2A685F21" w:rsidR="007D1246" w:rsidRDefault="0058665A" w:rsidP="00853EE7">
      <w:pPr>
        <w:pStyle w:val="ListParagraph"/>
        <w:numPr>
          <w:ilvl w:val="0"/>
          <w:numId w:val="41"/>
        </w:numPr>
        <w:spacing w:before="0" w:after="0" w:line="360" w:lineRule="auto"/>
      </w:pPr>
      <w:r w:rsidRPr="00206247">
        <w:rPr>
          <w:sz w:val="24"/>
        </w:rPr>
        <w:t xml:space="preserve">Muốn nhập bổ sung thông tin Cty thì phải bật Y cho setting </w:t>
      </w:r>
      <w:r w:rsidRPr="00206247">
        <w:rPr>
          <w:color w:val="000000" w:themeColor="text1"/>
          <w:sz w:val="24"/>
        </w:rPr>
        <w:t>AnHienControlCacThongTinThem. Sau đó bật Y thêm 2 setting</w:t>
      </w:r>
      <w:r w:rsidRPr="00206247">
        <w:rPr>
          <w:color w:val="000000"/>
          <w:sz w:val="24"/>
          <w:shd w:val="clear" w:color="auto" w:fill="FFFFFF"/>
        </w:rPr>
        <w:t xml:space="preserve"> MoRongThongTinCongTy (YN) và MoRongThongTinBenhNhan (YN)</w:t>
      </w:r>
    </w:p>
    <w:p w14:paraId="14E02160" w14:textId="1874EEBC" w:rsidR="009804B6" w:rsidRDefault="00EB0004" w:rsidP="00EB0004">
      <w:pPr>
        <w:pStyle w:val="ListParagraph"/>
        <w:numPr>
          <w:ilvl w:val="0"/>
          <w:numId w:val="41"/>
        </w:numPr>
        <w:spacing w:before="0" w:after="0" w:line="360" w:lineRule="auto"/>
        <w:rPr>
          <w:sz w:val="24"/>
        </w:rPr>
      </w:pPr>
      <w:r w:rsidRPr="00EB0004">
        <w:rPr>
          <w:sz w:val="24"/>
        </w:rPr>
        <w:t>Bật Y cho setting KiemTraBNMoi (YN) thì sẽ nhận được thông tin trong control thông báo</w:t>
      </w:r>
      <w:r>
        <w:rPr>
          <w:sz w:val="24"/>
        </w:rPr>
        <w:t>.</w:t>
      </w:r>
    </w:p>
    <w:p w14:paraId="58F7565F" w14:textId="59ABCD9D" w:rsidR="00B837A9" w:rsidRPr="00E60DD6" w:rsidRDefault="00B837A9" w:rsidP="00EB0004">
      <w:pPr>
        <w:pStyle w:val="ListParagraph"/>
        <w:numPr>
          <w:ilvl w:val="0"/>
          <w:numId w:val="41"/>
        </w:numPr>
        <w:spacing w:before="0" w:after="0" w:line="360" w:lineRule="auto"/>
        <w:rPr>
          <w:sz w:val="24"/>
        </w:rPr>
      </w:pPr>
      <w:r w:rsidRPr="00206247">
        <w:rPr>
          <w:color w:val="000000"/>
          <w:sz w:val="24"/>
          <w:shd w:val="clear" w:color="auto" w:fill="FFFFFF"/>
        </w:rPr>
        <w:t>Bật Y cho setting CoSuDungCauTrucNguoiThanMoi để sử dụ</w:t>
      </w:r>
      <w:r>
        <w:rPr>
          <w:color w:val="000000"/>
          <w:sz w:val="24"/>
          <w:shd w:val="clear" w:color="auto" w:fill="FFFFFF"/>
        </w:rPr>
        <w:t>ng chức năng nhập người thân</w:t>
      </w:r>
      <w:r w:rsidR="00BF6FBE">
        <w:rPr>
          <w:color w:val="000000"/>
          <w:sz w:val="24"/>
          <w:shd w:val="clear" w:color="auto" w:fill="FFFFFF"/>
        </w:rPr>
        <w:t xml:space="preserve"> </w:t>
      </w:r>
      <w:r w:rsidR="00C85AD8">
        <w:rPr>
          <w:color w:val="000000"/>
          <w:sz w:val="24"/>
          <w:shd w:val="clear" w:color="auto" w:fill="FFFFFF"/>
        </w:rPr>
        <w:t>dạng lưới</w:t>
      </w:r>
      <w:r w:rsidR="00BF6FBE">
        <w:rPr>
          <w:color w:val="000000"/>
          <w:sz w:val="24"/>
          <w:shd w:val="clear" w:color="auto" w:fill="FFFFFF"/>
        </w:rPr>
        <w:t>.</w:t>
      </w:r>
    </w:p>
    <w:p w14:paraId="7752D3DA" w14:textId="77777777" w:rsidR="00E60DD6" w:rsidRPr="00206247" w:rsidRDefault="00E60DD6" w:rsidP="00E60DD6">
      <w:pPr>
        <w:pStyle w:val="ListParagraph"/>
        <w:widowControl/>
        <w:numPr>
          <w:ilvl w:val="0"/>
          <w:numId w:val="41"/>
        </w:numPr>
        <w:spacing w:before="0" w:after="0" w:line="360" w:lineRule="auto"/>
        <w:rPr>
          <w:color w:val="000000"/>
          <w:sz w:val="24"/>
          <w:shd w:val="clear" w:color="auto" w:fill="FFFFFF"/>
        </w:rPr>
      </w:pPr>
      <w:r w:rsidRPr="00206247">
        <w:rPr>
          <w:color w:val="000000"/>
          <w:sz w:val="24"/>
          <w:shd w:val="clear" w:color="auto" w:fill="FFFFFF"/>
        </w:rPr>
        <w:lastRenderedPageBreak/>
        <w:t>Dùng setting XemChiTiet_Sua_XoaNguoiLienHe (YN) để hiển thị chức năng cho phép chỉnh sửa thông tin chi tiết người liên hệ</w:t>
      </w:r>
    </w:p>
    <w:p w14:paraId="3F964523" w14:textId="77777777" w:rsidR="00E60DD6" w:rsidRPr="00206247" w:rsidRDefault="00E60DD6" w:rsidP="00E60DD6">
      <w:pPr>
        <w:pStyle w:val="ListParagraph"/>
        <w:widowControl/>
        <w:numPr>
          <w:ilvl w:val="0"/>
          <w:numId w:val="41"/>
        </w:numPr>
        <w:spacing w:before="0" w:after="0" w:line="360" w:lineRule="auto"/>
        <w:rPr>
          <w:color w:val="000000"/>
          <w:sz w:val="24"/>
          <w:shd w:val="clear" w:color="auto" w:fill="FFFFFF"/>
        </w:rPr>
      </w:pPr>
      <w:r w:rsidRPr="00206247">
        <w:rPr>
          <w:color w:val="000000"/>
          <w:sz w:val="24"/>
          <w:shd w:val="clear" w:color="auto" w:fill="FFFFFF"/>
        </w:rPr>
        <w:t>Dùng setting NhapVaHienThiDiaChiNguoiLienHe (YN) để nhập thêm thông tin địa chỉ của người thân nếu cần khai thác</w:t>
      </w:r>
    </w:p>
    <w:p w14:paraId="2EFBDF0C" w14:textId="2C1BCB04" w:rsidR="00E60DD6" w:rsidRPr="00E62D5B" w:rsidRDefault="00E60DD6" w:rsidP="00E60DD6">
      <w:pPr>
        <w:pStyle w:val="ListParagraph"/>
        <w:numPr>
          <w:ilvl w:val="0"/>
          <w:numId w:val="41"/>
        </w:numPr>
        <w:spacing w:before="0" w:after="0" w:line="360" w:lineRule="auto"/>
        <w:rPr>
          <w:sz w:val="24"/>
        </w:rPr>
      </w:pPr>
      <w:r w:rsidRPr="00206247">
        <w:rPr>
          <w:color w:val="000000"/>
          <w:sz w:val="24"/>
          <w:shd w:val="clear" w:color="auto" w:fill="FFFFFF"/>
        </w:rPr>
        <w:t>Dùng setting KhongHienThiToanBoSDT (YN) để mã hóa thông tin các số điện thoại chỉ của người liên hệ</w:t>
      </w:r>
      <w:r w:rsidR="00850F82">
        <w:rPr>
          <w:color w:val="000000"/>
          <w:sz w:val="24"/>
          <w:shd w:val="clear" w:color="auto" w:fill="FFFFFF"/>
        </w:rPr>
        <w:t>.</w:t>
      </w:r>
    </w:p>
    <w:p w14:paraId="41482A93" w14:textId="20401837" w:rsidR="00E62D5B" w:rsidRPr="00D17198" w:rsidRDefault="00E62D5B" w:rsidP="00E60DD6">
      <w:pPr>
        <w:pStyle w:val="ListParagraph"/>
        <w:numPr>
          <w:ilvl w:val="0"/>
          <w:numId w:val="41"/>
        </w:numPr>
        <w:spacing w:before="0" w:after="0" w:line="360" w:lineRule="auto"/>
        <w:rPr>
          <w:sz w:val="24"/>
        </w:rPr>
      </w:pPr>
      <w:r w:rsidRPr="00206247">
        <w:rPr>
          <w:sz w:val="24"/>
        </w:rPr>
        <w:t xml:space="preserve">Dùng setting </w:t>
      </w:r>
      <w:r w:rsidRPr="00206247">
        <w:rPr>
          <w:color w:val="000000"/>
          <w:sz w:val="24"/>
          <w:shd w:val="clear" w:color="auto" w:fill="FFFFFF"/>
        </w:rPr>
        <w:t>ThayDoiViTriKhoaPhong (YN) để thay đổi vị trí sắp xếp trước sau của Khoa phòng – Chuyên khoa</w:t>
      </w:r>
    </w:p>
    <w:p w14:paraId="33ADF7E8" w14:textId="2637A417" w:rsidR="00D17198" w:rsidRPr="00206247" w:rsidRDefault="00D17198" w:rsidP="00D17198">
      <w:pPr>
        <w:pStyle w:val="ListParagraph"/>
        <w:numPr>
          <w:ilvl w:val="0"/>
          <w:numId w:val="41"/>
        </w:numPr>
        <w:spacing w:before="0" w:after="0" w:line="360" w:lineRule="auto"/>
        <w:rPr>
          <w:sz w:val="24"/>
        </w:rPr>
      </w:pPr>
      <w:r>
        <w:rPr>
          <w:sz w:val="24"/>
        </w:rPr>
        <w:t xml:space="preserve">Bật Y cho 4 setting để xem được thông tin </w:t>
      </w:r>
      <w:r w:rsidR="00153024">
        <w:rPr>
          <w:sz w:val="24"/>
        </w:rPr>
        <w:t>Chờ khám, Đang khám, Đã Khám trong phần chọn phòng khám</w:t>
      </w:r>
      <w:r>
        <w:rPr>
          <w:sz w:val="24"/>
        </w:rPr>
        <w:t xml:space="preserve"> ở chức năng Tiếp nhận</w:t>
      </w:r>
    </w:p>
    <w:p w14:paraId="340C4AA9" w14:textId="77777777" w:rsidR="00D17198" w:rsidRPr="00206247" w:rsidRDefault="00D17198" w:rsidP="00D17198">
      <w:pPr>
        <w:pStyle w:val="B4"/>
      </w:pPr>
      <w:r w:rsidRPr="00206247">
        <w:rPr>
          <w:shd w:val="clear" w:color="auto" w:fill="FFFFFF"/>
        </w:rPr>
        <w:t>HienCotBNChoKham</w:t>
      </w:r>
    </w:p>
    <w:p w14:paraId="569904E4" w14:textId="77777777" w:rsidR="00D17198" w:rsidRPr="00206247" w:rsidRDefault="00D17198" w:rsidP="00D17198">
      <w:pPr>
        <w:pStyle w:val="B4"/>
      </w:pPr>
      <w:r w:rsidRPr="00206247">
        <w:rPr>
          <w:shd w:val="clear" w:color="auto" w:fill="FFFFFF"/>
        </w:rPr>
        <w:t xml:space="preserve">HienCotBNDangKham </w:t>
      </w:r>
    </w:p>
    <w:p w14:paraId="475D9451" w14:textId="77777777" w:rsidR="00D17198" w:rsidRPr="00206247" w:rsidRDefault="00D17198" w:rsidP="00D17198">
      <w:pPr>
        <w:pStyle w:val="B4"/>
      </w:pPr>
      <w:r w:rsidRPr="00206247">
        <w:rPr>
          <w:shd w:val="clear" w:color="auto" w:fill="FFFFFF"/>
        </w:rPr>
        <w:t xml:space="preserve">HienCotBNDaKham </w:t>
      </w:r>
    </w:p>
    <w:p w14:paraId="55EDCB9F" w14:textId="4583401D" w:rsidR="00D17198" w:rsidRPr="006557FD" w:rsidRDefault="00D17198" w:rsidP="00D17198">
      <w:pPr>
        <w:pStyle w:val="B4"/>
      </w:pPr>
      <w:r w:rsidRPr="00206247">
        <w:rPr>
          <w:shd w:val="clear" w:color="auto" w:fill="FFFFFF"/>
        </w:rPr>
        <w:t>HienCotBNTongBN</w:t>
      </w:r>
    </w:p>
    <w:p w14:paraId="3B881EB2" w14:textId="14E55D09" w:rsidR="006557FD" w:rsidRPr="00BD1797" w:rsidRDefault="006557FD" w:rsidP="006557FD">
      <w:pPr>
        <w:pStyle w:val="B4"/>
        <w:numPr>
          <w:ilvl w:val="0"/>
          <w:numId w:val="41"/>
        </w:numPr>
      </w:pPr>
      <w:r w:rsidRPr="00206247">
        <w:rPr>
          <w:sz w:val="24"/>
          <w:szCs w:val="24"/>
        </w:rPr>
        <w:t xml:space="preserve">Bật Y cho setting </w:t>
      </w:r>
      <w:r w:rsidRPr="00206247">
        <w:rPr>
          <w:color w:val="000000"/>
          <w:sz w:val="24"/>
          <w:szCs w:val="24"/>
          <w:shd w:val="clear" w:color="auto" w:fill="FFFFFF"/>
        </w:rPr>
        <w:t>NhapICDCapCuu (YN) nếu muốn nhập chẩn đoán theo ICD10</w:t>
      </w:r>
      <w:r w:rsidR="00140B49">
        <w:rPr>
          <w:color w:val="000000"/>
          <w:sz w:val="24"/>
          <w:szCs w:val="24"/>
          <w:shd w:val="clear" w:color="auto" w:fill="FFFFFF"/>
        </w:rPr>
        <w:t>.</w:t>
      </w:r>
    </w:p>
    <w:p w14:paraId="3E2ECF87" w14:textId="35D82BED" w:rsidR="00BD1797" w:rsidRPr="00BD1797" w:rsidRDefault="00BD1797" w:rsidP="006557FD">
      <w:pPr>
        <w:pStyle w:val="B4"/>
        <w:numPr>
          <w:ilvl w:val="0"/>
          <w:numId w:val="41"/>
        </w:numPr>
      </w:pPr>
      <w:r>
        <w:rPr>
          <w:sz w:val="24"/>
          <w:szCs w:val="24"/>
        </w:rPr>
        <w:t>Sử dụng 7 setting cho cơ chế gợi ý tìm kiếm bệnh nhân tại màn hình tiếp nhận</w:t>
      </w:r>
    </w:p>
    <w:p w14:paraId="321E76FC" w14:textId="77777777" w:rsidR="00BD1797" w:rsidRDefault="00BD1797" w:rsidP="00BD1797">
      <w:pPr>
        <w:pStyle w:val="B4"/>
      </w:pPr>
      <w:r>
        <w:t>TimKiemBNTheoMaBN | Có cho phép tìm kiếm bệnh nhân trùng theo tiêu chí mã bệnh nhân không? Y: Có  N: Không | GT mặc định: Y</w:t>
      </w:r>
    </w:p>
    <w:p w14:paraId="55C77278" w14:textId="77777777" w:rsidR="00BD1797" w:rsidRPr="00D95B07" w:rsidRDefault="00BD1797" w:rsidP="00BD1797">
      <w:pPr>
        <w:pStyle w:val="B4"/>
      </w:pPr>
      <w:r>
        <w:t>TimKiemBNTheoHoTen | Có cho phép tìm kiếm bệnh nhân trùng theo tiêu chí họ tên bệnh nhân không? Y: Có  N: Không | GT mặc định: Y</w:t>
      </w:r>
    </w:p>
    <w:p w14:paraId="5F7F4606" w14:textId="77777777" w:rsidR="00BD1797" w:rsidRDefault="00BD1797" w:rsidP="00BD1797">
      <w:pPr>
        <w:pStyle w:val="B4"/>
      </w:pPr>
      <w:r>
        <w:t>TimKiemBNTheoNgayThangNam | Có cho phép tìm kiếm bệnh nhân trùng theo tiêu chí ngày tháng năm sinh bệnh nhân không? Y: Có  N: Không | GT mặc định: Y</w:t>
      </w:r>
    </w:p>
    <w:p w14:paraId="30AE4B9E" w14:textId="77777777" w:rsidR="00BD1797" w:rsidRDefault="00BD1797" w:rsidP="00BD1797">
      <w:pPr>
        <w:pStyle w:val="B4"/>
      </w:pPr>
      <w:r>
        <w:t>TimKiemBNTheoGioiTinh | Có cho phép tìm kiếm bệnh nhân trùng theo tiêu chí giới tính bệnh nhân không? Y: Có  N: Không | GT mặc định: Y</w:t>
      </w:r>
    </w:p>
    <w:p w14:paraId="2997B468" w14:textId="77777777" w:rsidR="00BD1797" w:rsidRDefault="00BD1797" w:rsidP="00BD1797">
      <w:pPr>
        <w:pStyle w:val="B4"/>
      </w:pPr>
      <w:r>
        <w:t>TimKiemBNTheoDiaChi | Có cho phép tìm kiếm bệnh nhân trùng theo tiêu chí địa chỉ bệnh nhân không? Y: Có  N: Không | GT mặc định: N</w:t>
      </w:r>
    </w:p>
    <w:p w14:paraId="3BF0C29D" w14:textId="77777777" w:rsidR="00BD1797" w:rsidRDefault="00BD1797" w:rsidP="00BD1797">
      <w:pPr>
        <w:pStyle w:val="B4"/>
      </w:pPr>
      <w:r>
        <w:t>TimKiemBNTheoSDT | Có cho phép tìm kiếm bệnh nhân trùng theo tiêu chí số điện thoại bệnh nhân không? Y: Có  N: Không | GT mặc định: Y</w:t>
      </w:r>
    </w:p>
    <w:p w14:paraId="4119E5A2" w14:textId="7C876E19" w:rsidR="00BD1797" w:rsidRDefault="00BD1797" w:rsidP="00BD1797">
      <w:pPr>
        <w:pStyle w:val="B4"/>
      </w:pPr>
      <w:r>
        <w:t>TimKiemBNTheoCMND | Có cho phép tìm kiếm bệnh nhân trùng theo tiêu chí CMND/Hội chiếu/CCCD bệnh nhân không? Y: Có  N: Không | GT mặc định: N</w:t>
      </w:r>
    </w:p>
    <w:p w14:paraId="7297A5B2" w14:textId="6C567FB4" w:rsidR="00565AFC" w:rsidRPr="00565AFC" w:rsidRDefault="00565AFC" w:rsidP="00565AFC">
      <w:pPr>
        <w:pStyle w:val="ListParagraph"/>
        <w:numPr>
          <w:ilvl w:val="0"/>
          <w:numId w:val="41"/>
        </w:numPr>
        <w:spacing w:before="0" w:after="0" w:line="360" w:lineRule="auto"/>
        <w:rPr>
          <w:sz w:val="24"/>
        </w:rPr>
      </w:pPr>
      <w:r w:rsidRPr="00565AFC">
        <w:rPr>
          <w:sz w:val="24"/>
        </w:rPr>
        <w:t>Bật Y cho setting NhapICDCapCuu (YN) nếu muốn nhập chẩn đoán theo ICD10</w:t>
      </w:r>
      <w:r w:rsidR="00D50A02">
        <w:rPr>
          <w:sz w:val="24"/>
        </w:rPr>
        <w:t>.</w:t>
      </w:r>
    </w:p>
    <w:p w14:paraId="0992EE0F" w14:textId="6BAC2758" w:rsidR="00BD1797" w:rsidRDefault="00EF710B" w:rsidP="00D50A02">
      <w:pPr>
        <w:pStyle w:val="ListParagraph"/>
        <w:numPr>
          <w:ilvl w:val="0"/>
          <w:numId w:val="41"/>
        </w:numPr>
        <w:spacing w:before="0" w:after="0" w:line="360" w:lineRule="auto"/>
        <w:rPr>
          <w:sz w:val="24"/>
        </w:rPr>
      </w:pPr>
      <w:r>
        <w:rPr>
          <w:sz w:val="24"/>
        </w:rPr>
        <w:t xml:space="preserve">Bật </w:t>
      </w:r>
      <w:r w:rsidR="00D50A02" w:rsidRPr="00206247">
        <w:rPr>
          <w:sz w:val="24"/>
        </w:rPr>
        <w:t xml:space="preserve">Y cho setting SuDungSTTTrong (YN) nếu muốn tận dụng slot STT trống cho người mới tiếp </w:t>
      </w:r>
      <w:r w:rsidR="00D50A02" w:rsidRPr="00D50A02">
        <w:rPr>
          <w:sz w:val="24"/>
        </w:rPr>
        <w:t>nhận</w:t>
      </w:r>
      <w:r w:rsidR="00D50A02">
        <w:rPr>
          <w:sz w:val="24"/>
        </w:rPr>
        <w:t>.</w:t>
      </w:r>
    </w:p>
    <w:p w14:paraId="466E4D76" w14:textId="7F373191" w:rsidR="00491986" w:rsidRPr="00BB2AC1" w:rsidRDefault="00491986" w:rsidP="00D50A02">
      <w:pPr>
        <w:pStyle w:val="ListParagraph"/>
        <w:numPr>
          <w:ilvl w:val="0"/>
          <w:numId w:val="41"/>
        </w:numPr>
        <w:spacing w:before="0" w:after="0" w:line="360" w:lineRule="auto"/>
        <w:rPr>
          <w:sz w:val="24"/>
        </w:rPr>
      </w:pPr>
      <w:r w:rsidRPr="00206247">
        <w:rPr>
          <w:sz w:val="24"/>
        </w:rPr>
        <w:lastRenderedPageBreak/>
        <w:t xml:space="preserve">Bật Y cho 2 setting </w:t>
      </w:r>
      <w:r w:rsidRPr="00206247">
        <w:rPr>
          <w:color w:val="000000"/>
          <w:sz w:val="24"/>
          <w:shd w:val="clear" w:color="auto" w:fill="FFFFFF"/>
        </w:rPr>
        <w:t>CoChoChiDinhLaiDV, CoDungBangchiDinh và cài đạt giá trị cho setting ThietLapNguongHienThiDVChuaThucHien_XacNhanHienDien</w:t>
      </w:r>
      <w:r w:rsidR="00E509D5">
        <w:rPr>
          <w:color w:val="000000"/>
          <w:sz w:val="24"/>
          <w:shd w:val="clear" w:color="auto" w:fill="FFFFFF"/>
        </w:rPr>
        <w:t>.</w:t>
      </w:r>
    </w:p>
    <w:p w14:paraId="03759538" w14:textId="4612E182" w:rsidR="00BB2AC1" w:rsidRPr="00172563" w:rsidRDefault="00BB2AC1" w:rsidP="00D50A02">
      <w:pPr>
        <w:pStyle w:val="ListParagraph"/>
        <w:numPr>
          <w:ilvl w:val="0"/>
          <w:numId w:val="41"/>
        </w:numPr>
        <w:spacing w:before="0" w:after="0" w:line="360" w:lineRule="auto"/>
        <w:rPr>
          <w:sz w:val="24"/>
        </w:rPr>
      </w:pPr>
      <w:r w:rsidRPr="00206247">
        <w:rPr>
          <w:color w:val="000000" w:themeColor="text1"/>
          <w:sz w:val="24"/>
        </w:rPr>
        <w:t>Bật Y cho setting GuiYeuCauThayDoiThongTin (YN)</w:t>
      </w:r>
      <w:r w:rsidR="00983551">
        <w:rPr>
          <w:color w:val="000000" w:themeColor="text1"/>
          <w:sz w:val="24"/>
        </w:rPr>
        <w:t xml:space="preserve"> để sử dụng chức năng gởi yêu cầu thay đổi thông tin hành chính</w:t>
      </w:r>
      <w:r w:rsidR="00082D06">
        <w:rPr>
          <w:color w:val="000000" w:themeColor="text1"/>
          <w:sz w:val="24"/>
        </w:rPr>
        <w:t xml:space="preserve"> ở tiếp nhận.</w:t>
      </w:r>
    </w:p>
    <w:p w14:paraId="70877FC0" w14:textId="505B5E8B" w:rsidR="00172563" w:rsidRPr="00A76EF2" w:rsidRDefault="00172563" w:rsidP="00D50A02">
      <w:pPr>
        <w:pStyle w:val="ListParagraph"/>
        <w:numPr>
          <w:ilvl w:val="0"/>
          <w:numId w:val="41"/>
        </w:numPr>
        <w:spacing w:before="0" w:after="0" w:line="360" w:lineRule="auto"/>
        <w:rPr>
          <w:sz w:val="24"/>
        </w:rPr>
      </w:pPr>
      <w:r w:rsidRPr="00206247">
        <w:rPr>
          <w:sz w:val="24"/>
        </w:rPr>
        <w:t xml:space="preserve">Bật Y cho setting </w:t>
      </w:r>
      <w:r w:rsidRPr="00206247">
        <w:rPr>
          <w:color w:val="000000"/>
          <w:sz w:val="24"/>
          <w:shd w:val="clear" w:color="auto" w:fill="FFFFFF"/>
        </w:rPr>
        <w:t>GuiYeuCauGopBN (YN)</w:t>
      </w:r>
      <w:r>
        <w:rPr>
          <w:color w:val="000000"/>
          <w:sz w:val="24"/>
          <w:shd w:val="clear" w:color="auto" w:fill="FFFFFF"/>
        </w:rPr>
        <w:t xml:space="preserve"> để sử dụng chức năng gộp BN ở tiếp nhận.</w:t>
      </w:r>
    </w:p>
    <w:p w14:paraId="5C46D323" w14:textId="082D32E9" w:rsidR="00A76EF2" w:rsidRPr="00A53CEF" w:rsidRDefault="00A76EF2" w:rsidP="00D50A02">
      <w:pPr>
        <w:pStyle w:val="ListParagraph"/>
        <w:numPr>
          <w:ilvl w:val="0"/>
          <w:numId w:val="41"/>
        </w:numPr>
        <w:spacing w:before="0" w:after="0" w:line="360" w:lineRule="auto"/>
        <w:rPr>
          <w:sz w:val="24"/>
        </w:rPr>
      </w:pPr>
      <w:r>
        <w:t xml:space="preserve">Bật Y cho setting </w:t>
      </w:r>
      <w:r w:rsidRPr="00C52723">
        <w:t>CoHienThiButtonThuTienDV_TienNhan</w:t>
      </w:r>
      <w:r>
        <w:t xml:space="preserve"> (YN) để hiển thị nút Thu tiền ở Màn hình Tiếp nhận.</w:t>
      </w:r>
    </w:p>
    <w:p w14:paraId="3418E864" w14:textId="001A8BB5" w:rsidR="00A53CEF" w:rsidRDefault="00A53CEF" w:rsidP="00A53CEF">
      <w:pPr>
        <w:pStyle w:val="ListParagraph"/>
        <w:numPr>
          <w:ilvl w:val="0"/>
          <w:numId w:val="31"/>
        </w:numPr>
        <w:spacing w:before="0" w:after="0" w:line="360" w:lineRule="auto"/>
        <w:rPr>
          <w:sz w:val="24"/>
        </w:rPr>
      </w:pPr>
      <w:r>
        <w:rPr>
          <w:sz w:val="24"/>
        </w:rPr>
        <w:t>Setting Thanh toán gồm:</w:t>
      </w:r>
    </w:p>
    <w:p w14:paraId="1359EE84" w14:textId="77777777" w:rsidR="00577E52" w:rsidRPr="00577E52" w:rsidRDefault="00C24368" w:rsidP="00321195">
      <w:pPr>
        <w:pStyle w:val="ListParagraph"/>
        <w:numPr>
          <w:ilvl w:val="0"/>
          <w:numId w:val="41"/>
        </w:numPr>
        <w:spacing w:before="0" w:after="0" w:line="360" w:lineRule="auto"/>
        <w:rPr>
          <w:sz w:val="24"/>
        </w:rPr>
      </w:pPr>
      <w:r>
        <w:t>Bật Y cho setting CoPhanQuyenChonDichVuTaiManHinhThanhToan</w:t>
      </w:r>
      <w:r w:rsidR="009866EF">
        <w:t>(YN)</w:t>
      </w:r>
      <w:r w:rsidR="00015847">
        <w:t xml:space="preserve"> để bật/tắt chức năng được chọn dịch vụ để thu tiền ở danh sách dịch vụ chờ thu.</w:t>
      </w:r>
    </w:p>
    <w:p w14:paraId="156E46EB" w14:textId="00D47C2F" w:rsidR="00EC3E01" w:rsidRPr="00E84865" w:rsidRDefault="00B07F38" w:rsidP="00321195">
      <w:pPr>
        <w:pStyle w:val="ListParagraph"/>
        <w:numPr>
          <w:ilvl w:val="0"/>
          <w:numId w:val="41"/>
        </w:numPr>
        <w:spacing w:before="0" w:after="0" w:line="360" w:lineRule="auto"/>
        <w:rPr>
          <w:sz w:val="24"/>
        </w:rPr>
      </w:pPr>
      <w:r>
        <w:rPr>
          <w:color w:val="000000"/>
          <w:shd w:val="clear" w:color="auto" w:fill="FFFFFF"/>
        </w:rPr>
        <w:t>Bật Y cho setting CoHienThiCacDichVuDaHoanPhi (</w:t>
      </w:r>
      <w:r w:rsidR="00FE1E46">
        <w:rPr>
          <w:color w:val="000000"/>
          <w:shd w:val="clear" w:color="auto" w:fill="FFFFFF"/>
        </w:rPr>
        <w:t>Y</w:t>
      </w:r>
      <w:r>
        <w:rPr>
          <w:color w:val="000000"/>
          <w:shd w:val="clear" w:color="auto" w:fill="FFFFFF"/>
        </w:rPr>
        <w:t xml:space="preserve">N), để hiển thị thêm checkbox </w:t>
      </w:r>
      <w:r w:rsidR="00B3259E">
        <w:rPr>
          <w:color w:val="000000"/>
          <w:shd w:val="clear" w:color="auto" w:fill="FFFFFF"/>
        </w:rPr>
        <w:t>[</w:t>
      </w:r>
      <w:r>
        <w:rPr>
          <w:color w:val="000000"/>
          <w:shd w:val="clear" w:color="auto" w:fill="FFFFFF"/>
        </w:rPr>
        <w:t>Chi phí chờ thu lại sau hoàn/hủy</w:t>
      </w:r>
      <w:r w:rsidR="00B3259E">
        <w:rPr>
          <w:color w:val="000000"/>
          <w:shd w:val="clear" w:color="auto" w:fill="FFFFFF"/>
        </w:rPr>
        <w:t>] tại tab dịch vụ chờ thu ở màn hình Thu tiền</w:t>
      </w:r>
      <w:r>
        <w:rPr>
          <w:color w:val="000000"/>
          <w:shd w:val="clear" w:color="auto" w:fill="FFFFFF"/>
        </w:rPr>
        <w:t>, khi check chọn vào thì chỉ hiển thị lại các dịch vụ đã hoàn hủy để thu lại</w:t>
      </w:r>
      <w:r w:rsidR="007A211E">
        <w:t>.</w:t>
      </w:r>
    </w:p>
    <w:p w14:paraId="1C858B94" w14:textId="713E4C43" w:rsidR="00E84865" w:rsidRPr="00CA76BE" w:rsidRDefault="00E84865" w:rsidP="00E84865">
      <w:pPr>
        <w:pStyle w:val="ListParagraph"/>
        <w:widowControl/>
        <w:numPr>
          <w:ilvl w:val="0"/>
          <w:numId w:val="41"/>
        </w:numPr>
        <w:spacing w:before="0" w:after="160" w:line="259" w:lineRule="auto"/>
      </w:pPr>
      <w:r>
        <w:rPr>
          <w:color w:val="000000"/>
          <w:shd w:val="clear" w:color="auto" w:fill="FFFFFF"/>
        </w:rPr>
        <w:t>Bật Y cho setting CoSuDungSoChuanChiTheNganHang (Y/N) thì mới hiển thị ô Số chuẩn chi</w:t>
      </w:r>
      <w:r w:rsidR="006A5683">
        <w:rPr>
          <w:color w:val="000000"/>
          <w:shd w:val="clear" w:color="auto" w:fill="FFFFFF"/>
        </w:rPr>
        <w:t xml:space="preserve"> khi nhập phương thức thanh toán Thẻ thu thu tiền.</w:t>
      </w:r>
    </w:p>
    <w:p w14:paraId="4A485AFF" w14:textId="43FC7D96" w:rsidR="00E84865" w:rsidRPr="003B5164" w:rsidRDefault="006A5683" w:rsidP="00E84865">
      <w:pPr>
        <w:pStyle w:val="ListParagraph"/>
        <w:widowControl/>
        <w:numPr>
          <w:ilvl w:val="0"/>
          <w:numId w:val="41"/>
        </w:numPr>
        <w:spacing w:before="0" w:after="160" w:line="259" w:lineRule="auto"/>
      </w:pPr>
      <w:r>
        <w:rPr>
          <w:color w:val="000000"/>
          <w:shd w:val="clear" w:color="auto" w:fill="FFFFFF"/>
        </w:rPr>
        <w:t xml:space="preserve">Cài giá trị cho </w:t>
      </w:r>
      <w:r w:rsidR="00E84865">
        <w:rPr>
          <w:color w:val="000000"/>
          <w:shd w:val="clear" w:color="auto" w:fill="FFFFFF"/>
        </w:rPr>
        <w:t>setting SoTheNganHangHienThiMacDinh (value) = 4 để hiển thị 4 dòng</w:t>
      </w:r>
      <w:r>
        <w:rPr>
          <w:color w:val="000000"/>
          <w:shd w:val="clear" w:color="auto" w:fill="FFFFFF"/>
        </w:rPr>
        <w:t>.</w:t>
      </w:r>
    </w:p>
    <w:p w14:paraId="72ACC65A" w14:textId="2AAAA856" w:rsidR="00E84865" w:rsidRPr="00307840" w:rsidRDefault="00635181" w:rsidP="00321195">
      <w:pPr>
        <w:pStyle w:val="ListParagraph"/>
        <w:numPr>
          <w:ilvl w:val="0"/>
          <w:numId w:val="41"/>
        </w:numPr>
        <w:spacing w:before="0" w:after="0" w:line="360" w:lineRule="auto"/>
        <w:rPr>
          <w:sz w:val="24"/>
        </w:rPr>
      </w:pPr>
      <w:r>
        <w:t xml:space="preserve">Bật Y setting </w:t>
      </w:r>
      <w:r>
        <w:rPr>
          <w:color w:val="000000"/>
          <w:shd w:val="clear" w:color="auto" w:fill="FFFFFF"/>
        </w:rPr>
        <w:t>CoSuDungGhiChuChoBienLai (YN) mới hiển thị textbox ghi chú</w:t>
      </w:r>
      <w:r w:rsidR="00AE3898">
        <w:rPr>
          <w:color w:val="000000"/>
          <w:shd w:val="clear" w:color="auto" w:fill="FFFFFF"/>
        </w:rPr>
        <w:t xml:space="preserve"> ở Tab dịch vụ chờ thu của màn hình Thu tiền.</w:t>
      </w:r>
    </w:p>
    <w:p w14:paraId="7008B378" w14:textId="67E85D3E" w:rsidR="00307840" w:rsidRPr="0097317F" w:rsidRDefault="00307840" w:rsidP="00321195">
      <w:pPr>
        <w:pStyle w:val="ListParagraph"/>
        <w:numPr>
          <w:ilvl w:val="0"/>
          <w:numId w:val="41"/>
        </w:numPr>
        <w:spacing w:before="0" w:after="0" w:line="360" w:lineRule="auto"/>
        <w:rPr>
          <w:sz w:val="24"/>
        </w:rPr>
      </w:pPr>
      <w:r>
        <w:rPr>
          <w:color w:val="000000"/>
          <w:shd w:val="clear" w:color="auto" w:fill="FFFFFF"/>
        </w:rPr>
        <w:t>Bật Y cho setting ChoPhepSuaThongTinHanhChinhTaiThanhToan (YN) để hiển thị chức năng chỉnh sửa thông tin hành chính</w:t>
      </w:r>
      <w:r w:rsidR="00DE0143">
        <w:rPr>
          <w:color w:val="000000"/>
          <w:shd w:val="clear" w:color="auto" w:fill="FFFFFF"/>
        </w:rPr>
        <w:t xml:space="preserve"> ở màn hình Thu tiền.</w:t>
      </w:r>
    </w:p>
    <w:p w14:paraId="449298FC" w14:textId="600D5BE1" w:rsidR="00AE641F" w:rsidRPr="00B23512" w:rsidRDefault="0097317F" w:rsidP="00AE641F">
      <w:pPr>
        <w:pStyle w:val="ListParagraph"/>
        <w:numPr>
          <w:ilvl w:val="0"/>
          <w:numId w:val="41"/>
        </w:numPr>
        <w:spacing w:before="0" w:after="0" w:line="360" w:lineRule="auto"/>
        <w:rPr>
          <w:sz w:val="24"/>
        </w:rPr>
      </w:pPr>
      <w:r>
        <w:t>Bật Y cho setting CoLapPhieuDeNghiHoanTra (YN) để hiển thị b</w:t>
      </w:r>
      <w:r w:rsidR="00AE641F">
        <w:t>utton Lập phiếu đề nghị hoàn trả ở màn hình Hoàn hủy biên lai.</w:t>
      </w:r>
    </w:p>
    <w:p w14:paraId="7B8A9F3A" w14:textId="51E13F4A" w:rsidR="00B23512" w:rsidRPr="00035748" w:rsidRDefault="00B23512" w:rsidP="00AE641F">
      <w:pPr>
        <w:pStyle w:val="ListParagraph"/>
        <w:numPr>
          <w:ilvl w:val="0"/>
          <w:numId w:val="41"/>
        </w:numPr>
        <w:spacing w:before="0" w:after="0" w:line="360" w:lineRule="auto"/>
        <w:rPr>
          <w:sz w:val="24"/>
        </w:rPr>
      </w:pPr>
      <w:r>
        <w:t xml:space="preserve">Bật Y cho setting </w:t>
      </w:r>
      <w:r>
        <w:rPr>
          <w:color w:val="000000"/>
          <w:shd w:val="clear" w:color="auto" w:fill="FFFFFF"/>
        </w:rPr>
        <w:t>CoPhanLoaiDichVuCoQuanCapTrenPheDuyet (YN)  để hiển thị thuộc tính Được CQCT phê duyệt ở màn hình Danh mục dùng chung, Tab Dịch vụ.</w:t>
      </w:r>
    </w:p>
    <w:p w14:paraId="4945DEE3" w14:textId="39C8C57B" w:rsidR="00035748" w:rsidRPr="00AE641F" w:rsidRDefault="00035748" w:rsidP="00AE641F">
      <w:pPr>
        <w:pStyle w:val="ListParagraph"/>
        <w:numPr>
          <w:ilvl w:val="0"/>
          <w:numId w:val="41"/>
        </w:numPr>
        <w:spacing w:before="0" w:after="0" w:line="360" w:lineRule="auto"/>
        <w:rPr>
          <w:sz w:val="24"/>
        </w:rPr>
      </w:pPr>
      <w:r>
        <w:t xml:space="preserve">Bật Y cho setting </w:t>
      </w:r>
      <w:r w:rsidRPr="0072383A">
        <w:t>ThanhToanThongKeKHThucHienDVChuathanhtoan</w:t>
      </w:r>
      <w:r>
        <w:t xml:space="preserve"> (YN) để hiển thị nội dung summary Thông tin Khách hàng đã thực hiện dịch vụ mà chưa thanh toán ở màn hình Thu tiền (phần thông tin hành chính).</w:t>
      </w:r>
    </w:p>
    <w:p w14:paraId="5DE0F0C6" w14:textId="7A568190" w:rsidR="001356CD" w:rsidRDefault="001E7E1E" w:rsidP="0058665A">
      <w:pPr>
        <w:pStyle w:val="Heading3"/>
        <w:spacing w:before="0" w:after="0" w:line="360" w:lineRule="auto"/>
        <w:ind w:left="567"/>
        <w:rPr>
          <w:sz w:val="26"/>
        </w:rPr>
      </w:pPr>
      <w:bookmarkStart w:id="41" w:name="_Toc91577731"/>
      <w:r>
        <w:rPr>
          <w:sz w:val="26"/>
        </w:rPr>
        <w:t>Quản trị danh mục dùng chung</w:t>
      </w:r>
      <w:bookmarkEnd w:id="41"/>
    </w:p>
    <w:p w14:paraId="17C1818F" w14:textId="23E5BF00" w:rsidR="008D780F" w:rsidRDefault="008D780F" w:rsidP="00946130">
      <w:pPr>
        <w:pStyle w:val="Heading4"/>
      </w:pPr>
      <w:r>
        <w:t xml:space="preserve"> </w:t>
      </w:r>
      <w:bookmarkStart w:id="42" w:name="_Toc91577732"/>
      <w:r>
        <w:t>Khách hàng</w:t>
      </w:r>
      <w:bookmarkEnd w:id="42"/>
    </w:p>
    <w:p w14:paraId="25B1E187" w14:textId="2B3D0471" w:rsidR="00AA0A08" w:rsidRPr="00D7705B" w:rsidRDefault="00AA0A08" w:rsidP="0058665A">
      <w:pPr>
        <w:pStyle w:val="ListParagraph"/>
        <w:numPr>
          <w:ilvl w:val="0"/>
          <w:numId w:val="31"/>
        </w:numPr>
        <w:spacing w:before="0" w:after="0" w:line="360" w:lineRule="auto"/>
      </w:pPr>
      <w:r>
        <w:lastRenderedPageBreak/>
        <w:t>Vào Menu chọn Menu Danh mục/ Bảng dữ liệu. Trong danh sách bảng, tìm bảng Khách hàng.</w:t>
      </w:r>
    </w:p>
    <w:p w14:paraId="24151578" w14:textId="177C24D7" w:rsidR="008D780F" w:rsidRDefault="008D780F" w:rsidP="0058665A">
      <w:pPr>
        <w:pStyle w:val="ListParagraph"/>
        <w:numPr>
          <w:ilvl w:val="0"/>
          <w:numId w:val="31"/>
        </w:numPr>
        <w:spacing w:before="0" w:after="0" w:line="360" w:lineRule="auto"/>
      </w:pPr>
      <w:r>
        <w:t xml:space="preserve">Khai báo thông tin đơn vị </w:t>
      </w:r>
      <w:r w:rsidR="0013391A">
        <w:t xml:space="preserve">để phục vụ cho việc cung cấp thông tin hiển thị ở các báo cáo, </w:t>
      </w:r>
      <w:r w:rsidR="00054A21">
        <w:t xml:space="preserve">và việc liên thông dữ liệu với cổng </w:t>
      </w:r>
      <w:r w:rsidR="00EF3D10">
        <w:t>BHYT.</w:t>
      </w:r>
    </w:p>
    <w:p w14:paraId="109DFD09" w14:textId="53A61CF9" w:rsidR="00EF3D10" w:rsidRDefault="00EF3D10" w:rsidP="0058665A">
      <w:pPr>
        <w:pStyle w:val="ListParagraph"/>
        <w:numPr>
          <w:ilvl w:val="0"/>
          <w:numId w:val="31"/>
        </w:numPr>
        <w:spacing w:before="0" w:after="0" w:line="360" w:lineRule="auto"/>
      </w:pPr>
      <w:r>
        <w:t>Lưu ý:</w:t>
      </w:r>
    </w:p>
    <w:p w14:paraId="26B263C9" w14:textId="601F328A" w:rsidR="00EF3D10" w:rsidRDefault="00EF3D10" w:rsidP="0058665A">
      <w:pPr>
        <w:pStyle w:val="ListParagraph"/>
        <w:spacing w:before="0" w:after="0" w:line="360" w:lineRule="auto"/>
        <w:ind w:left="1080"/>
      </w:pPr>
      <w:r>
        <w:t xml:space="preserve">+ Mã khách hàng: lấy theo mã Cơ sở KCB do </w:t>
      </w:r>
      <w:r w:rsidR="009D6BB7">
        <w:t>BHXH cấp</w:t>
      </w:r>
      <w:r w:rsidR="00F2082D">
        <w:t xml:space="preserve">. (Tra cứu tại </w:t>
      </w:r>
      <w:hyperlink r:id="rId19" w:history="1">
        <w:r w:rsidR="00F2082D" w:rsidRPr="00555B90">
          <w:rPr>
            <w:rStyle w:val="Hyperlink"/>
          </w:rPr>
          <w:t>https://baohiemxahoi.gov.vn/tracuu/Pages/cskcb-ky-hop-dong-kham-chua-benh-bhyt.aspx</w:t>
        </w:r>
      </w:hyperlink>
      <w:r w:rsidR="00F2082D">
        <w:t xml:space="preserve"> )</w:t>
      </w:r>
    </w:p>
    <w:p w14:paraId="27E2D14B" w14:textId="300F3E7F" w:rsidR="001852CA" w:rsidRDefault="001852CA" w:rsidP="0058665A">
      <w:pPr>
        <w:pStyle w:val="ListParagraph"/>
        <w:spacing w:before="0" w:after="0" w:line="360" w:lineRule="auto"/>
        <w:ind w:left="1080"/>
      </w:pPr>
      <w:r>
        <w:t xml:space="preserve">+ </w:t>
      </w:r>
      <w:r w:rsidR="0042107B">
        <w:t>Tài khoản BHYT: thông tin tài khoản đăng nhập cổng BHXH (kiểm tra dữ liệu quyết toán BHYT)</w:t>
      </w:r>
    </w:p>
    <w:p w14:paraId="53DD4B5A" w14:textId="765FEACB" w:rsidR="0042107B" w:rsidRDefault="0042107B" w:rsidP="0058665A">
      <w:pPr>
        <w:pStyle w:val="ListParagraph"/>
        <w:spacing w:before="0" w:after="0" w:line="360" w:lineRule="auto"/>
        <w:ind w:left="1080"/>
      </w:pPr>
      <w:r>
        <w:t>+ Mật khẩu BHYT: mật khẩu để đăng nhập cổng BHXH.</w:t>
      </w:r>
    </w:p>
    <w:p w14:paraId="58BF700C" w14:textId="77777777" w:rsidR="0042107B" w:rsidRPr="008D780F" w:rsidRDefault="0042107B" w:rsidP="0058665A">
      <w:pPr>
        <w:pStyle w:val="ListParagraph"/>
        <w:spacing w:before="0" w:after="0" w:line="360" w:lineRule="auto"/>
        <w:ind w:left="1080"/>
      </w:pPr>
    </w:p>
    <w:p w14:paraId="759405EA" w14:textId="77777777" w:rsidR="008D780F" w:rsidRPr="006D63FC" w:rsidRDefault="008D780F" w:rsidP="0058665A">
      <w:pPr>
        <w:spacing w:before="0" w:after="0" w:line="360" w:lineRule="auto"/>
      </w:pPr>
      <w:r>
        <w:rPr>
          <w:noProof/>
        </w:rPr>
        <w:drawing>
          <wp:inline distT="0" distB="0" distL="0" distR="0" wp14:anchorId="4AB3E056" wp14:editId="71B226AB">
            <wp:extent cx="6390640" cy="34283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0640" cy="3428365"/>
                    </a:xfrm>
                    <a:prstGeom prst="rect">
                      <a:avLst/>
                    </a:prstGeom>
                  </pic:spPr>
                </pic:pic>
              </a:graphicData>
            </a:graphic>
          </wp:inline>
        </w:drawing>
      </w:r>
    </w:p>
    <w:p w14:paraId="11B26FE9" w14:textId="2E5EBB77" w:rsidR="008D780F" w:rsidRDefault="008D780F" w:rsidP="0058665A">
      <w:pPr>
        <w:spacing w:before="0" w:after="0" w:line="360" w:lineRule="auto"/>
      </w:pPr>
    </w:p>
    <w:p w14:paraId="7C38B2EE" w14:textId="77777777" w:rsidR="004E6A97" w:rsidRDefault="004E6A97" w:rsidP="0058665A">
      <w:pPr>
        <w:pStyle w:val="ListParagraph"/>
        <w:spacing w:before="0" w:after="0" w:line="360" w:lineRule="auto"/>
        <w:ind w:left="0"/>
      </w:pPr>
    </w:p>
    <w:p w14:paraId="26355F88" w14:textId="756C46B0" w:rsidR="004E6A97" w:rsidRDefault="004E6A97" w:rsidP="00946130">
      <w:pPr>
        <w:pStyle w:val="Heading4"/>
        <w:rPr>
          <w:noProof/>
        </w:rPr>
      </w:pPr>
      <w:bookmarkStart w:id="43" w:name="_Toc91577733"/>
      <w:r>
        <w:rPr>
          <w:noProof/>
        </w:rPr>
        <w:t>Loại khoa</w:t>
      </w:r>
      <w:bookmarkEnd w:id="43"/>
    </w:p>
    <w:p w14:paraId="1CC0E2C7" w14:textId="05D3290A" w:rsidR="00B06B4E" w:rsidRDefault="00B06B4E" w:rsidP="0058665A">
      <w:pPr>
        <w:pStyle w:val="ListParagraph"/>
        <w:numPr>
          <w:ilvl w:val="0"/>
          <w:numId w:val="31"/>
        </w:numPr>
        <w:spacing w:before="0" w:after="0" w:line="360" w:lineRule="auto"/>
      </w:pPr>
      <w:r>
        <w:t>Vào Menu chọn Menu Danh mục/ Bảng dữ liệu. Trong danh sách bảng, tìm bảng Loại khoa.</w:t>
      </w:r>
    </w:p>
    <w:p w14:paraId="689E9CAD" w14:textId="7BEF0C89" w:rsidR="004E6A97" w:rsidRDefault="004E6A97" w:rsidP="0058665A">
      <w:pPr>
        <w:pStyle w:val="ListParagraph"/>
        <w:numPr>
          <w:ilvl w:val="0"/>
          <w:numId w:val="31"/>
        </w:numPr>
        <w:spacing w:before="0" w:after="0" w:line="360" w:lineRule="auto"/>
      </w:pPr>
      <w:r>
        <w:t>Khai báo danh mục loại Khoa</w:t>
      </w:r>
      <w:r w:rsidR="009A6FB0">
        <w:t xml:space="preserve"> để phân chia danh mục Khoa theo Loại khoa phòng cần quản lý.</w:t>
      </w:r>
    </w:p>
    <w:p w14:paraId="48E2DFCD" w14:textId="77777777" w:rsidR="009A6FB0" w:rsidRDefault="009A6FB0" w:rsidP="0058665A">
      <w:pPr>
        <w:pStyle w:val="ListParagraph"/>
        <w:spacing w:before="0" w:after="0" w:line="360" w:lineRule="auto"/>
        <w:ind w:left="1080"/>
      </w:pPr>
    </w:p>
    <w:p w14:paraId="27ED8280" w14:textId="1E1ED2B8" w:rsidR="004E6A97" w:rsidRDefault="00B06B4E" w:rsidP="0058665A">
      <w:pPr>
        <w:pStyle w:val="ListParagraph"/>
        <w:spacing w:before="0" w:after="0" w:line="360" w:lineRule="auto"/>
        <w:ind w:left="0"/>
      </w:pPr>
      <w:r>
        <w:rPr>
          <w:noProof/>
        </w:rPr>
        <w:lastRenderedPageBreak/>
        <w:drawing>
          <wp:inline distT="0" distB="0" distL="0" distR="0" wp14:anchorId="3319B575" wp14:editId="7C531DDF">
            <wp:extent cx="6390640" cy="34613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90640" cy="3461385"/>
                    </a:xfrm>
                    <a:prstGeom prst="rect">
                      <a:avLst/>
                    </a:prstGeom>
                  </pic:spPr>
                </pic:pic>
              </a:graphicData>
            </a:graphic>
          </wp:inline>
        </w:drawing>
      </w:r>
    </w:p>
    <w:p w14:paraId="5DB42052" w14:textId="77777777" w:rsidR="004E6A97" w:rsidRDefault="004E6A97" w:rsidP="0058665A">
      <w:pPr>
        <w:pStyle w:val="ListParagraph"/>
        <w:spacing w:before="0" w:after="0" w:line="360" w:lineRule="auto"/>
        <w:ind w:left="0"/>
      </w:pPr>
    </w:p>
    <w:p w14:paraId="2E61DDFC" w14:textId="7EF5FD5B" w:rsidR="000335A2" w:rsidRDefault="000335A2" w:rsidP="00946130">
      <w:pPr>
        <w:pStyle w:val="Heading4"/>
        <w:rPr>
          <w:noProof/>
        </w:rPr>
      </w:pPr>
      <w:bookmarkStart w:id="44" w:name="_Toc91577734"/>
      <w:r>
        <w:rPr>
          <w:noProof/>
        </w:rPr>
        <w:t>Khoa</w:t>
      </w:r>
      <w:bookmarkEnd w:id="44"/>
    </w:p>
    <w:p w14:paraId="3E059062" w14:textId="764784B0" w:rsidR="007C2C99" w:rsidRPr="007C2C99" w:rsidRDefault="007C2C99" w:rsidP="0058665A">
      <w:pPr>
        <w:pStyle w:val="ListParagraph"/>
        <w:numPr>
          <w:ilvl w:val="0"/>
          <w:numId w:val="31"/>
        </w:numPr>
        <w:spacing w:before="0" w:after="0" w:line="360" w:lineRule="auto"/>
      </w:pPr>
      <w:r>
        <w:t xml:space="preserve">Vào Menu chọn Menu Danh mục/ Bảng dữ liệu. Trong danh sách bảng, tìm bảng </w:t>
      </w:r>
      <w:r w:rsidR="0008301C">
        <w:t>Khoa</w:t>
      </w:r>
      <w:r>
        <w:t>.</w:t>
      </w:r>
    </w:p>
    <w:p w14:paraId="430CE476" w14:textId="38E0FCF9" w:rsidR="00F64243" w:rsidRDefault="00F64243" w:rsidP="0058665A">
      <w:pPr>
        <w:pStyle w:val="ListParagraph"/>
        <w:numPr>
          <w:ilvl w:val="0"/>
          <w:numId w:val="31"/>
        </w:numPr>
        <w:spacing w:before="0" w:after="0" w:line="360" w:lineRule="auto"/>
      </w:pPr>
      <w:r>
        <w:t>Khai báo danh mục Khoa</w:t>
      </w:r>
    </w:p>
    <w:p w14:paraId="7B8DD6B9" w14:textId="77777777" w:rsidR="000335A2" w:rsidRDefault="000335A2" w:rsidP="0058665A">
      <w:pPr>
        <w:pStyle w:val="ListParagraph"/>
        <w:spacing w:before="0" w:after="0" w:line="360" w:lineRule="auto"/>
        <w:ind w:left="0"/>
      </w:pPr>
      <w:r>
        <w:rPr>
          <w:noProof/>
        </w:rPr>
        <w:drawing>
          <wp:inline distT="0" distB="0" distL="0" distR="0" wp14:anchorId="66B61487" wp14:editId="723E7906">
            <wp:extent cx="5943600" cy="309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92450"/>
                    </a:xfrm>
                    <a:prstGeom prst="rect">
                      <a:avLst/>
                    </a:prstGeom>
                  </pic:spPr>
                </pic:pic>
              </a:graphicData>
            </a:graphic>
          </wp:inline>
        </w:drawing>
      </w:r>
    </w:p>
    <w:p w14:paraId="32711470" w14:textId="77777777" w:rsidR="006C25DF" w:rsidRDefault="006C25DF" w:rsidP="0058665A">
      <w:pPr>
        <w:pStyle w:val="ListParagraph"/>
        <w:numPr>
          <w:ilvl w:val="0"/>
          <w:numId w:val="31"/>
        </w:numPr>
        <w:spacing w:before="0" w:after="0" w:line="360" w:lineRule="auto"/>
      </w:pPr>
      <w:r>
        <w:t xml:space="preserve">Lưu ý: </w:t>
      </w:r>
    </w:p>
    <w:p w14:paraId="3729DD29" w14:textId="77777777" w:rsidR="006C25DF" w:rsidRPr="00F64243" w:rsidRDefault="006C25DF" w:rsidP="0058665A">
      <w:pPr>
        <w:pStyle w:val="ListParagraph"/>
        <w:spacing w:before="0" w:after="0" w:line="360" w:lineRule="auto"/>
        <w:ind w:left="1080"/>
      </w:pPr>
      <w:r>
        <w:t>+ Mã khoa: ghi theo quy định Mã khoa BHXH quy định để đồng bộ dữ liệu lên cổng BHXH và Bộ y tế. (thông tin có trong danh mục Khoa trên cổng BHXH)</w:t>
      </w:r>
    </w:p>
    <w:p w14:paraId="0B7370AB" w14:textId="77777777" w:rsidR="000335A2" w:rsidRDefault="000335A2" w:rsidP="0058665A">
      <w:pPr>
        <w:pStyle w:val="ListParagraph"/>
        <w:spacing w:before="0" w:after="0" w:line="360" w:lineRule="auto"/>
        <w:ind w:left="0"/>
      </w:pPr>
    </w:p>
    <w:p w14:paraId="034A84E6" w14:textId="76002014" w:rsidR="004E6A97" w:rsidRDefault="00F64243" w:rsidP="00946130">
      <w:pPr>
        <w:pStyle w:val="Heading4"/>
        <w:rPr>
          <w:noProof/>
        </w:rPr>
      </w:pPr>
      <w:bookmarkStart w:id="45" w:name="_Toc91577735"/>
      <w:r>
        <w:rPr>
          <w:noProof/>
        </w:rPr>
        <w:lastRenderedPageBreak/>
        <w:t>Phòng</w:t>
      </w:r>
      <w:bookmarkEnd w:id="45"/>
    </w:p>
    <w:p w14:paraId="7DDB9653" w14:textId="694C783B" w:rsidR="00F43317" w:rsidRPr="00F43317" w:rsidRDefault="00F43317" w:rsidP="0058665A">
      <w:pPr>
        <w:pStyle w:val="ListParagraph"/>
        <w:numPr>
          <w:ilvl w:val="0"/>
          <w:numId w:val="31"/>
        </w:numPr>
        <w:spacing w:before="0" w:after="0" w:line="360" w:lineRule="auto"/>
      </w:pPr>
      <w:r>
        <w:t>Vào Menu chọn Menu Danh mục/ Bảng dữ liệu. Trong danh sách bảng, tìm bảng Phòng.</w:t>
      </w:r>
    </w:p>
    <w:p w14:paraId="329A8A0E" w14:textId="2C726E48" w:rsidR="006C25DF" w:rsidRPr="006C25DF" w:rsidRDefault="006C25DF" w:rsidP="0058665A">
      <w:pPr>
        <w:pStyle w:val="ListParagraph"/>
        <w:numPr>
          <w:ilvl w:val="0"/>
          <w:numId w:val="31"/>
        </w:numPr>
        <w:spacing w:before="0" w:after="0" w:line="360" w:lineRule="auto"/>
      </w:pPr>
      <w:r>
        <w:t>Khai báo danh mục Phòng.</w:t>
      </w:r>
    </w:p>
    <w:p w14:paraId="25E059A6" w14:textId="006E7375" w:rsidR="00F64243" w:rsidRDefault="00F64243" w:rsidP="0058665A">
      <w:pPr>
        <w:pStyle w:val="ListParagraph"/>
        <w:spacing w:before="0" w:after="0" w:line="360" w:lineRule="auto"/>
        <w:ind w:left="0"/>
      </w:pPr>
      <w:r>
        <w:rPr>
          <w:noProof/>
        </w:rPr>
        <w:drawing>
          <wp:inline distT="0" distB="0" distL="0" distR="0" wp14:anchorId="68B0C757" wp14:editId="60DC4B4A">
            <wp:extent cx="6390640" cy="3461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90640" cy="3461385"/>
                    </a:xfrm>
                    <a:prstGeom prst="rect">
                      <a:avLst/>
                    </a:prstGeom>
                  </pic:spPr>
                </pic:pic>
              </a:graphicData>
            </a:graphic>
          </wp:inline>
        </w:drawing>
      </w:r>
    </w:p>
    <w:p w14:paraId="28501138" w14:textId="1E0AF7FB" w:rsidR="002F71A4" w:rsidRDefault="002F71A4" w:rsidP="0058665A">
      <w:pPr>
        <w:pStyle w:val="ListParagraph"/>
        <w:numPr>
          <w:ilvl w:val="0"/>
          <w:numId w:val="31"/>
        </w:numPr>
        <w:spacing w:before="0" w:after="0" w:line="360" w:lineRule="auto"/>
      </w:pPr>
      <w:r>
        <w:t>Lưu ý:</w:t>
      </w:r>
    </w:p>
    <w:p w14:paraId="44A0AAFE" w14:textId="13E996BD" w:rsidR="004E6A97" w:rsidRDefault="005667C4" w:rsidP="0058665A">
      <w:pPr>
        <w:spacing w:before="0" w:after="0" w:line="360" w:lineRule="auto"/>
        <w:ind w:left="1134" w:firstLine="567"/>
      </w:pPr>
      <w:r>
        <w:t>+ C</w:t>
      </w:r>
      <w:r w:rsidR="00301B64">
        <w:t xml:space="preserve">họn loại </w:t>
      </w:r>
      <w:r w:rsidR="008D39BD">
        <w:t>phòng để phân chức năng sử dụng.</w:t>
      </w:r>
    </w:p>
    <w:p w14:paraId="03489A9E" w14:textId="24D519C4" w:rsidR="008D39BD" w:rsidRDefault="008D39BD" w:rsidP="0058665A">
      <w:pPr>
        <w:spacing w:before="0" w:after="0" w:line="360" w:lineRule="auto"/>
        <w:ind w:left="1134" w:firstLine="567"/>
      </w:pPr>
      <w:r>
        <w:t>+ Chọn Khoa: để biết phòng thuộc khoa nào</w:t>
      </w:r>
    </w:p>
    <w:p w14:paraId="1E4A3877" w14:textId="1C08DA28" w:rsidR="008D39BD" w:rsidRDefault="008D39BD" w:rsidP="0058665A">
      <w:pPr>
        <w:spacing w:before="0" w:after="0" w:line="360" w:lineRule="auto"/>
        <w:ind w:left="1134" w:firstLine="567"/>
      </w:pPr>
      <w:r>
        <w:t>+ Chọn Chuyên khoa để biết chuyên khoa mặc định của phòng</w:t>
      </w:r>
    </w:p>
    <w:p w14:paraId="1AA5FA7D" w14:textId="365DAF6A" w:rsidR="008D39BD" w:rsidRDefault="008D39BD" w:rsidP="0058665A">
      <w:pPr>
        <w:spacing w:before="0" w:after="0" w:line="360" w:lineRule="auto"/>
        <w:ind w:left="1134" w:firstLine="567"/>
      </w:pPr>
      <w:r>
        <w:t xml:space="preserve">+ Chọn dịch vụ mặc định để biết dịch vụ mặc định </w:t>
      </w:r>
      <w:r w:rsidR="006054FA">
        <w:t>của phòng khi tiếp nhận.</w:t>
      </w:r>
    </w:p>
    <w:p w14:paraId="431F508C" w14:textId="642F522E" w:rsidR="006054FA" w:rsidRDefault="006054FA" w:rsidP="0058665A">
      <w:pPr>
        <w:spacing w:before="0" w:after="0" w:line="360" w:lineRule="auto"/>
        <w:ind w:left="1134" w:firstLine="567"/>
      </w:pPr>
      <w:r>
        <w:t>+ Check Không sử dụng nếu muốn ngưng dùng.</w:t>
      </w:r>
    </w:p>
    <w:p w14:paraId="06709C8F" w14:textId="3B4EBCA5" w:rsidR="006054FA" w:rsidRDefault="006054FA" w:rsidP="0058665A">
      <w:pPr>
        <w:spacing w:before="0" w:after="0" w:line="360" w:lineRule="auto"/>
        <w:ind w:left="1134" w:firstLine="567"/>
      </w:pPr>
    </w:p>
    <w:p w14:paraId="0AD4B6C2" w14:textId="3488D9AD" w:rsidR="00145BB8" w:rsidRDefault="00145BB8" w:rsidP="00946130">
      <w:pPr>
        <w:pStyle w:val="Heading4"/>
      </w:pPr>
      <w:bookmarkStart w:id="46" w:name="_Toc91577736"/>
      <w:r>
        <w:t>Phòng – chuyên khoa</w:t>
      </w:r>
      <w:bookmarkEnd w:id="46"/>
    </w:p>
    <w:p w14:paraId="4727062F" w14:textId="4CC17ABA" w:rsidR="0020379D" w:rsidRPr="00F43317" w:rsidRDefault="0020379D" w:rsidP="0058665A">
      <w:pPr>
        <w:pStyle w:val="ListParagraph"/>
        <w:numPr>
          <w:ilvl w:val="0"/>
          <w:numId w:val="31"/>
        </w:numPr>
        <w:spacing w:before="0" w:after="0" w:line="360" w:lineRule="auto"/>
      </w:pPr>
      <w:r>
        <w:t>Vào Menu chọn Menu Danh mục/ Phòng – Chuyên khoa</w:t>
      </w:r>
    </w:p>
    <w:p w14:paraId="01138A02" w14:textId="77777777" w:rsidR="00920471" w:rsidRPr="00920471" w:rsidRDefault="00920471" w:rsidP="0058665A">
      <w:pPr>
        <w:spacing w:before="0" w:after="0" w:line="360" w:lineRule="auto"/>
      </w:pPr>
    </w:p>
    <w:p w14:paraId="1D73F184" w14:textId="77777777" w:rsidR="00145BB8" w:rsidRDefault="00145BB8" w:rsidP="0058665A">
      <w:pPr>
        <w:spacing w:before="0" w:after="0" w:line="360" w:lineRule="auto"/>
      </w:pPr>
      <w:r>
        <w:rPr>
          <w:noProof/>
        </w:rPr>
        <w:lastRenderedPageBreak/>
        <w:drawing>
          <wp:inline distT="0" distB="0" distL="0" distR="0" wp14:anchorId="040521E9" wp14:editId="53F289A9">
            <wp:extent cx="5943600" cy="3372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72485"/>
                    </a:xfrm>
                    <a:prstGeom prst="rect">
                      <a:avLst/>
                    </a:prstGeom>
                  </pic:spPr>
                </pic:pic>
              </a:graphicData>
            </a:graphic>
          </wp:inline>
        </w:drawing>
      </w:r>
    </w:p>
    <w:p w14:paraId="56A7DBA9" w14:textId="5DC8F80A" w:rsidR="00145BB8" w:rsidRDefault="0020379D" w:rsidP="0058665A">
      <w:pPr>
        <w:pStyle w:val="ListParagraph"/>
        <w:numPr>
          <w:ilvl w:val="0"/>
          <w:numId w:val="31"/>
        </w:numPr>
        <w:spacing w:before="0" w:after="0" w:line="360" w:lineRule="auto"/>
      </w:pPr>
      <w:r>
        <w:t>Chọn phòng cần map chuyên khoa, chọn chuyên khoa cần map.</w:t>
      </w:r>
    </w:p>
    <w:p w14:paraId="01E06DA8" w14:textId="7C6D7DA8" w:rsidR="0020379D" w:rsidRDefault="00487DDD" w:rsidP="0058665A">
      <w:pPr>
        <w:pStyle w:val="ListParagraph"/>
        <w:numPr>
          <w:ilvl w:val="0"/>
          <w:numId w:val="31"/>
        </w:numPr>
        <w:spacing w:before="0" w:after="0" w:line="360" w:lineRule="auto"/>
      </w:pPr>
      <w:r>
        <w:t>Một phòng có thể map nhiều chuyên khoa</w:t>
      </w:r>
    </w:p>
    <w:p w14:paraId="67ABAB6C" w14:textId="3622A8A1" w:rsidR="00145BB8" w:rsidRDefault="00C1017C" w:rsidP="0058665A">
      <w:pPr>
        <w:pStyle w:val="ListParagraph"/>
        <w:numPr>
          <w:ilvl w:val="0"/>
          <w:numId w:val="31"/>
        </w:numPr>
        <w:spacing w:before="0" w:after="0" w:line="360" w:lineRule="auto"/>
      </w:pPr>
      <w:r>
        <w:t xml:space="preserve">Chức năng để gợi ý cho tiếp nhận chọn </w:t>
      </w:r>
      <w:r w:rsidR="00E10519">
        <w:t>chuyên khoa – gợi ý phòng và ngược lại</w:t>
      </w:r>
      <w:r>
        <w:t>.</w:t>
      </w:r>
    </w:p>
    <w:p w14:paraId="6AAC0BD7" w14:textId="77777777" w:rsidR="005E099E" w:rsidRDefault="005E099E" w:rsidP="0058665A">
      <w:pPr>
        <w:pStyle w:val="ListParagraph"/>
        <w:spacing w:before="0" w:after="0" w:line="360" w:lineRule="auto"/>
        <w:ind w:left="1080"/>
      </w:pPr>
    </w:p>
    <w:p w14:paraId="01D87D99" w14:textId="77777777" w:rsidR="00FF458E" w:rsidRDefault="00FF458E" w:rsidP="00946130">
      <w:pPr>
        <w:pStyle w:val="Heading4"/>
      </w:pPr>
      <w:bookmarkStart w:id="47" w:name="_Toc91577737"/>
      <w:r>
        <w:t>Dịch vụ - phòng</w:t>
      </w:r>
      <w:bookmarkEnd w:id="47"/>
    </w:p>
    <w:p w14:paraId="1953F924" w14:textId="1058BEDE" w:rsidR="00FF458E" w:rsidRDefault="00FF458E" w:rsidP="0058665A">
      <w:pPr>
        <w:pStyle w:val="ListParagraph"/>
        <w:numPr>
          <w:ilvl w:val="0"/>
          <w:numId w:val="31"/>
        </w:numPr>
        <w:spacing w:before="0" w:after="0" w:line="360" w:lineRule="auto"/>
      </w:pPr>
      <w:r>
        <w:t>Vào Menu chọn Menu Danh mục/ Dịch vụ – Phòng.</w:t>
      </w:r>
    </w:p>
    <w:p w14:paraId="379F1102" w14:textId="45AFBF28" w:rsidR="00FF458E" w:rsidRPr="00F43317" w:rsidRDefault="00F87282" w:rsidP="0058665A">
      <w:pPr>
        <w:pStyle w:val="ListParagraph"/>
        <w:numPr>
          <w:ilvl w:val="0"/>
          <w:numId w:val="31"/>
        </w:numPr>
        <w:spacing w:before="0" w:after="0" w:line="360" w:lineRule="auto"/>
      </w:pPr>
      <w:r>
        <w:t>Dùng để gợi ý phòng thực hiện lúc chỉ định dịch vụ.</w:t>
      </w:r>
    </w:p>
    <w:p w14:paraId="4B2C92FE" w14:textId="7306F310" w:rsidR="00FF458E" w:rsidRDefault="00FF458E" w:rsidP="0058665A">
      <w:pPr>
        <w:spacing w:before="0" w:after="0" w:line="360" w:lineRule="auto"/>
      </w:pPr>
      <w:r>
        <w:rPr>
          <w:noProof/>
        </w:rPr>
        <w:drawing>
          <wp:inline distT="0" distB="0" distL="0" distR="0" wp14:anchorId="0810068C" wp14:editId="69D7EE64">
            <wp:extent cx="6390640" cy="34613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90640" cy="3461385"/>
                    </a:xfrm>
                    <a:prstGeom prst="rect">
                      <a:avLst/>
                    </a:prstGeom>
                  </pic:spPr>
                </pic:pic>
              </a:graphicData>
            </a:graphic>
          </wp:inline>
        </w:drawing>
      </w:r>
    </w:p>
    <w:p w14:paraId="6CA78F57" w14:textId="3C15E4E6" w:rsidR="00FF458E" w:rsidRDefault="00FF458E" w:rsidP="0058665A">
      <w:pPr>
        <w:pStyle w:val="ListParagraph"/>
        <w:numPr>
          <w:ilvl w:val="0"/>
          <w:numId w:val="31"/>
        </w:numPr>
        <w:spacing w:before="0" w:after="0" w:line="360" w:lineRule="auto"/>
      </w:pPr>
      <w:r>
        <w:t>Chọn phòng</w:t>
      </w:r>
      <w:r w:rsidR="00511E3E">
        <w:t xml:space="preserve"> thực hiện, chọn dịch vụ thực hiện của phòng đó, có thể chọn nhiều </w:t>
      </w:r>
      <w:r w:rsidR="00511E3E">
        <w:lastRenderedPageBreak/>
        <w:t>dịch vụ</w:t>
      </w:r>
      <w:r w:rsidR="00247A6B">
        <w:t>.</w:t>
      </w:r>
    </w:p>
    <w:p w14:paraId="6984D4FD" w14:textId="7E7DB442" w:rsidR="00FF458E" w:rsidRDefault="00FF458E" w:rsidP="0058665A">
      <w:pPr>
        <w:spacing w:before="0" w:after="0" w:line="360" w:lineRule="auto"/>
      </w:pPr>
    </w:p>
    <w:p w14:paraId="0511D195" w14:textId="1317B901" w:rsidR="00CB3CF5" w:rsidRDefault="00CB3CF5" w:rsidP="00946130">
      <w:pPr>
        <w:pStyle w:val="Heading4"/>
        <w:rPr>
          <w:noProof/>
        </w:rPr>
      </w:pPr>
      <w:bookmarkStart w:id="48" w:name="_Toc91577738"/>
      <w:r>
        <w:rPr>
          <w:noProof/>
        </w:rPr>
        <w:t>Cấu hình dịch vụ</w:t>
      </w:r>
      <w:bookmarkEnd w:id="48"/>
    </w:p>
    <w:p w14:paraId="7CBD0CDF" w14:textId="19F16432" w:rsidR="00520FC7" w:rsidRPr="00F43317" w:rsidRDefault="00520FC7" w:rsidP="0058665A">
      <w:pPr>
        <w:pStyle w:val="ListParagraph"/>
        <w:numPr>
          <w:ilvl w:val="0"/>
          <w:numId w:val="31"/>
        </w:numPr>
        <w:spacing w:before="0" w:after="0" w:line="360" w:lineRule="auto"/>
      </w:pPr>
      <w:r>
        <w:t xml:space="preserve">Vào Menu chọn Menu Hệ thống/ Cấu hình dịch vụ. </w:t>
      </w:r>
    </w:p>
    <w:p w14:paraId="10211151" w14:textId="3852CB5F" w:rsidR="002B0347" w:rsidRPr="002B0347" w:rsidRDefault="001508BC" w:rsidP="0058665A">
      <w:pPr>
        <w:pStyle w:val="ListParagraph"/>
        <w:numPr>
          <w:ilvl w:val="0"/>
          <w:numId w:val="31"/>
        </w:numPr>
        <w:spacing w:before="0" w:after="0" w:line="360" w:lineRule="auto"/>
      </w:pPr>
      <w:r>
        <w:t>Cho phép cấu hình những dịch vụ có thể được cấp phiếu ăn khi chỉ định dịch vụ ở tiếp nhận.</w:t>
      </w:r>
    </w:p>
    <w:p w14:paraId="17A1E240" w14:textId="77777777" w:rsidR="00CB3CF5" w:rsidRDefault="00CB3CF5" w:rsidP="0058665A">
      <w:pPr>
        <w:spacing w:before="0" w:after="0" w:line="360" w:lineRule="auto"/>
      </w:pPr>
    </w:p>
    <w:p w14:paraId="38716FAB" w14:textId="77777777" w:rsidR="00CB3CF5" w:rsidRDefault="00CB3CF5" w:rsidP="0058665A">
      <w:pPr>
        <w:spacing w:before="0" w:after="0" w:line="360" w:lineRule="auto"/>
      </w:pPr>
      <w:r>
        <w:rPr>
          <w:noProof/>
        </w:rPr>
        <w:drawing>
          <wp:inline distT="0" distB="0" distL="0" distR="0" wp14:anchorId="72D5B25C" wp14:editId="0B2858F4">
            <wp:extent cx="6120765" cy="33153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765" cy="3315335"/>
                    </a:xfrm>
                    <a:prstGeom prst="rect">
                      <a:avLst/>
                    </a:prstGeom>
                  </pic:spPr>
                </pic:pic>
              </a:graphicData>
            </a:graphic>
          </wp:inline>
        </w:drawing>
      </w:r>
    </w:p>
    <w:p w14:paraId="3779323A" w14:textId="7F8F4E6D" w:rsidR="00CB3CF5" w:rsidRDefault="00CB3CF5" w:rsidP="0058665A">
      <w:pPr>
        <w:pStyle w:val="ListParagraph"/>
        <w:spacing w:before="0" w:after="0" w:line="360" w:lineRule="auto"/>
        <w:ind w:left="1080"/>
      </w:pPr>
    </w:p>
    <w:p w14:paraId="37C0A655" w14:textId="023DBE9B" w:rsidR="00262C4E" w:rsidRDefault="00262C4E" w:rsidP="00946130">
      <w:pPr>
        <w:pStyle w:val="Heading4"/>
        <w:rPr>
          <w:noProof/>
        </w:rPr>
      </w:pPr>
      <w:bookmarkStart w:id="49" w:name="_Toc91577739"/>
      <w:r>
        <w:rPr>
          <w:noProof/>
        </w:rPr>
        <w:t>Cấu hình dãy số thứ tự đăng ký khám</w:t>
      </w:r>
      <w:bookmarkEnd w:id="49"/>
    </w:p>
    <w:p w14:paraId="75AB3E98" w14:textId="6C406027" w:rsidR="00E82CC1" w:rsidRDefault="00E82CC1" w:rsidP="0058665A">
      <w:pPr>
        <w:pStyle w:val="ListParagraph"/>
        <w:numPr>
          <w:ilvl w:val="0"/>
          <w:numId w:val="31"/>
        </w:numPr>
        <w:spacing w:before="0" w:after="0" w:line="360" w:lineRule="auto"/>
      </w:pPr>
      <w:r>
        <w:t xml:space="preserve">Vào Menu chọn Menu Danh mục/ Bảng dữ liệu. Trong danh sách bảng, tìm bảng </w:t>
      </w:r>
      <w:r w:rsidR="00EE0E9C">
        <w:t>Cấu hình dãy số thứ tự</w:t>
      </w:r>
      <w:r>
        <w:t>.</w:t>
      </w:r>
    </w:p>
    <w:p w14:paraId="7CB5A376" w14:textId="78B624E0" w:rsidR="0051100C" w:rsidRPr="007C2C99" w:rsidRDefault="0051100C" w:rsidP="0058665A">
      <w:pPr>
        <w:pStyle w:val="ListParagraph"/>
        <w:numPr>
          <w:ilvl w:val="0"/>
          <w:numId w:val="31"/>
        </w:numPr>
        <w:spacing w:before="0" w:after="0" w:line="360" w:lineRule="auto"/>
      </w:pPr>
      <w:r>
        <w:t>Chức năng dùng khai báo dãy số thứ tự cho đăng ký khám</w:t>
      </w:r>
      <w:r w:rsidR="00F33DD8">
        <w:t xml:space="preserve"> và </w:t>
      </w:r>
      <w:r w:rsidR="002F0404">
        <w:t xml:space="preserve">tại màn hình </w:t>
      </w:r>
      <w:r w:rsidR="00F33DD8">
        <w:t>tiếp nhận.</w:t>
      </w:r>
    </w:p>
    <w:p w14:paraId="15C5DFA2" w14:textId="7613B284" w:rsidR="00E82CC1" w:rsidRPr="00E82CC1" w:rsidRDefault="00E82CC1" w:rsidP="0058665A">
      <w:pPr>
        <w:spacing w:before="0" w:after="0" w:line="360" w:lineRule="auto"/>
      </w:pPr>
      <w:r>
        <w:rPr>
          <w:noProof/>
        </w:rPr>
        <w:lastRenderedPageBreak/>
        <w:drawing>
          <wp:inline distT="0" distB="0" distL="0" distR="0" wp14:anchorId="2158BBC1" wp14:editId="64279CC0">
            <wp:extent cx="6120765" cy="33153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765" cy="3315335"/>
                    </a:xfrm>
                    <a:prstGeom prst="rect">
                      <a:avLst/>
                    </a:prstGeom>
                  </pic:spPr>
                </pic:pic>
              </a:graphicData>
            </a:graphic>
          </wp:inline>
        </w:drawing>
      </w:r>
    </w:p>
    <w:p w14:paraId="2ACA850B" w14:textId="37B74F5C" w:rsidR="00540E68" w:rsidRDefault="00540E68" w:rsidP="0058665A">
      <w:pPr>
        <w:spacing w:before="0" w:after="0" w:line="360" w:lineRule="auto"/>
      </w:pPr>
    </w:p>
    <w:p w14:paraId="1FE23D0C" w14:textId="77777777" w:rsidR="00262C4E" w:rsidRDefault="00262C4E" w:rsidP="0058665A">
      <w:pPr>
        <w:pStyle w:val="ListParagraph"/>
        <w:spacing w:before="0" w:after="0" w:line="360" w:lineRule="auto"/>
        <w:ind w:left="1080"/>
      </w:pPr>
    </w:p>
    <w:p w14:paraId="6C559997" w14:textId="77777777" w:rsidR="005E099E" w:rsidRDefault="005E099E" w:rsidP="00946130">
      <w:pPr>
        <w:pStyle w:val="Heading4"/>
      </w:pPr>
      <w:bookmarkStart w:id="50" w:name="_Toc91577740"/>
      <w:r>
        <w:t>Nhân viên</w:t>
      </w:r>
      <w:bookmarkEnd w:id="50"/>
    </w:p>
    <w:p w14:paraId="2AF2170A" w14:textId="77777777" w:rsidR="005E099E" w:rsidRDefault="005E099E" w:rsidP="0058665A">
      <w:pPr>
        <w:pStyle w:val="ListParagraph"/>
        <w:numPr>
          <w:ilvl w:val="0"/>
          <w:numId w:val="31"/>
        </w:numPr>
        <w:spacing w:before="0" w:after="0" w:line="360" w:lineRule="auto"/>
      </w:pPr>
      <w:r>
        <w:t>Vào Menu chọn Menu Danh mục/ Nhân viên</w:t>
      </w:r>
    </w:p>
    <w:p w14:paraId="246AA4BD" w14:textId="77777777" w:rsidR="005E099E" w:rsidRPr="00F43317" w:rsidRDefault="005E099E" w:rsidP="0058665A">
      <w:pPr>
        <w:pStyle w:val="ListParagraph"/>
        <w:numPr>
          <w:ilvl w:val="0"/>
          <w:numId w:val="31"/>
        </w:numPr>
        <w:spacing w:before="0" w:after="0" w:line="360" w:lineRule="auto"/>
      </w:pPr>
      <w:r>
        <w:t>Khai báo thông tin nhân viên, tạo tài khoản đăng nhập phần mềm và phân quyền sử dụng.</w:t>
      </w:r>
    </w:p>
    <w:p w14:paraId="2A3EB2CA" w14:textId="77777777" w:rsidR="005E099E" w:rsidRPr="00113B8C" w:rsidRDefault="005E099E" w:rsidP="0058665A">
      <w:pPr>
        <w:spacing w:before="0" w:after="0" w:line="360" w:lineRule="auto"/>
      </w:pPr>
    </w:p>
    <w:p w14:paraId="425DB7D7" w14:textId="77777777" w:rsidR="005E099E" w:rsidRDefault="005E099E" w:rsidP="0058665A">
      <w:pPr>
        <w:spacing w:before="0" w:after="0" w:line="360" w:lineRule="auto"/>
      </w:pPr>
      <w:r>
        <w:rPr>
          <w:noProof/>
        </w:rPr>
        <w:drawing>
          <wp:inline distT="0" distB="0" distL="0" distR="0" wp14:anchorId="7DBDA8FE" wp14:editId="700902AB">
            <wp:extent cx="6390640" cy="34613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90640" cy="3461385"/>
                    </a:xfrm>
                    <a:prstGeom prst="rect">
                      <a:avLst/>
                    </a:prstGeom>
                  </pic:spPr>
                </pic:pic>
              </a:graphicData>
            </a:graphic>
          </wp:inline>
        </w:drawing>
      </w:r>
    </w:p>
    <w:p w14:paraId="20627F62" w14:textId="77777777" w:rsidR="005E099E" w:rsidRDefault="005E099E" w:rsidP="0058665A">
      <w:pPr>
        <w:spacing w:before="0" w:after="0" w:line="360" w:lineRule="auto"/>
      </w:pPr>
    </w:p>
    <w:p w14:paraId="69629D18" w14:textId="77777777" w:rsidR="00FF458E" w:rsidRPr="008D780F" w:rsidRDefault="00FF458E" w:rsidP="0058665A">
      <w:pPr>
        <w:spacing w:before="0" w:after="0" w:line="360" w:lineRule="auto"/>
      </w:pPr>
    </w:p>
    <w:p w14:paraId="39DF9FFD" w14:textId="13C10AA7" w:rsidR="007260FE" w:rsidRDefault="007260FE" w:rsidP="00946130">
      <w:pPr>
        <w:pStyle w:val="Heading4"/>
        <w:rPr>
          <w:noProof/>
        </w:rPr>
      </w:pPr>
      <w:bookmarkStart w:id="51" w:name="_Toc91577741"/>
      <w:r w:rsidRPr="004B3709">
        <w:rPr>
          <w:noProof/>
        </w:rPr>
        <w:t>Quản lý quầy</w:t>
      </w:r>
      <w:bookmarkEnd w:id="51"/>
    </w:p>
    <w:p w14:paraId="76C22617" w14:textId="43E19E3A" w:rsidR="00AB0A4A" w:rsidRDefault="00AB0A4A" w:rsidP="0058665A">
      <w:pPr>
        <w:pStyle w:val="ListParagraph"/>
        <w:numPr>
          <w:ilvl w:val="0"/>
          <w:numId w:val="31"/>
        </w:numPr>
        <w:spacing w:before="0" w:after="0" w:line="360" w:lineRule="auto"/>
      </w:pPr>
      <w:r>
        <w:t>Vào Menu chọn Menu Danh mục/ Bảng dữ liệu, trong danh sách bảng tìm bảng Q</w:t>
      </w:r>
      <w:r w:rsidR="00C6240A">
        <w:t>uản l</w:t>
      </w:r>
      <w:r>
        <w:t>ý quầy.</w:t>
      </w:r>
    </w:p>
    <w:p w14:paraId="6FC265CF" w14:textId="77777777" w:rsidR="00AB0A4A" w:rsidRPr="00AB0A4A" w:rsidRDefault="00AB0A4A" w:rsidP="0058665A">
      <w:pPr>
        <w:spacing w:before="0" w:after="0" w:line="360" w:lineRule="auto"/>
      </w:pPr>
    </w:p>
    <w:p w14:paraId="5309889F" w14:textId="18F6D091" w:rsidR="007260FE" w:rsidRDefault="007260FE" w:rsidP="0058665A">
      <w:pPr>
        <w:spacing w:before="0" w:after="0" w:line="360" w:lineRule="auto"/>
      </w:pPr>
      <w:r>
        <w:rPr>
          <w:noProof/>
        </w:rPr>
        <w:drawing>
          <wp:inline distT="0" distB="0" distL="0" distR="0" wp14:anchorId="288ADF36" wp14:editId="5235E683">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4FAC189A" w14:textId="3BF22456" w:rsidR="00143B39" w:rsidRDefault="0039527B" w:rsidP="0058665A">
      <w:pPr>
        <w:pStyle w:val="ListParagraph"/>
        <w:numPr>
          <w:ilvl w:val="0"/>
          <w:numId w:val="31"/>
        </w:numPr>
        <w:spacing w:before="0" w:after="0" w:line="360" w:lineRule="auto"/>
      </w:pPr>
      <w:r>
        <w:t>Khai báo quầy để chức năng thanh toán chọn được quầy thu.</w:t>
      </w:r>
    </w:p>
    <w:p w14:paraId="5368CC36" w14:textId="77777777" w:rsidR="00BE052D" w:rsidRDefault="00BE052D" w:rsidP="0058665A">
      <w:pPr>
        <w:pStyle w:val="ListParagraph"/>
        <w:spacing w:before="0" w:after="0" w:line="360" w:lineRule="auto"/>
        <w:ind w:left="1080"/>
      </w:pPr>
    </w:p>
    <w:p w14:paraId="2FCB2231" w14:textId="77777777" w:rsidR="007260FE" w:rsidRDefault="007260FE" w:rsidP="00946130">
      <w:pPr>
        <w:pStyle w:val="Heading4"/>
        <w:rPr>
          <w:noProof/>
        </w:rPr>
      </w:pPr>
      <w:bookmarkStart w:id="52" w:name="_Toc91577742"/>
      <w:r w:rsidRPr="00AA4E51">
        <w:rPr>
          <w:noProof/>
        </w:rPr>
        <w:t>Danh mục máy POS</w:t>
      </w:r>
      <w:bookmarkEnd w:id="52"/>
    </w:p>
    <w:p w14:paraId="0E87B8A4" w14:textId="0B9418C6" w:rsidR="00137380" w:rsidRDefault="00137380" w:rsidP="0058665A">
      <w:pPr>
        <w:pStyle w:val="ListParagraph"/>
        <w:numPr>
          <w:ilvl w:val="0"/>
          <w:numId w:val="31"/>
        </w:numPr>
        <w:spacing w:before="0" w:after="0" w:line="360" w:lineRule="auto"/>
      </w:pPr>
      <w:r>
        <w:t xml:space="preserve">Vào Menu chọn Menu Danh mục/ Bảng dữ liệu, trong danh sách bảng tìm bảng </w:t>
      </w:r>
      <w:r w:rsidR="000E3D27">
        <w:t>Danh mục máy POS</w:t>
      </w:r>
      <w:r>
        <w:t>.</w:t>
      </w:r>
    </w:p>
    <w:p w14:paraId="1EEB70E5" w14:textId="77777777" w:rsidR="007260FE" w:rsidRDefault="007260FE" w:rsidP="0058665A">
      <w:pPr>
        <w:pStyle w:val="ListParagraph"/>
        <w:spacing w:before="0" w:after="0" w:line="360" w:lineRule="auto"/>
      </w:pPr>
    </w:p>
    <w:p w14:paraId="4956B26B" w14:textId="3715FBD0" w:rsidR="007260FE" w:rsidRDefault="007260FE" w:rsidP="0058665A">
      <w:pPr>
        <w:pStyle w:val="ListParagraph"/>
        <w:spacing w:before="0" w:after="0" w:line="360" w:lineRule="auto"/>
        <w:ind w:left="0"/>
      </w:pPr>
      <w:r>
        <w:rPr>
          <w:noProof/>
        </w:rPr>
        <w:lastRenderedPageBreak/>
        <w:drawing>
          <wp:inline distT="0" distB="0" distL="0" distR="0" wp14:anchorId="47C4D9DA" wp14:editId="65E65922">
            <wp:extent cx="5943600" cy="3092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092450"/>
                    </a:xfrm>
                    <a:prstGeom prst="rect">
                      <a:avLst/>
                    </a:prstGeom>
                  </pic:spPr>
                </pic:pic>
              </a:graphicData>
            </a:graphic>
          </wp:inline>
        </w:drawing>
      </w:r>
    </w:p>
    <w:p w14:paraId="616A3CCB" w14:textId="77777777" w:rsidR="0020239B" w:rsidRDefault="0020239B" w:rsidP="0058665A">
      <w:pPr>
        <w:pStyle w:val="ListParagraph"/>
        <w:spacing w:before="0" w:after="0" w:line="360" w:lineRule="auto"/>
        <w:ind w:left="0"/>
      </w:pPr>
    </w:p>
    <w:p w14:paraId="1E0799AD" w14:textId="0A5A8CA1" w:rsidR="007260FE" w:rsidRDefault="00422D87" w:rsidP="0058665A">
      <w:pPr>
        <w:pStyle w:val="ListParagraph"/>
        <w:numPr>
          <w:ilvl w:val="0"/>
          <w:numId w:val="31"/>
        </w:numPr>
        <w:spacing w:before="0" w:after="0" w:line="360" w:lineRule="auto"/>
      </w:pPr>
      <w:r>
        <w:t>Khai báo thông tin máy POS để cung cấp thông tin cho</w:t>
      </w:r>
      <w:r w:rsidR="00C214FE">
        <w:t xml:space="preserve"> thu tiền chọn</w:t>
      </w:r>
      <w:r>
        <w:t xml:space="preserve"> phương thức thanh toán thẻ </w:t>
      </w:r>
      <w:r w:rsidR="004B26CE">
        <w:t>và</w:t>
      </w:r>
      <w:r>
        <w:t xml:space="preserve"> chọn POS.</w:t>
      </w:r>
    </w:p>
    <w:p w14:paraId="4ED1AC97" w14:textId="58E9F2D3" w:rsidR="00A162F2" w:rsidRDefault="00A162F2" w:rsidP="0058665A">
      <w:pPr>
        <w:spacing w:before="0" w:after="0" w:line="360" w:lineRule="auto"/>
      </w:pPr>
    </w:p>
    <w:p w14:paraId="1B064A5C" w14:textId="77777777" w:rsidR="00A162F2" w:rsidRDefault="00A162F2" w:rsidP="00946130">
      <w:pPr>
        <w:pStyle w:val="Heading4"/>
        <w:rPr>
          <w:noProof/>
        </w:rPr>
      </w:pPr>
      <w:bookmarkStart w:id="53" w:name="_Toc91577743"/>
      <w:r>
        <w:rPr>
          <w:noProof/>
        </w:rPr>
        <w:t>Lí do thanh toán</w:t>
      </w:r>
      <w:bookmarkEnd w:id="53"/>
    </w:p>
    <w:p w14:paraId="5B5F772C" w14:textId="77777777" w:rsidR="00A162F2" w:rsidRDefault="00A162F2" w:rsidP="0058665A">
      <w:pPr>
        <w:pStyle w:val="ListParagraph"/>
        <w:numPr>
          <w:ilvl w:val="0"/>
          <w:numId w:val="31"/>
        </w:numPr>
        <w:spacing w:before="0" w:after="0" w:line="360" w:lineRule="auto"/>
      </w:pPr>
      <w:r>
        <w:t>Vào Menu chọn Menu Danh mục/ Bảng dữ liệu, trong danh sách bảng tìm bảng Lí do thanh toán.</w:t>
      </w:r>
    </w:p>
    <w:p w14:paraId="786BC552" w14:textId="77777777" w:rsidR="00A162F2" w:rsidRDefault="00A162F2" w:rsidP="0058665A">
      <w:pPr>
        <w:pStyle w:val="ListParagraph"/>
        <w:spacing w:before="0" w:after="0" w:line="360" w:lineRule="auto"/>
      </w:pPr>
    </w:p>
    <w:p w14:paraId="597DE209" w14:textId="77777777" w:rsidR="00A162F2" w:rsidRDefault="00A162F2" w:rsidP="0058665A">
      <w:pPr>
        <w:pStyle w:val="ListParagraph"/>
        <w:spacing w:before="0" w:after="0" w:line="360" w:lineRule="auto"/>
        <w:ind w:left="0"/>
      </w:pPr>
      <w:r>
        <w:rPr>
          <w:noProof/>
        </w:rPr>
        <w:drawing>
          <wp:inline distT="0" distB="0" distL="0" distR="0" wp14:anchorId="745ECF82" wp14:editId="744BAEF3">
            <wp:extent cx="6390640" cy="34613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90640" cy="3461385"/>
                    </a:xfrm>
                    <a:prstGeom prst="rect">
                      <a:avLst/>
                    </a:prstGeom>
                  </pic:spPr>
                </pic:pic>
              </a:graphicData>
            </a:graphic>
          </wp:inline>
        </w:drawing>
      </w:r>
    </w:p>
    <w:p w14:paraId="4D5547DD" w14:textId="77777777" w:rsidR="00A162F2" w:rsidRDefault="00A162F2" w:rsidP="0058665A">
      <w:pPr>
        <w:pStyle w:val="ListParagraph"/>
        <w:numPr>
          <w:ilvl w:val="0"/>
          <w:numId w:val="31"/>
        </w:numPr>
        <w:spacing w:before="0" w:after="0" w:line="360" w:lineRule="auto"/>
      </w:pPr>
      <w:r>
        <w:t xml:space="preserve">Chức năng dùng để khai báo các thông tin lý do miễn giảm và lý do hoàn hủy </w:t>
      </w:r>
      <w:r>
        <w:lastRenderedPageBreak/>
        <w:t>biên lai.</w:t>
      </w:r>
    </w:p>
    <w:p w14:paraId="5BB2C5E5" w14:textId="018B89B6" w:rsidR="00A162F2" w:rsidRDefault="00A162F2" w:rsidP="0058665A">
      <w:pPr>
        <w:spacing w:before="0" w:after="0" w:line="360" w:lineRule="auto"/>
      </w:pPr>
    </w:p>
    <w:p w14:paraId="612ECC61" w14:textId="6677ABE9" w:rsidR="0002299D" w:rsidRDefault="00A542F0" w:rsidP="00946130">
      <w:pPr>
        <w:pStyle w:val="Heading4"/>
        <w:rPr>
          <w:noProof/>
        </w:rPr>
      </w:pPr>
      <w:bookmarkStart w:id="54" w:name="_Toc91577744"/>
      <w:r>
        <w:rPr>
          <w:noProof/>
        </w:rPr>
        <w:t>Cấu hình</w:t>
      </w:r>
      <w:r w:rsidR="00674312">
        <w:rPr>
          <w:noProof/>
        </w:rPr>
        <w:t xml:space="preserve"> các mẫu</w:t>
      </w:r>
      <w:r>
        <w:rPr>
          <w:noProof/>
        </w:rPr>
        <w:t xml:space="preserve"> phiếu </w:t>
      </w:r>
      <w:r w:rsidR="00674312">
        <w:rPr>
          <w:noProof/>
        </w:rPr>
        <w:t>theo từng màn hình thực hiện</w:t>
      </w:r>
      <w:r>
        <w:rPr>
          <w:noProof/>
        </w:rPr>
        <w:t>.</w:t>
      </w:r>
      <w:bookmarkEnd w:id="54"/>
    </w:p>
    <w:p w14:paraId="6B86B234" w14:textId="66D96530" w:rsidR="003C53E3" w:rsidRDefault="003C53E3" w:rsidP="0058665A">
      <w:pPr>
        <w:pStyle w:val="ListParagraph"/>
        <w:numPr>
          <w:ilvl w:val="0"/>
          <w:numId w:val="31"/>
        </w:numPr>
        <w:spacing w:before="0" w:after="0" w:line="360" w:lineRule="auto"/>
      </w:pPr>
      <w:r>
        <w:t>Vào Menu chọn Menu Hệ thống/ FolderDocumentType Mapping</w:t>
      </w:r>
      <w:r w:rsidR="004F66EE">
        <w:t>.</w:t>
      </w:r>
    </w:p>
    <w:p w14:paraId="3D0BC831" w14:textId="311CB91C" w:rsidR="00884305" w:rsidRDefault="00884305" w:rsidP="0058665A">
      <w:pPr>
        <w:pStyle w:val="ListParagraph"/>
        <w:numPr>
          <w:ilvl w:val="0"/>
          <w:numId w:val="31"/>
        </w:numPr>
        <w:spacing w:before="0" w:after="0" w:line="360" w:lineRule="auto"/>
      </w:pPr>
      <w:r>
        <w:t>Hiện tại đang áp dụng cho Màn hình khám bệnh, Màn hình xét nghiệm</w:t>
      </w:r>
    </w:p>
    <w:p w14:paraId="3958C8B0" w14:textId="7B8B13D1" w:rsidR="004F66EE" w:rsidRDefault="00362EA8" w:rsidP="0058665A">
      <w:pPr>
        <w:pStyle w:val="ListParagraph"/>
        <w:spacing w:before="0" w:after="0" w:line="360" w:lineRule="auto"/>
        <w:ind w:left="0"/>
      </w:pPr>
      <w:r>
        <w:rPr>
          <w:noProof/>
        </w:rPr>
        <w:drawing>
          <wp:inline distT="0" distB="0" distL="0" distR="0" wp14:anchorId="44908EF6" wp14:editId="78C94902">
            <wp:extent cx="6120765" cy="33153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765" cy="3315335"/>
                    </a:xfrm>
                    <a:prstGeom prst="rect">
                      <a:avLst/>
                    </a:prstGeom>
                  </pic:spPr>
                </pic:pic>
              </a:graphicData>
            </a:graphic>
          </wp:inline>
        </w:drawing>
      </w:r>
    </w:p>
    <w:p w14:paraId="2DD19186" w14:textId="71938830" w:rsidR="00563C33" w:rsidRDefault="00563C33" w:rsidP="0058665A">
      <w:pPr>
        <w:pStyle w:val="ListParagraph"/>
        <w:numPr>
          <w:ilvl w:val="0"/>
          <w:numId w:val="31"/>
        </w:numPr>
        <w:spacing w:before="0" w:after="0" w:line="360" w:lineRule="auto"/>
      </w:pPr>
      <w:r>
        <w:t xml:space="preserve">Chọn FolderDocumentType trước tương ứng với việc chọn </w:t>
      </w:r>
      <w:r w:rsidR="001475B0">
        <w:t>Màn hình làm việc</w:t>
      </w:r>
      <w:r>
        <w:t>, sau đó chọn các phiếu sẽ sử dụng</w:t>
      </w:r>
      <w:r w:rsidR="001475B0">
        <w:t xml:space="preserve"> trong màn hình đó.</w:t>
      </w:r>
    </w:p>
    <w:p w14:paraId="722B0403" w14:textId="043F5601" w:rsidR="003C53E3" w:rsidRDefault="003C53E3" w:rsidP="0058665A">
      <w:pPr>
        <w:spacing w:before="0" w:after="0" w:line="360" w:lineRule="auto"/>
      </w:pPr>
    </w:p>
    <w:p w14:paraId="0CD31C30" w14:textId="1DFD19B8" w:rsidR="005E03F3" w:rsidRDefault="005E03F3" w:rsidP="00946130">
      <w:pPr>
        <w:pStyle w:val="Heading4"/>
        <w:rPr>
          <w:noProof/>
        </w:rPr>
      </w:pPr>
      <w:bookmarkStart w:id="55" w:name="_Toc91577745"/>
      <w:r>
        <w:rPr>
          <w:noProof/>
        </w:rPr>
        <w:t>Cấu hình cho phép hiển thị phiếu tại màn hình thực hiện</w:t>
      </w:r>
      <w:bookmarkEnd w:id="55"/>
    </w:p>
    <w:p w14:paraId="0189945D" w14:textId="1E2D28CC" w:rsidR="005E03F3" w:rsidRDefault="00A22578" w:rsidP="0058665A">
      <w:pPr>
        <w:pStyle w:val="ListParagraph"/>
        <w:numPr>
          <w:ilvl w:val="0"/>
          <w:numId w:val="31"/>
        </w:numPr>
        <w:spacing w:before="0" w:after="0" w:line="360" w:lineRule="auto"/>
      </w:pPr>
      <w:r>
        <w:t>Vào menu Ngoại trú/Khám bênh – Mới</w:t>
      </w:r>
      <w:r w:rsidR="002E7E8A">
        <w:t>.</w:t>
      </w:r>
    </w:p>
    <w:p w14:paraId="4582E4E3" w14:textId="4D8DCA10" w:rsidR="002E7E8A" w:rsidRDefault="002E7E8A" w:rsidP="0058665A">
      <w:pPr>
        <w:pStyle w:val="ListParagraph"/>
        <w:numPr>
          <w:ilvl w:val="0"/>
          <w:numId w:val="31"/>
        </w:numPr>
        <w:spacing w:before="0" w:after="0" w:line="360" w:lineRule="auto"/>
      </w:pPr>
      <w:r>
        <w:t>Tại màn hình danh sách chờ BN, nhấn tổ hợp phím Ctrl+Shift+O để mở cửa sổ cấu hình.</w:t>
      </w:r>
    </w:p>
    <w:p w14:paraId="6F1FDB0C" w14:textId="77777777" w:rsidR="00A22578" w:rsidRDefault="00A22578" w:rsidP="0058665A">
      <w:pPr>
        <w:pStyle w:val="ListParagraph"/>
        <w:spacing w:before="0" w:after="0" w:line="360" w:lineRule="auto"/>
        <w:ind w:left="1080"/>
      </w:pPr>
    </w:p>
    <w:p w14:paraId="4A17D104" w14:textId="38A68F62" w:rsidR="00A22578" w:rsidRDefault="00A22578" w:rsidP="0058665A">
      <w:pPr>
        <w:pStyle w:val="ListParagraph"/>
        <w:spacing w:before="0" w:after="0" w:line="360" w:lineRule="auto"/>
        <w:ind w:left="0"/>
      </w:pPr>
      <w:r>
        <w:rPr>
          <w:noProof/>
        </w:rPr>
        <w:lastRenderedPageBreak/>
        <w:drawing>
          <wp:inline distT="0" distB="0" distL="0" distR="0" wp14:anchorId="0F8D09FA" wp14:editId="30C47092">
            <wp:extent cx="6120765" cy="33153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765" cy="3315335"/>
                    </a:xfrm>
                    <a:prstGeom prst="rect">
                      <a:avLst/>
                    </a:prstGeom>
                  </pic:spPr>
                </pic:pic>
              </a:graphicData>
            </a:graphic>
          </wp:inline>
        </w:drawing>
      </w:r>
    </w:p>
    <w:p w14:paraId="39169541" w14:textId="439AC688" w:rsidR="005E03F3" w:rsidRDefault="00825A31" w:rsidP="0058665A">
      <w:pPr>
        <w:pStyle w:val="ListParagraph"/>
        <w:numPr>
          <w:ilvl w:val="0"/>
          <w:numId w:val="31"/>
        </w:numPr>
        <w:spacing w:before="0" w:after="0" w:line="360" w:lineRule="auto"/>
      </w:pPr>
      <w:r>
        <w:t xml:space="preserve">Tại Tab Màn hình – Loại phiếu, </w:t>
      </w:r>
      <w:r w:rsidR="00D306BC">
        <w:t xml:space="preserve">cho phép </w:t>
      </w:r>
      <w:r w:rsidR="00AE0C47">
        <w:t>hiển thị</w:t>
      </w:r>
      <w:r w:rsidR="00D306BC">
        <w:t xml:space="preserve"> các phiếu</w:t>
      </w:r>
      <w:r w:rsidR="00AE0C47">
        <w:t xml:space="preserve"> (chỉ ở dạng có thể xem mà không được chỉnh sửa) và</w:t>
      </w:r>
      <w:r w:rsidR="00D306BC">
        <w:t xml:space="preserve"> để cho sử dụng hoặc kh</w:t>
      </w:r>
      <w:r w:rsidR="00B60799">
        <w:t>ông cho sử dụng ở chức năng này (có được phép chỉnh sửa phiếu).</w:t>
      </w:r>
    </w:p>
    <w:p w14:paraId="186597BB" w14:textId="77777777" w:rsidR="005E03F3" w:rsidRDefault="005E03F3" w:rsidP="0058665A">
      <w:pPr>
        <w:spacing w:before="0" w:after="0" w:line="360" w:lineRule="auto"/>
      </w:pPr>
    </w:p>
    <w:p w14:paraId="136DC423" w14:textId="25A41E27" w:rsidR="005E6829" w:rsidRDefault="005E6829" w:rsidP="00946130">
      <w:pPr>
        <w:pStyle w:val="Heading4"/>
        <w:rPr>
          <w:noProof/>
        </w:rPr>
      </w:pPr>
      <w:bookmarkStart w:id="56" w:name="_Toc91577746"/>
      <w:r>
        <w:rPr>
          <w:noProof/>
        </w:rPr>
        <w:t>Liên kết DOC – Dịch vụ</w:t>
      </w:r>
      <w:bookmarkEnd w:id="56"/>
    </w:p>
    <w:p w14:paraId="24C246C2" w14:textId="6E2377E9" w:rsidR="005E6829" w:rsidRDefault="005E6829" w:rsidP="0058665A">
      <w:pPr>
        <w:pStyle w:val="ListParagraph"/>
        <w:numPr>
          <w:ilvl w:val="0"/>
          <w:numId w:val="31"/>
        </w:numPr>
        <w:spacing w:before="0" w:after="0" w:line="360" w:lineRule="auto"/>
      </w:pPr>
      <w:r>
        <w:t>Vào Menu chọn Menu Danh mục/ Liên kết DOC – Dịch vụ.</w:t>
      </w:r>
    </w:p>
    <w:p w14:paraId="61BC2A31" w14:textId="5185CF83" w:rsidR="00345531" w:rsidRDefault="008C587F" w:rsidP="0058665A">
      <w:pPr>
        <w:pStyle w:val="ListParagraph"/>
        <w:numPr>
          <w:ilvl w:val="0"/>
          <w:numId w:val="31"/>
        </w:numPr>
        <w:spacing w:before="0" w:after="0" w:line="360" w:lineRule="auto"/>
      </w:pPr>
      <w:r>
        <w:t>Chức năng dùng để mapping Mẫu phiếu thực hiện tương ứng với những dịch vụ nào</w:t>
      </w:r>
      <w:r w:rsidR="0054644D">
        <w:t>.</w:t>
      </w:r>
    </w:p>
    <w:p w14:paraId="1576B540" w14:textId="452B8502" w:rsidR="0054644D" w:rsidRDefault="0054644D" w:rsidP="0058665A">
      <w:pPr>
        <w:pStyle w:val="ListParagraph"/>
        <w:numPr>
          <w:ilvl w:val="0"/>
          <w:numId w:val="31"/>
        </w:numPr>
        <w:spacing w:before="0" w:after="0" w:line="360" w:lineRule="auto"/>
      </w:pPr>
      <w:r>
        <w:t>Một phiếu được phép mapping với nhiều dịch vụ.</w:t>
      </w:r>
    </w:p>
    <w:p w14:paraId="0E682B57" w14:textId="54A88D59" w:rsidR="003C53E3" w:rsidRDefault="00345531" w:rsidP="0058665A">
      <w:pPr>
        <w:pStyle w:val="ListParagraph"/>
        <w:spacing w:before="0" w:after="0" w:line="360" w:lineRule="auto"/>
        <w:ind w:left="0"/>
      </w:pPr>
      <w:r>
        <w:rPr>
          <w:noProof/>
        </w:rPr>
        <w:drawing>
          <wp:inline distT="0" distB="0" distL="0" distR="0" wp14:anchorId="59E772FE" wp14:editId="1F335204">
            <wp:extent cx="6120765" cy="33153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765" cy="3315335"/>
                    </a:xfrm>
                    <a:prstGeom prst="rect">
                      <a:avLst/>
                    </a:prstGeom>
                  </pic:spPr>
                </pic:pic>
              </a:graphicData>
            </a:graphic>
          </wp:inline>
        </w:drawing>
      </w:r>
    </w:p>
    <w:p w14:paraId="241A662B" w14:textId="526C1FAD" w:rsidR="005E6829" w:rsidRDefault="00B70FF3" w:rsidP="0058665A">
      <w:pPr>
        <w:pStyle w:val="ListParagraph"/>
        <w:numPr>
          <w:ilvl w:val="0"/>
          <w:numId w:val="31"/>
        </w:numPr>
        <w:spacing w:before="0" w:after="0" w:line="360" w:lineRule="auto"/>
      </w:pPr>
      <w:r>
        <w:lastRenderedPageBreak/>
        <w:t>Chọn mẫu phiếu thực hiện và chọn tiếp các dịch vụ sẽ sử dụng</w:t>
      </w:r>
      <w:r w:rsidR="00AB1F1A">
        <w:t xml:space="preserve"> chung phiếu đó.</w:t>
      </w:r>
    </w:p>
    <w:p w14:paraId="22AF1135" w14:textId="77777777" w:rsidR="005E6829" w:rsidRDefault="005E6829" w:rsidP="0058665A">
      <w:pPr>
        <w:spacing w:before="0" w:after="0" w:line="360" w:lineRule="auto"/>
      </w:pPr>
    </w:p>
    <w:p w14:paraId="293547CA" w14:textId="77777777" w:rsidR="007260FE" w:rsidRDefault="007260FE" w:rsidP="00946130">
      <w:pPr>
        <w:pStyle w:val="Heading4"/>
        <w:rPr>
          <w:noProof/>
        </w:rPr>
      </w:pPr>
      <w:bookmarkStart w:id="57" w:name="_Toc91577747"/>
      <w:r>
        <w:rPr>
          <w:noProof/>
        </w:rPr>
        <w:t>Đơn vi tính</w:t>
      </w:r>
      <w:bookmarkEnd w:id="57"/>
    </w:p>
    <w:p w14:paraId="7182F41C" w14:textId="56B15F1A" w:rsidR="00037A87" w:rsidRDefault="00037A87" w:rsidP="00037A87">
      <w:pPr>
        <w:pStyle w:val="ListParagraph"/>
        <w:numPr>
          <w:ilvl w:val="0"/>
          <w:numId w:val="31"/>
        </w:numPr>
        <w:spacing w:before="0" w:after="0" w:line="360" w:lineRule="auto"/>
      </w:pPr>
      <w:r>
        <w:t>Vào Menu chọn Menu Danh mục/ Bảng dữ liệu, tìm bảng Đơn vị tính.</w:t>
      </w:r>
    </w:p>
    <w:p w14:paraId="7C0FE98B" w14:textId="7EB4FBDF" w:rsidR="007260FE" w:rsidRDefault="00037A87" w:rsidP="00037A87">
      <w:pPr>
        <w:pStyle w:val="ListParagraph"/>
        <w:numPr>
          <w:ilvl w:val="0"/>
          <w:numId w:val="31"/>
        </w:numPr>
        <w:spacing w:before="0" w:after="0" w:line="360" w:lineRule="auto"/>
      </w:pPr>
      <w:r>
        <w:t xml:space="preserve">Khai báo thông tin đơn vi tính cho </w:t>
      </w:r>
      <w:r w:rsidR="00272438">
        <w:t>danh mục thuốc và dịch vụ.</w:t>
      </w:r>
    </w:p>
    <w:p w14:paraId="097F7F8C" w14:textId="3A14EC56" w:rsidR="007260FE" w:rsidRDefault="00037A87" w:rsidP="0058665A">
      <w:pPr>
        <w:pStyle w:val="ListParagraph"/>
        <w:spacing w:before="0" w:after="0" w:line="360" w:lineRule="auto"/>
        <w:ind w:left="0"/>
      </w:pPr>
      <w:r>
        <w:rPr>
          <w:noProof/>
        </w:rPr>
        <w:drawing>
          <wp:inline distT="0" distB="0" distL="0" distR="0" wp14:anchorId="75A225E4" wp14:editId="6894A339">
            <wp:extent cx="6120765" cy="33153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765" cy="3315335"/>
                    </a:xfrm>
                    <a:prstGeom prst="rect">
                      <a:avLst/>
                    </a:prstGeom>
                  </pic:spPr>
                </pic:pic>
              </a:graphicData>
            </a:graphic>
          </wp:inline>
        </w:drawing>
      </w:r>
    </w:p>
    <w:p w14:paraId="7B4CCFAF" w14:textId="77777777" w:rsidR="007260FE" w:rsidRDefault="007260FE" w:rsidP="0058665A">
      <w:pPr>
        <w:pStyle w:val="ListParagraph"/>
        <w:spacing w:before="0" w:after="0" w:line="360" w:lineRule="auto"/>
        <w:ind w:left="0"/>
      </w:pPr>
    </w:p>
    <w:p w14:paraId="4CC864C2" w14:textId="77777777" w:rsidR="007260FE" w:rsidRDefault="007260FE" w:rsidP="00946130">
      <w:pPr>
        <w:pStyle w:val="Heading4"/>
        <w:rPr>
          <w:noProof/>
        </w:rPr>
      </w:pPr>
      <w:bookmarkStart w:id="58" w:name="_Toc91577748"/>
      <w:r>
        <w:rPr>
          <w:noProof/>
        </w:rPr>
        <w:t>Bệnh viện</w:t>
      </w:r>
      <w:bookmarkEnd w:id="58"/>
    </w:p>
    <w:p w14:paraId="191A4D81" w14:textId="3F2E9792" w:rsidR="00C43779" w:rsidRDefault="00C43779" w:rsidP="00C43779">
      <w:pPr>
        <w:pStyle w:val="ListParagraph"/>
        <w:numPr>
          <w:ilvl w:val="0"/>
          <w:numId w:val="31"/>
        </w:numPr>
        <w:spacing w:before="0" w:after="0" w:line="360" w:lineRule="auto"/>
      </w:pPr>
      <w:r>
        <w:t xml:space="preserve">Vào Menu chọn Menu Danh mục/ Bảng dữ liệu, tìm bảng </w:t>
      </w:r>
      <w:r w:rsidR="00491C56">
        <w:t>Bệnh viện</w:t>
      </w:r>
      <w:r>
        <w:t>.</w:t>
      </w:r>
    </w:p>
    <w:p w14:paraId="3ECE4DCE" w14:textId="118871CB" w:rsidR="007260FE" w:rsidRDefault="00730182" w:rsidP="00C43779">
      <w:pPr>
        <w:pStyle w:val="ListParagraph"/>
        <w:numPr>
          <w:ilvl w:val="0"/>
          <w:numId w:val="31"/>
        </w:numPr>
        <w:spacing w:before="0" w:after="0" w:line="360" w:lineRule="auto"/>
      </w:pPr>
      <w:r>
        <w:t>Khai báo danh mục bệnh viện cho chức năng nhập thông tin BHYT, chuyển v</w:t>
      </w:r>
      <w:r w:rsidR="00B803D1">
        <w:t>iện, mời hội chẩn bệnh viện khác, gửi mẫu XN ở bệnh viện khác…</w:t>
      </w:r>
    </w:p>
    <w:p w14:paraId="0B8B9DD3" w14:textId="43BE68AC" w:rsidR="007260FE" w:rsidRDefault="00C43779" w:rsidP="0058665A">
      <w:pPr>
        <w:pStyle w:val="ListParagraph"/>
        <w:spacing w:before="0" w:after="0" w:line="360" w:lineRule="auto"/>
        <w:ind w:left="0"/>
      </w:pPr>
      <w:r>
        <w:rPr>
          <w:noProof/>
        </w:rPr>
        <w:lastRenderedPageBreak/>
        <w:drawing>
          <wp:inline distT="0" distB="0" distL="0" distR="0" wp14:anchorId="7DCD890F" wp14:editId="51100613">
            <wp:extent cx="6120765" cy="33153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765" cy="3315335"/>
                    </a:xfrm>
                    <a:prstGeom prst="rect">
                      <a:avLst/>
                    </a:prstGeom>
                  </pic:spPr>
                </pic:pic>
              </a:graphicData>
            </a:graphic>
          </wp:inline>
        </w:drawing>
      </w:r>
    </w:p>
    <w:p w14:paraId="06324DCB" w14:textId="77777777" w:rsidR="007260FE" w:rsidRDefault="007260FE" w:rsidP="0058665A">
      <w:pPr>
        <w:pStyle w:val="ListParagraph"/>
        <w:spacing w:before="0" w:after="0" w:line="360" w:lineRule="auto"/>
        <w:ind w:left="0"/>
      </w:pPr>
    </w:p>
    <w:p w14:paraId="52DF29AE" w14:textId="57B461F0" w:rsidR="007260FE" w:rsidRDefault="007260FE" w:rsidP="00946130">
      <w:pPr>
        <w:pStyle w:val="Heading4"/>
        <w:rPr>
          <w:noProof/>
        </w:rPr>
      </w:pPr>
      <w:bookmarkStart w:id="59" w:name="_Toc91577749"/>
      <w:r>
        <w:rPr>
          <w:noProof/>
        </w:rPr>
        <w:t>Quản lý địa danh</w:t>
      </w:r>
      <w:bookmarkEnd w:id="59"/>
    </w:p>
    <w:p w14:paraId="1EC01517" w14:textId="7970163C" w:rsidR="00635B7D" w:rsidRDefault="00635B7D" w:rsidP="00635B7D">
      <w:pPr>
        <w:pStyle w:val="ListParagraph"/>
        <w:numPr>
          <w:ilvl w:val="0"/>
          <w:numId w:val="31"/>
        </w:numPr>
        <w:spacing w:before="0" w:after="0" w:line="360" w:lineRule="auto"/>
      </w:pPr>
      <w:r>
        <w:t xml:space="preserve">Vào Menu chọn Menu Danh mục/ Bảng dữ liệu, tìm bảng </w:t>
      </w:r>
      <w:r w:rsidR="000C46FD">
        <w:t>Quản lý địa danh</w:t>
      </w:r>
      <w:r>
        <w:t>.</w:t>
      </w:r>
    </w:p>
    <w:p w14:paraId="3E1E1D76" w14:textId="5A252A4F" w:rsidR="00C457FA" w:rsidRPr="00C457FA" w:rsidRDefault="001E0375" w:rsidP="000C46FD">
      <w:pPr>
        <w:pStyle w:val="ListParagraph"/>
        <w:numPr>
          <w:ilvl w:val="0"/>
          <w:numId w:val="31"/>
        </w:numPr>
        <w:spacing w:before="0" w:after="0" w:line="360" w:lineRule="auto"/>
      </w:pPr>
      <w:r>
        <w:t>Sử dụng cho nh</w:t>
      </w:r>
      <w:r w:rsidR="00D20C2D">
        <w:t>ập thông tin địa chỉ người bệnh tại tiếp nhận.</w:t>
      </w:r>
    </w:p>
    <w:p w14:paraId="564ED63F" w14:textId="6BA19C77" w:rsidR="007260FE" w:rsidRDefault="00635B7D" w:rsidP="0058665A">
      <w:pPr>
        <w:spacing w:before="0" w:after="0" w:line="360" w:lineRule="auto"/>
      </w:pPr>
      <w:r>
        <w:rPr>
          <w:noProof/>
        </w:rPr>
        <w:drawing>
          <wp:inline distT="0" distB="0" distL="0" distR="0" wp14:anchorId="71C7CB99" wp14:editId="18DA8EF7">
            <wp:extent cx="6120765" cy="33153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765" cy="3315335"/>
                    </a:xfrm>
                    <a:prstGeom prst="rect">
                      <a:avLst/>
                    </a:prstGeom>
                  </pic:spPr>
                </pic:pic>
              </a:graphicData>
            </a:graphic>
          </wp:inline>
        </w:drawing>
      </w:r>
    </w:p>
    <w:p w14:paraId="096D7C1D" w14:textId="71330834" w:rsidR="00571475" w:rsidRDefault="00571475" w:rsidP="0058665A">
      <w:pPr>
        <w:spacing w:before="0" w:after="0" w:line="360" w:lineRule="auto"/>
      </w:pPr>
    </w:p>
    <w:p w14:paraId="6E140826" w14:textId="2C45A0DD" w:rsidR="007260FE" w:rsidRDefault="007260FE" w:rsidP="00946130">
      <w:pPr>
        <w:pStyle w:val="Heading4"/>
      </w:pPr>
      <w:bookmarkStart w:id="60" w:name="_Toc91577750"/>
      <w:r>
        <w:t>Liên kết phòng tiêm và sau tiêm</w:t>
      </w:r>
      <w:bookmarkEnd w:id="60"/>
    </w:p>
    <w:p w14:paraId="77505F73" w14:textId="77777777" w:rsidR="00571475" w:rsidRPr="00571475" w:rsidRDefault="00571475" w:rsidP="0058665A">
      <w:pPr>
        <w:spacing w:before="0" w:after="0" w:line="360" w:lineRule="auto"/>
      </w:pPr>
    </w:p>
    <w:p w14:paraId="118997C3" w14:textId="26509443" w:rsidR="007260FE" w:rsidRDefault="007260FE" w:rsidP="0058665A">
      <w:pPr>
        <w:spacing w:before="0" w:after="0" w:line="360" w:lineRule="auto"/>
      </w:pPr>
      <w:r>
        <w:rPr>
          <w:noProof/>
        </w:rPr>
        <w:lastRenderedPageBreak/>
        <w:drawing>
          <wp:inline distT="0" distB="0" distL="0" distR="0" wp14:anchorId="46F709D2" wp14:editId="0E40975B">
            <wp:extent cx="5109824" cy="2724930"/>
            <wp:effectExtent l="0" t="0" r="0" b="0"/>
            <wp:docPr id="19" name="Picture 14">
              <a:extLst xmlns:a="http://schemas.openxmlformats.org/drawingml/2006/main">
                <a:ext uri="{FF2B5EF4-FFF2-40B4-BE49-F238E27FC236}">
                  <a16:creationId xmlns:a16="http://schemas.microsoft.com/office/drawing/2014/main" id="{5C5A6F07-AE63-41B5-B87F-8AE49A61DA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5C5A6F07-AE63-41B5-B87F-8AE49A61DA0D}"/>
                        </a:ext>
                      </a:extLst>
                    </pic:cNvPr>
                    <pic:cNvPicPr>
                      <a:picLocks noChangeAspect="1"/>
                    </pic:cNvPicPr>
                  </pic:nvPicPr>
                  <pic:blipFill>
                    <a:blip r:embed="rId38"/>
                    <a:stretch>
                      <a:fillRect/>
                    </a:stretch>
                  </pic:blipFill>
                  <pic:spPr>
                    <a:xfrm>
                      <a:off x="0" y="0"/>
                      <a:ext cx="5109824" cy="2724930"/>
                    </a:xfrm>
                    <a:prstGeom prst="rect">
                      <a:avLst/>
                    </a:prstGeom>
                  </pic:spPr>
                </pic:pic>
              </a:graphicData>
            </a:graphic>
          </wp:inline>
        </w:drawing>
      </w:r>
    </w:p>
    <w:p w14:paraId="349BD37C" w14:textId="77777777" w:rsidR="00821AFD" w:rsidRDefault="00821AFD" w:rsidP="0058665A">
      <w:pPr>
        <w:spacing w:before="0" w:after="0" w:line="360" w:lineRule="auto"/>
      </w:pPr>
    </w:p>
    <w:p w14:paraId="587FDE55" w14:textId="77777777" w:rsidR="007260FE" w:rsidRDefault="007260FE" w:rsidP="00946130">
      <w:pPr>
        <w:pStyle w:val="Heading4"/>
      </w:pPr>
      <w:bookmarkStart w:id="61" w:name="_Toc91577751"/>
      <w:r>
        <w:t>Loại màn hình CLS – nhóm dịch vụ CLS</w:t>
      </w:r>
      <w:bookmarkEnd w:id="61"/>
    </w:p>
    <w:p w14:paraId="3C81378C" w14:textId="64DBE56A" w:rsidR="007260FE" w:rsidRDefault="007260FE" w:rsidP="0058665A">
      <w:pPr>
        <w:spacing w:before="0" w:after="0" w:line="360" w:lineRule="auto"/>
      </w:pPr>
      <w:r>
        <w:rPr>
          <w:noProof/>
        </w:rPr>
        <w:drawing>
          <wp:inline distT="0" distB="0" distL="0" distR="0" wp14:anchorId="06FA4438" wp14:editId="4A17CC58">
            <wp:extent cx="5396930" cy="2861778"/>
            <wp:effectExtent l="0" t="0" r="0" b="0"/>
            <wp:docPr id="28" name="Picture 23">
              <a:extLst xmlns:a="http://schemas.openxmlformats.org/drawingml/2006/main">
                <a:ext uri="{FF2B5EF4-FFF2-40B4-BE49-F238E27FC236}">
                  <a16:creationId xmlns:a16="http://schemas.microsoft.com/office/drawing/2014/main" id="{8D9B6EC9-DCE8-40DA-9147-7B0B08C583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8D9B6EC9-DCE8-40DA-9147-7B0B08C58340}"/>
                        </a:ext>
                      </a:extLst>
                    </pic:cNvPr>
                    <pic:cNvPicPr>
                      <a:picLocks noChangeAspect="1"/>
                    </pic:cNvPicPr>
                  </pic:nvPicPr>
                  <pic:blipFill>
                    <a:blip r:embed="rId39"/>
                    <a:stretch>
                      <a:fillRect/>
                    </a:stretch>
                  </pic:blipFill>
                  <pic:spPr>
                    <a:xfrm>
                      <a:off x="0" y="0"/>
                      <a:ext cx="5396930" cy="2861778"/>
                    </a:xfrm>
                    <a:prstGeom prst="rect">
                      <a:avLst/>
                    </a:prstGeom>
                  </pic:spPr>
                </pic:pic>
              </a:graphicData>
            </a:graphic>
          </wp:inline>
        </w:drawing>
      </w:r>
    </w:p>
    <w:p w14:paraId="69FA93CF" w14:textId="5F64911A" w:rsidR="0076771D" w:rsidRDefault="003824C3" w:rsidP="0058665A">
      <w:pPr>
        <w:spacing w:before="0" w:after="0" w:line="360" w:lineRule="auto"/>
      </w:pPr>
      <w:r>
        <w:t xml:space="preserve"> </w:t>
      </w:r>
    </w:p>
    <w:p w14:paraId="6C3CD4FD" w14:textId="7E414B26" w:rsidR="007260FE" w:rsidRDefault="007260FE" w:rsidP="00946130">
      <w:pPr>
        <w:pStyle w:val="Heading4"/>
      </w:pPr>
      <w:bookmarkStart w:id="62" w:name="_Toc91577752"/>
      <w:r>
        <w:t>Danh mục kho</w:t>
      </w:r>
      <w:bookmarkEnd w:id="62"/>
    </w:p>
    <w:p w14:paraId="7963023C" w14:textId="77777777" w:rsidR="0076771D" w:rsidRPr="0076771D" w:rsidRDefault="0076771D" w:rsidP="0058665A">
      <w:pPr>
        <w:spacing w:before="0" w:after="0" w:line="360" w:lineRule="auto"/>
      </w:pPr>
    </w:p>
    <w:p w14:paraId="74C3D78E" w14:textId="371CED4B" w:rsidR="007260FE" w:rsidRDefault="007260FE" w:rsidP="0058665A">
      <w:pPr>
        <w:spacing w:before="0" w:after="0" w:line="360" w:lineRule="auto"/>
      </w:pPr>
      <w:r>
        <w:rPr>
          <w:noProof/>
        </w:rPr>
        <w:lastRenderedPageBreak/>
        <w:drawing>
          <wp:inline distT="0" distB="0" distL="0" distR="0" wp14:anchorId="1AB197ED" wp14:editId="2A1E1173">
            <wp:extent cx="5943600" cy="33674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7405"/>
                    </a:xfrm>
                    <a:prstGeom prst="rect">
                      <a:avLst/>
                    </a:prstGeom>
                  </pic:spPr>
                </pic:pic>
              </a:graphicData>
            </a:graphic>
          </wp:inline>
        </w:drawing>
      </w:r>
    </w:p>
    <w:p w14:paraId="45EFF444" w14:textId="41ACDE16" w:rsidR="0076771D" w:rsidRDefault="00824FA9" w:rsidP="0058665A">
      <w:pPr>
        <w:spacing w:before="0" w:after="0" w:line="360" w:lineRule="auto"/>
      </w:pPr>
      <w:r>
        <w:t xml:space="preserve"> </w:t>
      </w:r>
    </w:p>
    <w:p w14:paraId="0D3EE3AD" w14:textId="77777777" w:rsidR="007260FE" w:rsidRDefault="007260FE" w:rsidP="00946130">
      <w:pPr>
        <w:pStyle w:val="Heading4"/>
      </w:pPr>
      <w:bookmarkStart w:id="63" w:name="_Toc91577753"/>
      <w:r>
        <w:t>Người giới thiệu</w:t>
      </w:r>
      <w:bookmarkEnd w:id="63"/>
    </w:p>
    <w:p w14:paraId="40B125A3" w14:textId="6C13D51D" w:rsidR="007260FE" w:rsidRDefault="007260FE" w:rsidP="0058665A">
      <w:pPr>
        <w:spacing w:before="0" w:after="0" w:line="360" w:lineRule="auto"/>
      </w:pPr>
      <w:r>
        <w:rPr>
          <w:noProof/>
        </w:rPr>
        <w:drawing>
          <wp:inline distT="0" distB="0" distL="0" distR="0" wp14:anchorId="25C32F80" wp14:editId="4C020649">
            <wp:extent cx="5943600" cy="33724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72485"/>
                    </a:xfrm>
                    <a:prstGeom prst="rect">
                      <a:avLst/>
                    </a:prstGeom>
                  </pic:spPr>
                </pic:pic>
              </a:graphicData>
            </a:graphic>
          </wp:inline>
        </w:drawing>
      </w:r>
    </w:p>
    <w:p w14:paraId="1541738A" w14:textId="6D3E1DD6" w:rsidR="007260FE" w:rsidRPr="007260FE" w:rsidRDefault="00824FA9" w:rsidP="00E948C4">
      <w:pPr>
        <w:spacing w:before="0" w:after="0" w:line="360" w:lineRule="auto"/>
      </w:pPr>
      <w:r>
        <w:t xml:space="preserve"> </w:t>
      </w:r>
      <w:r w:rsidR="0028398A">
        <w:t xml:space="preserve"> </w:t>
      </w:r>
      <w:r w:rsidR="00E948C4">
        <w:t xml:space="preserve"> </w:t>
      </w:r>
    </w:p>
    <w:p w14:paraId="1ADC1259" w14:textId="77777777" w:rsidR="000260E4" w:rsidRPr="004B12C3" w:rsidRDefault="000260E4" w:rsidP="0058665A">
      <w:pPr>
        <w:pStyle w:val="Heading2"/>
        <w:spacing w:before="0" w:after="0" w:line="360" w:lineRule="auto"/>
        <w:rPr>
          <w:rFonts w:cs="Times New Roman"/>
        </w:rPr>
      </w:pPr>
      <w:bookmarkStart w:id="64" w:name="_Toc19308919"/>
      <w:bookmarkStart w:id="65" w:name="_Toc91577754"/>
      <w:r w:rsidRPr="004B12C3">
        <w:rPr>
          <w:rFonts w:cs="Times New Roman"/>
        </w:rPr>
        <w:t>YÊU CẦU CHI TIẾT CÁC THÔNG TIN HỖ TRỢ</w:t>
      </w:r>
      <w:bookmarkEnd w:id="64"/>
      <w:bookmarkEnd w:id="65"/>
    </w:p>
    <w:p w14:paraId="07B8A6FE" w14:textId="77777777" w:rsidR="000260E4" w:rsidRPr="00F85607" w:rsidRDefault="000260E4" w:rsidP="0058665A">
      <w:pPr>
        <w:pStyle w:val="Heading3"/>
        <w:spacing w:before="0" w:after="0" w:line="360" w:lineRule="auto"/>
        <w:ind w:left="851"/>
        <w:rPr>
          <w:rFonts w:cs="Times New Roman"/>
          <w:sz w:val="26"/>
        </w:rPr>
      </w:pPr>
      <w:bookmarkStart w:id="66" w:name="_Toc19308920"/>
      <w:bookmarkStart w:id="67" w:name="_Toc91577755"/>
      <w:r w:rsidRPr="00F85607">
        <w:rPr>
          <w:rFonts w:cs="Times New Roman"/>
          <w:sz w:val="26"/>
        </w:rPr>
        <w:t>Danh sách các loại thông tin hỗ trợ</w:t>
      </w:r>
      <w:bookmarkEnd w:id="66"/>
      <w:bookmarkEnd w:id="67"/>
    </w:p>
    <w:tbl>
      <w:tblPr>
        <w:tblStyle w:val="TableGrid"/>
        <w:tblW w:w="0" w:type="auto"/>
        <w:tblInd w:w="85" w:type="dxa"/>
        <w:tblLook w:val="04A0" w:firstRow="1" w:lastRow="0" w:firstColumn="1" w:lastColumn="0" w:noHBand="0" w:noVBand="1"/>
      </w:tblPr>
      <w:tblGrid>
        <w:gridCol w:w="1620"/>
        <w:gridCol w:w="2590"/>
        <w:gridCol w:w="2473"/>
        <w:gridCol w:w="2294"/>
      </w:tblGrid>
      <w:tr w:rsidR="000260E4" w:rsidRPr="004B12C3" w14:paraId="7BBDB7B0" w14:textId="77777777" w:rsidTr="009626AD">
        <w:tc>
          <w:tcPr>
            <w:tcW w:w="1620" w:type="dxa"/>
            <w:shd w:val="clear" w:color="auto" w:fill="9CC2E5" w:themeFill="accent5" w:themeFillTint="99"/>
            <w:vAlign w:val="center"/>
          </w:tcPr>
          <w:p w14:paraId="51EB1CC3" w14:textId="77777777" w:rsidR="000260E4" w:rsidRPr="004B12C3" w:rsidRDefault="000260E4" w:rsidP="0058665A">
            <w:pPr>
              <w:spacing w:before="0" w:after="0" w:line="360" w:lineRule="auto"/>
              <w:jc w:val="both"/>
              <w:rPr>
                <w:rFonts w:ascii="Times New Roman" w:hAnsi="Times New Roman"/>
                <w:b/>
              </w:rPr>
            </w:pPr>
            <w:r w:rsidRPr="004B12C3">
              <w:rPr>
                <w:rFonts w:ascii="Times New Roman" w:hAnsi="Times New Roman"/>
                <w:b/>
              </w:rPr>
              <w:t>Mã loại thông tin</w:t>
            </w:r>
          </w:p>
        </w:tc>
        <w:tc>
          <w:tcPr>
            <w:tcW w:w="2590" w:type="dxa"/>
            <w:shd w:val="clear" w:color="auto" w:fill="9CC2E5" w:themeFill="accent5" w:themeFillTint="99"/>
            <w:vAlign w:val="center"/>
          </w:tcPr>
          <w:p w14:paraId="43BB5169" w14:textId="77777777" w:rsidR="000260E4" w:rsidRPr="004B12C3" w:rsidRDefault="000260E4" w:rsidP="0058665A">
            <w:pPr>
              <w:spacing w:before="0" w:after="0" w:line="360" w:lineRule="auto"/>
              <w:jc w:val="both"/>
              <w:rPr>
                <w:rFonts w:ascii="Times New Roman" w:hAnsi="Times New Roman"/>
                <w:b/>
              </w:rPr>
            </w:pPr>
            <w:r w:rsidRPr="004B12C3">
              <w:rPr>
                <w:rFonts w:ascii="Times New Roman" w:hAnsi="Times New Roman"/>
                <w:b/>
              </w:rPr>
              <w:t>Tên thông tin</w:t>
            </w:r>
          </w:p>
        </w:tc>
        <w:tc>
          <w:tcPr>
            <w:tcW w:w="2473" w:type="dxa"/>
            <w:shd w:val="clear" w:color="auto" w:fill="9CC2E5" w:themeFill="accent5" w:themeFillTint="99"/>
            <w:vAlign w:val="center"/>
          </w:tcPr>
          <w:p w14:paraId="042F0A8E" w14:textId="77777777" w:rsidR="000260E4" w:rsidRPr="004B12C3" w:rsidRDefault="000260E4" w:rsidP="0058665A">
            <w:pPr>
              <w:spacing w:before="0" w:after="0" w:line="360" w:lineRule="auto"/>
              <w:jc w:val="both"/>
              <w:rPr>
                <w:rFonts w:ascii="Times New Roman" w:hAnsi="Times New Roman"/>
                <w:b/>
              </w:rPr>
            </w:pPr>
            <w:r w:rsidRPr="004B12C3">
              <w:rPr>
                <w:rFonts w:ascii="Times New Roman" w:hAnsi="Times New Roman"/>
                <w:b/>
              </w:rPr>
              <w:t>Mô tả</w:t>
            </w:r>
          </w:p>
        </w:tc>
        <w:tc>
          <w:tcPr>
            <w:tcW w:w="2294" w:type="dxa"/>
            <w:shd w:val="clear" w:color="auto" w:fill="9CC2E5" w:themeFill="accent5" w:themeFillTint="99"/>
            <w:vAlign w:val="center"/>
          </w:tcPr>
          <w:p w14:paraId="1BB4A229" w14:textId="77777777" w:rsidR="000260E4" w:rsidRPr="004B12C3" w:rsidRDefault="000260E4" w:rsidP="0058665A">
            <w:pPr>
              <w:spacing w:before="0" w:after="0" w:line="360" w:lineRule="auto"/>
              <w:jc w:val="both"/>
              <w:rPr>
                <w:rFonts w:ascii="Times New Roman" w:hAnsi="Times New Roman"/>
                <w:b/>
              </w:rPr>
            </w:pPr>
            <w:r w:rsidRPr="004B12C3">
              <w:rPr>
                <w:rFonts w:ascii="Times New Roman" w:hAnsi="Times New Roman"/>
                <w:b/>
              </w:rPr>
              <w:t>Bước/ quy trình nghiệp vụ được đáp ứng</w:t>
            </w:r>
          </w:p>
        </w:tc>
      </w:tr>
      <w:tr w:rsidR="000260E4" w:rsidRPr="004B12C3" w14:paraId="76C43608" w14:textId="77777777" w:rsidTr="009626AD">
        <w:tc>
          <w:tcPr>
            <w:tcW w:w="1620" w:type="dxa"/>
          </w:tcPr>
          <w:p w14:paraId="383CCF01" w14:textId="77777777" w:rsidR="000260E4" w:rsidRPr="004B12C3" w:rsidRDefault="000260E4" w:rsidP="0058665A">
            <w:pPr>
              <w:spacing w:before="0" w:after="0" w:line="360" w:lineRule="auto"/>
              <w:jc w:val="both"/>
              <w:rPr>
                <w:rFonts w:ascii="Times New Roman" w:hAnsi="Times New Roman"/>
                <w:i/>
              </w:rPr>
            </w:pPr>
            <w:r w:rsidRPr="004B12C3">
              <w:rPr>
                <w:rFonts w:ascii="Times New Roman" w:hAnsi="Times New Roman"/>
                <w:i/>
              </w:rPr>
              <w:lastRenderedPageBreak/>
              <w:t>&lt;Mã loại thông tin</w:t>
            </w:r>
          </w:p>
          <w:p w14:paraId="0FDE1AC7" w14:textId="77777777" w:rsidR="000260E4" w:rsidRPr="004B12C3" w:rsidRDefault="000260E4" w:rsidP="0058665A">
            <w:pPr>
              <w:spacing w:before="0" w:after="0" w:line="360" w:lineRule="auto"/>
              <w:jc w:val="both"/>
              <w:rPr>
                <w:rFonts w:ascii="Times New Roman" w:hAnsi="Times New Roman"/>
                <w:i/>
              </w:rPr>
            </w:pPr>
            <w:r w:rsidRPr="004B12C3">
              <w:rPr>
                <w:rFonts w:ascii="Times New Roman" w:hAnsi="Times New Roman"/>
                <w:i/>
              </w:rPr>
              <w:t>Mã chức năng nên đặt theo phân hệ nên có từ viết tắt của phân hệ và số thứ tự&gt;</w:t>
            </w:r>
          </w:p>
        </w:tc>
        <w:tc>
          <w:tcPr>
            <w:tcW w:w="2590" w:type="dxa"/>
          </w:tcPr>
          <w:p w14:paraId="56B60DB9" w14:textId="77777777" w:rsidR="000260E4" w:rsidRPr="004B12C3" w:rsidRDefault="000260E4" w:rsidP="0058665A">
            <w:pPr>
              <w:spacing w:before="0" w:after="0" w:line="360" w:lineRule="auto"/>
              <w:jc w:val="both"/>
              <w:rPr>
                <w:rFonts w:ascii="Times New Roman" w:hAnsi="Times New Roman"/>
                <w:i/>
              </w:rPr>
            </w:pPr>
            <w:r w:rsidRPr="004B12C3">
              <w:rPr>
                <w:rFonts w:ascii="Times New Roman" w:hAnsi="Times New Roman"/>
                <w:i/>
              </w:rPr>
              <w:t>&lt;Tên danh sách dữ liệu/phiếu/thông báo/báo cáo phân tích/thống kê &gt;</w:t>
            </w:r>
          </w:p>
          <w:p w14:paraId="21394C59" w14:textId="77777777" w:rsidR="000260E4" w:rsidRPr="004B12C3" w:rsidRDefault="000260E4" w:rsidP="0058665A">
            <w:pPr>
              <w:spacing w:before="0" w:after="0" w:line="360" w:lineRule="auto"/>
              <w:jc w:val="both"/>
              <w:rPr>
                <w:rFonts w:ascii="Times New Roman" w:hAnsi="Times New Roman"/>
                <w:i/>
              </w:rPr>
            </w:pPr>
            <w:r w:rsidRPr="004B12C3">
              <w:rPr>
                <w:rFonts w:ascii="Times New Roman" w:hAnsi="Times New Roman"/>
                <w:i/>
              </w:rPr>
              <w:t>1/ Danh sách dữ liệu: thường gắn với chức năng tra cứu, xuất file excel</w:t>
            </w:r>
          </w:p>
          <w:p w14:paraId="2E32B984" w14:textId="77777777" w:rsidR="000260E4" w:rsidRPr="004B12C3" w:rsidRDefault="000260E4" w:rsidP="0058665A">
            <w:pPr>
              <w:spacing w:before="0" w:after="0" w:line="360" w:lineRule="auto"/>
              <w:jc w:val="both"/>
              <w:rPr>
                <w:rFonts w:ascii="Times New Roman" w:hAnsi="Times New Roman"/>
                <w:i/>
              </w:rPr>
            </w:pPr>
            <w:r w:rsidRPr="004B12C3">
              <w:rPr>
                <w:rFonts w:ascii="Times New Roman" w:hAnsi="Times New Roman"/>
                <w:i/>
              </w:rPr>
              <w:t>2/ Biểu đồ</w:t>
            </w:r>
          </w:p>
          <w:p w14:paraId="6B03C5DB" w14:textId="77777777" w:rsidR="000260E4" w:rsidRPr="004B12C3" w:rsidRDefault="000260E4" w:rsidP="0058665A">
            <w:pPr>
              <w:spacing w:before="0" w:after="0" w:line="360" w:lineRule="auto"/>
              <w:jc w:val="both"/>
              <w:rPr>
                <w:rFonts w:ascii="Times New Roman" w:hAnsi="Times New Roman"/>
                <w:i/>
              </w:rPr>
            </w:pPr>
            <w:r w:rsidRPr="004B12C3">
              <w:rPr>
                <w:rFonts w:ascii="Times New Roman" w:hAnsi="Times New Roman"/>
                <w:i/>
              </w:rPr>
              <w:t>3/ Báo cáo phân tích: cần có tiêu chí phân tích, so sánh.</w:t>
            </w:r>
          </w:p>
          <w:p w14:paraId="0ACA58A6" w14:textId="77777777" w:rsidR="000260E4" w:rsidRPr="004B12C3" w:rsidRDefault="000260E4" w:rsidP="0058665A">
            <w:pPr>
              <w:spacing w:before="0" w:after="0" w:line="360" w:lineRule="auto"/>
              <w:jc w:val="both"/>
              <w:rPr>
                <w:rFonts w:ascii="Times New Roman" w:hAnsi="Times New Roman"/>
                <w:i/>
              </w:rPr>
            </w:pPr>
            <w:r w:rsidRPr="004B12C3">
              <w:rPr>
                <w:rFonts w:ascii="Times New Roman" w:hAnsi="Times New Roman"/>
                <w:i/>
              </w:rPr>
              <w:t>4/ Báo cáo thống kê: cần có tiêu chí tổng hợp.</w:t>
            </w:r>
          </w:p>
        </w:tc>
        <w:tc>
          <w:tcPr>
            <w:tcW w:w="2473" w:type="dxa"/>
          </w:tcPr>
          <w:p w14:paraId="0FB795F9" w14:textId="77777777" w:rsidR="000260E4" w:rsidRPr="004B12C3" w:rsidRDefault="000260E4" w:rsidP="0058665A">
            <w:pPr>
              <w:spacing w:before="0" w:after="0" w:line="360" w:lineRule="auto"/>
              <w:jc w:val="both"/>
              <w:rPr>
                <w:rFonts w:ascii="Times New Roman" w:hAnsi="Times New Roman"/>
                <w:i/>
              </w:rPr>
            </w:pPr>
            <w:r w:rsidRPr="004B12C3">
              <w:rPr>
                <w:rFonts w:ascii="Times New Roman" w:hAnsi="Times New Roman"/>
                <w:i/>
              </w:rPr>
              <w:t>Mục đích, ý nghĩa và tần suất sử dụng của các loại thông tin hỗ trợ cần hệ thống cung cấp</w:t>
            </w:r>
          </w:p>
        </w:tc>
        <w:tc>
          <w:tcPr>
            <w:tcW w:w="2294" w:type="dxa"/>
          </w:tcPr>
          <w:p w14:paraId="110137BE" w14:textId="77777777" w:rsidR="000260E4" w:rsidRPr="004B12C3" w:rsidRDefault="000260E4" w:rsidP="0058665A">
            <w:pPr>
              <w:spacing w:before="0" w:after="0" w:line="360" w:lineRule="auto"/>
              <w:jc w:val="both"/>
              <w:rPr>
                <w:rFonts w:ascii="Times New Roman" w:hAnsi="Times New Roman"/>
                <w:i/>
              </w:rPr>
            </w:pPr>
            <w:r w:rsidRPr="004B12C3">
              <w:rPr>
                <w:rFonts w:ascii="Times New Roman" w:hAnsi="Times New Roman"/>
                <w:i/>
              </w:rPr>
              <w:t>&lt;Phần này có thể ghi mã các bước nghiệp vụ trong quy trình để đảm bảo các thông tin đầu ra đáp ứng các bước nghiệp vụ trong quy trình&gt;</w:t>
            </w:r>
          </w:p>
        </w:tc>
      </w:tr>
      <w:tr w:rsidR="000260E4" w:rsidRPr="004B12C3" w14:paraId="147AFA2C" w14:textId="77777777" w:rsidTr="009626AD">
        <w:tc>
          <w:tcPr>
            <w:tcW w:w="1620" w:type="dxa"/>
          </w:tcPr>
          <w:p w14:paraId="6059D215" w14:textId="77777777" w:rsidR="000260E4" w:rsidRPr="004B12C3" w:rsidRDefault="000260E4" w:rsidP="0058665A">
            <w:pPr>
              <w:spacing w:before="0" w:after="0" w:line="360" w:lineRule="auto"/>
              <w:jc w:val="both"/>
              <w:rPr>
                <w:rFonts w:ascii="Times New Roman" w:hAnsi="Times New Roman"/>
              </w:rPr>
            </w:pPr>
          </w:p>
        </w:tc>
        <w:tc>
          <w:tcPr>
            <w:tcW w:w="2590" w:type="dxa"/>
          </w:tcPr>
          <w:p w14:paraId="70DD4F29" w14:textId="77777777" w:rsidR="000260E4" w:rsidRPr="004B12C3" w:rsidRDefault="000260E4" w:rsidP="0058665A">
            <w:pPr>
              <w:spacing w:before="0" w:after="0" w:line="360" w:lineRule="auto"/>
              <w:jc w:val="both"/>
              <w:rPr>
                <w:rFonts w:ascii="Times New Roman" w:hAnsi="Times New Roman"/>
              </w:rPr>
            </w:pPr>
          </w:p>
        </w:tc>
        <w:tc>
          <w:tcPr>
            <w:tcW w:w="2473" w:type="dxa"/>
          </w:tcPr>
          <w:p w14:paraId="7532C86F" w14:textId="77777777" w:rsidR="000260E4" w:rsidRPr="004B12C3" w:rsidRDefault="000260E4" w:rsidP="0058665A">
            <w:pPr>
              <w:spacing w:before="0" w:after="0" w:line="360" w:lineRule="auto"/>
              <w:jc w:val="both"/>
              <w:rPr>
                <w:rFonts w:ascii="Times New Roman" w:hAnsi="Times New Roman"/>
              </w:rPr>
            </w:pPr>
          </w:p>
        </w:tc>
        <w:tc>
          <w:tcPr>
            <w:tcW w:w="2294" w:type="dxa"/>
          </w:tcPr>
          <w:p w14:paraId="384043EF" w14:textId="77777777" w:rsidR="000260E4" w:rsidRPr="004B12C3" w:rsidRDefault="000260E4" w:rsidP="0058665A">
            <w:pPr>
              <w:spacing w:before="0" w:after="0" w:line="360" w:lineRule="auto"/>
              <w:jc w:val="both"/>
              <w:rPr>
                <w:rFonts w:ascii="Times New Roman" w:hAnsi="Times New Roman"/>
              </w:rPr>
            </w:pPr>
          </w:p>
        </w:tc>
      </w:tr>
    </w:tbl>
    <w:p w14:paraId="4CDC355D" w14:textId="77777777" w:rsidR="000260E4" w:rsidRPr="004B12C3" w:rsidRDefault="000260E4" w:rsidP="0058665A">
      <w:pPr>
        <w:pStyle w:val="Heading3"/>
        <w:spacing w:before="0" w:after="0" w:line="360" w:lineRule="auto"/>
        <w:ind w:left="851"/>
        <w:rPr>
          <w:rFonts w:cs="Times New Roman"/>
        </w:rPr>
      </w:pPr>
      <w:bookmarkStart w:id="68" w:name="_Toc19308921"/>
      <w:bookmarkStart w:id="69" w:name="_Toc91577756"/>
      <w:r w:rsidRPr="004B12C3">
        <w:rPr>
          <w:rFonts w:cs="Times New Roman"/>
        </w:rPr>
        <w:t>&lt;Mã&gt; -  &lt;Tên thông tin hỗ trợ&gt;</w:t>
      </w:r>
      <w:bookmarkEnd w:id="68"/>
      <w:bookmarkEnd w:id="69"/>
    </w:p>
    <w:p w14:paraId="36F80049" w14:textId="77777777" w:rsidR="000260E4" w:rsidRPr="004B12C3" w:rsidRDefault="000260E4" w:rsidP="00946130">
      <w:pPr>
        <w:pStyle w:val="Heading4"/>
      </w:pPr>
      <w:bookmarkStart w:id="70" w:name="_Toc19308922"/>
      <w:bookmarkStart w:id="71" w:name="_Toc91577757"/>
      <w:r w:rsidRPr="004B12C3">
        <w:t>Mẫu</w:t>
      </w:r>
      <w:bookmarkEnd w:id="70"/>
      <w:bookmarkEnd w:id="71"/>
    </w:p>
    <w:p w14:paraId="632FBFA4" w14:textId="77777777" w:rsidR="000260E4" w:rsidRPr="004B12C3" w:rsidRDefault="000260E4" w:rsidP="0058665A">
      <w:pPr>
        <w:spacing w:before="0" w:after="0" w:line="360" w:lineRule="auto"/>
      </w:pPr>
      <w:r w:rsidRPr="004B12C3">
        <w:t>&lt;Mẫu báo cáo hiển thị trên màn hình / in ra&gt;</w:t>
      </w:r>
    </w:p>
    <w:p w14:paraId="39D7EF97" w14:textId="77777777" w:rsidR="000260E4" w:rsidRPr="004B12C3" w:rsidRDefault="000260E4" w:rsidP="00946130">
      <w:pPr>
        <w:pStyle w:val="Heading4"/>
      </w:pPr>
      <w:bookmarkStart w:id="72" w:name="_Toc19308923"/>
      <w:bookmarkStart w:id="73" w:name="_Toc91577758"/>
      <w:r w:rsidRPr="004B12C3">
        <w:t>Mô tả điều kiện lọc dữ liệu, tham số</w:t>
      </w:r>
      <w:bookmarkEnd w:id="72"/>
      <w:bookmarkEnd w:id="73"/>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1789"/>
        <w:gridCol w:w="2520"/>
        <w:gridCol w:w="1170"/>
        <w:gridCol w:w="2790"/>
      </w:tblGrid>
      <w:tr w:rsidR="000260E4" w:rsidRPr="004B12C3" w14:paraId="388C92F3" w14:textId="77777777" w:rsidTr="009626AD">
        <w:trPr>
          <w:tblHeader/>
        </w:trPr>
        <w:tc>
          <w:tcPr>
            <w:tcW w:w="821"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2C0F34BF" w14:textId="77777777" w:rsidR="000260E4" w:rsidRPr="004B12C3" w:rsidRDefault="000260E4" w:rsidP="0058665A">
            <w:pPr>
              <w:spacing w:before="0" w:after="0" w:line="360" w:lineRule="auto"/>
              <w:jc w:val="center"/>
              <w:rPr>
                <w:b/>
              </w:rPr>
            </w:pPr>
            <w:r w:rsidRPr="004B12C3">
              <w:rPr>
                <w:b/>
              </w:rPr>
              <w:t>STT</w:t>
            </w:r>
          </w:p>
        </w:tc>
        <w:tc>
          <w:tcPr>
            <w:tcW w:w="1789"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5E674266" w14:textId="77777777" w:rsidR="000260E4" w:rsidRPr="004B12C3" w:rsidRDefault="000260E4" w:rsidP="0058665A">
            <w:pPr>
              <w:spacing w:before="0" w:after="0" w:line="360" w:lineRule="auto"/>
              <w:jc w:val="center"/>
              <w:rPr>
                <w:b/>
              </w:rPr>
            </w:pPr>
            <w:r w:rsidRPr="004B12C3">
              <w:rPr>
                <w:b/>
              </w:rPr>
              <w:t>Tham số</w:t>
            </w:r>
          </w:p>
        </w:tc>
        <w:tc>
          <w:tcPr>
            <w:tcW w:w="252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3A6B3A0B" w14:textId="77777777" w:rsidR="000260E4" w:rsidRPr="004B12C3" w:rsidRDefault="000260E4" w:rsidP="0058665A">
            <w:pPr>
              <w:spacing w:before="0" w:after="0" w:line="360" w:lineRule="auto"/>
              <w:jc w:val="center"/>
              <w:rPr>
                <w:b/>
              </w:rPr>
            </w:pPr>
            <w:r w:rsidRPr="004B12C3">
              <w:rPr>
                <w:b/>
              </w:rPr>
              <w:t>Điều kiện lọc</w:t>
            </w:r>
          </w:p>
        </w:tc>
        <w:tc>
          <w:tcPr>
            <w:tcW w:w="1170" w:type="dxa"/>
            <w:tcBorders>
              <w:top w:val="single" w:sz="4" w:space="0" w:color="auto"/>
              <w:left w:val="single" w:sz="4" w:space="0" w:color="auto"/>
              <w:bottom w:val="single" w:sz="4" w:space="0" w:color="auto"/>
              <w:right w:val="single" w:sz="4" w:space="0" w:color="auto"/>
            </w:tcBorders>
            <w:shd w:val="clear" w:color="auto" w:fill="9CC2E5" w:themeFill="accent5" w:themeFillTint="99"/>
          </w:tcPr>
          <w:p w14:paraId="3E9E7C8E" w14:textId="77777777" w:rsidR="000260E4" w:rsidRPr="004B12C3" w:rsidRDefault="000260E4" w:rsidP="0058665A">
            <w:pPr>
              <w:spacing w:before="0" w:after="0" w:line="360" w:lineRule="auto"/>
              <w:jc w:val="center"/>
              <w:rPr>
                <w:b/>
              </w:rPr>
            </w:pPr>
            <w:r w:rsidRPr="004B12C3">
              <w:rPr>
                <w:b/>
              </w:rPr>
              <w:t>Bắt buộc nhập</w:t>
            </w:r>
          </w:p>
        </w:tc>
        <w:tc>
          <w:tcPr>
            <w:tcW w:w="279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611D3524" w14:textId="77777777" w:rsidR="000260E4" w:rsidRPr="004B12C3" w:rsidRDefault="000260E4" w:rsidP="0058665A">
            <w:pPr>
              <w:spacing w:before="0" w:after="0" w:line="360" w:lineRule="auto"/>
              <w:jc w:val="center"/>
              <w:rPr>
                <w:b/>
              </w:rPr>
            </w:pPr>
            <w:r w:rsidRPr="004B12C3">
              <w:rPr>
                <w:b/>
              </w:rPr>
              <w:t>Giá trị mặc định</w:t>
            </w:r>
          </w:p>
        </w:tc>
      </w:tr>
      <w:tr w:rsidR="000260E4" w:rsidRPr="004B12C3" w14:paraId="59442D0A" w14:textId="77777777" w:rsidTr="009626AD">
        <w:tc>
          <w:tcPr>
            <w:tcW w:w="821" w:type="dxa"/>
            <w:tcBorders>
              <w:top w:val="single" w:sz="4" w:space="0" w:color="auto"/>
              <w:left w:val="single" w:sz="4" w:space="0" w:color="auto"/>
              <w:bottom w:val="single" w:sz="4" w:space="0" w:color="auto"/>
              <w:right w:val="single" w:sz="4" w:space="0" w:color="auto"/>
            </w:tcBorders>
          </w:tcPr>
          <w:p w14:paraId="03EE4B33" w14:textId="77777777" w:rsidR="000260E4" w:rsidRPr="004B12C3" w:rsidRDefault="000260E4" w:rsidP="0058665A">
            <w:pPr>
              <w:numPr>
                <w:ilvl w:val="0"/>
                <w:numId w:val="28"/>
              </w:numPr>
              <w:spacing w:before="0" w:after="0" w:line="360" w:lineRule="auto"/>
              <w:jc w:val="both"/>
            </w:pPr>
          </w:p>
        </w:tc>
        <w:tc>
          <w:tcPr>
            <w:tcW w:w="1789" w:type="dxa"/>
            <w:tcBorders>
              <w:top w:val="single" w:sz="4" w:space="0" w:color="auto"/>
              <w:left w:val="single" w:sz="4" w:space="0" w:color="auto"/>
              <w:bottom w:val="single" w:sz="4" w:space="0" w:color="auto"/>
              <w:right w:val="single" w:sz="4" w:space="0" w:color="auto"/>
            </w:tcBorders>
          </w:tcPr>
          <w:p w14:paraId="67C78B9D" w14:textId="77777777" w:rsidR="000260E4" w:rsidRPr="004B12C3" w:rsidRDefault="000260E4" w:rsidP="0058665A">
            <w:pPr>
              <w:spacing w:before="0" w:after="0" w:line="360" w:lineRule="auto"/>
              <w:jc w:val="both"/>
              <w:rPr>
                <w:i/>
              </w:rPr>
            </w:pPr>
            <w:r w:rsidRPr="004B12C3">
              <w:rPr>
                <w:i/>
              </w:rPr>
              <w:t xml:space="preserve">&lt;Tham số 1&gt;: </w:t>
            </w:r>
          </w:p>
          <w:p w14:paraId="6D43E6B1" w14:textId="77777777" w:rsidR="000260E4" w:rsidRPr="004B12C3" w:rsidRDefault="000260E4" w:rsidP="0058665A">
            <w:pPr>
              <w:spacing w:before="0" w:after="0" w:line="360" w:lineRule="auto"/>
              <w:jc w:val="both"/>
              <w:rPr>
                <w:i/>
              </w:rPr>
            </w:pPr>
            <w:r w:rsidRPr="004B12C3">
              <w:rPr>
                <w:i/>
              </w:rPr>
              <w:t>From Date</w:t>
            </w:r>
          </w:p>
        </w:tc>
        <w:tc>
          <w:tcPr>
            <w:tcW w:w="2520" w:type="dxa"/>
            <w:tcBorders>
              <w:top w:val="single" w:sz="4" w:space="0" w:color="auto"/>
              <w:left w:val="single" w:sz="4" w:space="0" w:color="auto"/>
              <w:bottom w:val="single" w:sz="4" w:space="0" w:color="auto"/>
              <w:right w:val="single" w:sz="4" w:space="0" w:color="auto"/>
            </w:tcBorders>
          </w:tcPr>
          <w:p w14:paraId="60F5FA47" w14:textId="77777777" w:rsidR="000260E4" w:rsidRPr="004B12C3" w:rsidRDefault="000260E4" w:rsidP="0058665A">
            <w:pPr>
              <w:spacing w:before="0" w:after="0" w:line="360" w:lineRule="auto"/>
              <w:jc w:val="both"/>
              <w:rPr>
                <w:i/>
              </w:rPr>
            </w:pPr>
            <w:r w:rsidRPr="004B12C3">
              <w:rPr>
                <w:i/>
              </w:rPr>
              <w:t xml:space="preserve">&lt;Ghi rõ điều kiện lọc của tham số này với trường dữ liệu nào trong dữ liệu giao dịch (Ví dụ : Tham số &lt;Từ ngày&gt; dùng để so sánh với ngày Transaction Date hay là GL Date hoặc </w:t>
            </w:r>
            <w:r w:rsidRPr="004B12C3">
              <w:rPr>
                <w:i/>
              </w:rPr>
              <w:lastRenderedPageBreak/>
              <w:t>ngày nào khác trong dữ liệu)&gt;</w:t>
            </w:r>
          </w:p>
        </w:tc>
        <w:tc>
          <w:tcPr>
            <w:tcW w:w="1170" w:type="dxa"/>
            <w:tcBorders>
              <w:top w:val="single" w:sz="4" w:space="0" w:color="auto"/>
              <w:left w:val="single" w:sz="4" w:space="0" w:color="auto"/>
              <w:bottom w:val="single" w:sz="4" w:space="0" w:color="auto"/>
              <w:right w:val="single" w:sz="4" w:space="0" w:color="auto"/>
            </w:tcBorders>
          </w:tcPr>
          <w:p w14:paraId="578F57DF" w14:textId="77777777" w:rsidR="000260E4" w:rsidRPr="004B12C3" w:rsidRDefault="000260E4" w:rsidP="0058665A">
            <w:pPr>
              <w:spacing w:before="0" w:after="0" w:line="360" w:lineRule="auto"/>
              <w:jc w:val="center"/>
              <w:rPr>
                <w:i/>
              </w:rPr>
            </w:pPr>
            <w:r w:rsidRPr="004B12C3">
              <w:rPr>
                <w:i/>
              </w:rPr>
              <w:lastRenderedPageBreak/>
              <w:t>Yes</w:t>
            </w:r>
          </w:p>
        </w:tc>
        <w:tc>
          <w:tcPr>
            <w:tcW w:w="2790" w:type="dxa"/>
            <w:tcBorders>
              <w:top w:val="single" w:sz="4" w:space="0" w:color="auto"/>
              <w:left w:val="single" w:sz="4" w:space="0" w:color="auto"/>
              <w:bottom w:val="single" w:sz="4" w:space="0" w:color="auto"/>
              <w:right w:val="single" w:sz="4" w:space="0" w:color="auto"/>
            </w:tcBorders>
          </w:tcPr>
          <w:p w14:paraId="312AFD4C" w14:textId="77777777" w:rsidR="000260E4" w:rsidRPr="004B12C3" w:rsidRDefault="000260E4" w:rsidP="0058665A">
            <w:pPr>
              <w:spacing w:before="0" w:after="0" w:line="360" w:lineRule="auto"/>
              <w:jc w:val="both"/>
            </w:pPr>
          </w:p>
        </w:tc>
      </w:tr>
    </w:tbl>
    <w:p w14:paraId="2780D012" w14:textId="77777777" w:rsidR="000260E4" w:rsidRPr="004B12C3" w:rsidRDefault="000260E4" w:rsidP="00946130">
      <w:pPr>
        <w:pStyle w:val="Heading4"/>
      </w:pPr>
      <w:bookmarkStart w:id="74" w:name="_Toc19308924"/>
      <w:bookmarkStart w:id="75" w:name="_Toc91577759"/>
      <w:r w:rsidRPr="004B12C3">
        <w:t>Mô tả chi tiết thông tin</w:t>
      </w:r>
      <w:bookmarkEnd w:id="74"/>
      <w:bookmarkEnd w:id="75"/>
      <w:r w:rsidRPr="004B12C3">
        <w:t xml:space="preserve"> </w:t>
      </w:r>
    </w:p>
    <w:p w14:paraId="13BB0A8C" w14:textId="77777777" w:rsidR="000260E4" w:rsidRPr="004B12C3" w:rsidRDefault="000260E4" w:rsidP="0058665A">
      <w:pPr>
        <w:pStyle w:val="Heading5"/>
        <w:spacing w:before="0" w:after="0" w:line="360" w:lineRule="auto"/>
      </w:pPr>
      <w:bookmarkStart w:id="76" w:name="_Toc19308925"/>
      <w:bookmarkStart w:id="77" w:name="_Toc91577760"/>
      <w:r w:rsidRPr="004B12C3">
        <w:t>Phần thông tin header &amp; footer</w:t>
      </w:r>
      <w:bookmarkEnd w:id="76"/>
      <w:bookmarkEnd w:id="77"/>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2689"/>
        <w:gridCol w:w="5580"/>
      </w:tblGrid>
      <w:tr w:rsidR="000260E4" w:rsidRPr="004B12C3" w14:paraId="2F994712" w14:textId="77777777" w:rsidTr="009626AD">
        <w:trPr>
          <w:tblHeader/>
        </w:trPr>
        <w:tc>
          <w:tcPr>
            <w:tcW w:w="821"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099065B1" w14:textId="77777777" w:rsidR="000260E4" w:rsidRPr="004B12C3" w:rsidRDefault="000260E4" w:rsidP="0058665A">
            <w:pPr>
              <w:widowControl/>
              <w:spacing w:before="0" w:after="0" w:line="360" w:lineRule="auto"/>
              <w:jc w:val="center"/>
              <w:rPr>
                <w:b/>
              </w:rPr>
            </w:pPr>
            <w:r w:rsidRPr="004B12C3">
              <w:rPr>
                <w:b/>
                <w:bCs/>
              </w:rPr>
              <w:t>STT</w:t>
            </w:r>
          </w:p>
        </w:tc>
        <w:tc>
          <w:tcPr>
            <w:tcW w:w="2689"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039A000F" w14:textId="77777777" w:rsidR="000260E4" w:rsidRPr="004B12C3" w:rsidRDefault="000260E4" w:rsidP="0058665A">
            <w:pPr>
              <w:widowControl/>
              <w:spacing w:before="0" w:after="0" w:line="360" w:lineRule="auto"/>
              <w:jc w:val="center"/>
              <w:rPr>
                <w:b/>
              </w:rPr>
            </w:pPr>
            <w:r w:rsidRPr="004B12C3">
              <w:rPr>
                <w:b/>
                <w:bCs/>
              </w:rPr>
              <w:t>Thông tin</w:t>
            </w:r>
          </w:p>
        </w:tc>
        <w:tc>
          <w:tcPr>
            <w:tcW w:w="558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tcPr>
          <w:p w14:paraId="4601013C" w14:textId="77777777" w:rsidR="000260E4" w:rsidRPr="004B12C3" w:rsidRDefault="000260E4" w:rsidP="0058665A">
            <w:pPr>
              <w:widowControl/>
              <w:spacing w:before="0" w:after="0" w:line="360" w:lineRule="auto"/>
              <w:jc w:val="center"/>
              <w:rPr>
                <w:b/>
              </w:rPr>
            </w:pPr>
            <w:r w:rsidRPr="004B12C3">
              <w:rPr>
                <w:b/>
                <w:bCs/>
              </w:rPr>
              <w:t>Công Thức/ Quy tắc lấy dữ liệu</w:t>
            </w:r>
          </w:p>
        </w:tc>
      </w:tr>
      <w:tr w:rsidR="000260E4" w:rsidRPr="004B12C3" w14:paraId="2D04D18C" w14:textId="77777777" w:rsidTr="009626AD">
        <w:tc>
          <w:tcPr>
            <w:tcW w:w="821" w:type="dxa"/>
            <w:tcBorders>
              <w:top w:val="single" w:sz="4" w:space="0" w:color="auto"/>
              <w:left w:val="single" w:sz="4" w:space="0" w:color="auto"/>
              <w:bottom w:val="single" w:sz="4" w:space="0" w:color="auto"/>
              <w:right w:val="single" w:sz="4" w:space="0" w:color="auto"/>
            </w:tcBorders>
          </w:tcPr>
          <w:p w14:paraId="26484313" w14:textId="77777777" w:rsidR="000260E4" w:rsidRPr="004B12C3" w:rsidRDefault="000260E4" w:rsidP="0058665A">
            <w:pPr>
              <w:widowControl/>
              <w:numPr>
                <w:ilvl w:val="0"/>
                <w:numId w:val="29"/>
              </w:numPr>
              <w:spacing w:before="0" w:after="0" w:line="360" w:lineRule="auto"/>
              <w:jc w:val="both"/>
            </w:pPr>
          </w:p>
        </w:tc>
        <w:tc>
          <w:tcPr>
            <w:tcW w:w="2689" w:type="dxa"/>
            <w:tcBorders>
              <w:top w:val="single" w:sz="4" w:space="0" w:color="auto"/>
              <w:left w:val="single" w:sz="4" w:space="0" w:color="auto"/>
              <w:bottom w:val="single" w:sz="4" w:space="0" w:color="auto"/>
              <w:right w:val="single" w:sz="4" w:space="0" w:color="auto"/>
            </w:tcBorders>
          </w:tcPr>
          <w:p w14:paraId="3D41F8F5" w14:textId="77777777" w:rsidR="000260E4" w:rsidRPr="004B12C3" w:rsidRDefault="000260E4" w:rsidP="0058665A">
            <w:pPr>
              <w:widowControl/>
              <w:spacing w:before="0" w:after="0" w:line="360" w:lineRule="auto"/>
              <w:jc w:val="both"/>
            </w:pPr>
            <w:r w:rsidRPr="004B12C3">
              <w:t>&lt;</w:t>
            </w:r>
            <w:r w:rsidRPr="004B12C3">
              <w:rPr>
                <w:i/>
              </w:rPr>
              <w:t>Thông tin 1</w:t>
            </w:r>
            <w:r w:rsidRPr="004B12C3">
              <w:t>&gt;</w:t>
            </w:r>
          </w:p>
        </w:tc>
        <w:tc>
          <w:tcPr>
            <w:tcW w:w="5580" w:type="dxa"/>
            <w:tcBorders>
              <w:top w:val="single" w:sz="4" w:space="0" w:color="auto"/>
              <w:left w:val="single" w:sz="4" w:space="0" w:color="auto"/>
              <w:bottom w:val="single" w:sz="4" w:space="0" w:color="auto"/>
              <w:right w:val="single" w:sz="4" w:space="0" w:color="auto"/>
            </w:tcBorders>
          </w:tcPr>
          <w:p w14:paraId="26F8ACAB" w14:textId="77777777" w:rsidR="000260E4" w:rsidRPr="004B12C3" w:rsidRDefault="000260E4" w:rsidP="0058665A">
            <w:pPr>
              <w:widowControl/>
              <w:spacing w:before="0" w:after="0" w:line="360" w:lineRule="auto"/>
              <w:jc w:val="both"/>
            </w:pPr>
            <w:r w:rsidRPr="004B12C3">
              <w:t> </w:t>
            </w:r>
          </w:p>
        </w:tc>
      </w:tr>
      <w:tr w:rsidR="000260E4" w:rsidRPr="004B12C3" w14:paraId="14BE3934" w14:textId="77777777" w:rsidTr="009626AD">
        <w:tc>
          <w:tcPr>
            <w:tcW w:w="821" w:type="dxa"/>
            <w:tcBorders>
              <w:top w:val="single" w:sz="4" w:space="0" w:color="auto"/>
              <w:left w:val="single" w:sz="4" w:space="0" w:color="auto"/>
              <w:bottom w:val="single" w:sz="4" w:space="0" w:color="auto"/>
              <w:right w:val="single" w:sz="4" w:space="0" w:color="auto"/>
            </w:tcBorders>
          </w:tcPr>
          <w:p w14:paraId="2CE7AEE5" w14:textId="77777777" w:rsidR="000260E4" w:rsidRPr="004B12C3" w:rsidRDefault="000260E4" w:rsidP="0058665A">
            <w:pPr>
              <w:widowControl/>
              <w:numPr>
                <w:ilvl w:val="0"/>
                <w:numId w:val="29"/>
              </w:numPr>
              <w:spacing w:before="0" w:after="0" w:line="360" w:lineRule="auto"/>
              <w:jc w:val="both"/>
            </w:pPr>
          </w:p>
        </w:tc>
        <w:tc>
          <w:tcPr>
            <w:tcW w:w="2689" w:type="dxa"/>
            <w:tcBorders>
              <w:top w:val="single" w:sz="4" w:space="0" w:color="auto"/>
              <w:left w:val="single" w:sz="4" w:space="0" w:color="auto"/>
              <w:bottom w:val="single" w:sz="4" w:space="0" w:color="auto"/>
              <w:right w:val="single" w:sz="4" w:space="0" w:color="auto"/>
            </w:tcBorders>
          </w:tcPr>
          <w:p w14:paraId="4F2D4229" w14:textId="77777777" w:rsidR="000260E4" w:rsidRPr="004B12C3" w:rsidRDefault="000260E4" w:rsidP="0058665A">
            <w:pPr>
              <w:widowControl/>
              <w:spacing w:before="0" w:after="0" w:line="360" w:lineRule="auto"/>
              <w:jc w:val="both"/>
            </w:pPr>
          </w:p>
        </w:tc>
        <w:tc>
          <w:tcPr>
            <w:tcW w:w="5580" w:type="dxa"/>
            <w:tcBorders>
              <w:top w:val="single" w:sz="4" w:space="0" w:color="auto"/>
              <w:left w:val="single" w:sz="4" w:space="0" w:color="auto"/>
              <w:bottom w:val="single" w:sz="4" w:space="0" w:color="auto"/>
              <w:right w:val="single" w:sz="4" w:space="0" w:color="auto"/>
            </w:tcBorders>
          </w:tcPr>
          <w:p w14:paraId="164FF6DD" w14:textId="77777777" w:rsidR="000260E4" w:rsidRPr="004B12C3" w:rsidRDefault="000260E4" w:rsidP="0058665A">
            <w:pPr>
              <w:widowControl/>
              <w:spacing w:before="0" w:after="0" w:line="360" w:lineRule="auto"/>
              <w:jc w:val="both"/>
            </w:pPr>
          </w:p>
        </w:tc>
      </w:tr>
      <w:tr w:rsidR="000260E4" w:rsidRPr="004B12C3" w14:paraId="79DAC263" w14:textId="77777777" w:rsidTr="009626AD">
        <w:tc>
          <w:tcPr>
            <w:tcW w:w="821" w:type="dxa"/>
            <w:tcBorders>
              <w:top w:val="single" w:sz="4" w:space="0" w:color="auto"/>
              <w:left w:val="single" w:sz="4" w:space="0" w:color="auto"/>
              <w:bottom w:val="single" w:sz="4" w:space="0" w:color="auto"/>
              <w:right w:val="single" w:sz="4" w:space="0" w:color="auto"/>
            </w:tcBorders>
          </w:tcPr>
          <w:p w14:paraId="60A54D37" w14:textId="77777777" w:rsidR="000260E4" w:rsidRPr="004B12C3" w:rsidRDefault="000260E4" w:rsidP="0058665A">
            <w:pPr>
              <w:widowControl/>
              <w:numPr>
                <w:ilvl w:val="0"/>
                <w:numId w:val="29"/>
              </w:numPr>
              <w:spacing w:before="0" w:after="0" w:line="360" w:lineRule="auto"/>
              <w:jc w:val="both"/>
            </w:pPr>
          </w:p>
        </w:tc>
        <w:tc>
          <w:tcPr>
            <w:tcW w:w="2689" w:type="dxa"/>
            <w:tcBorders>
              <w:top w:val="single" w:sz="4" w:space="0" w:color="auto"/>
              <w:left w:val="single" w:sz="4" w:space="0" w:color="auto"/>
              <w:bottom w:val="single" w:sz="4" w:space="0" w:color="auto"/>
              <w:right w:val="single" w:sz="4" w:space="0" w:color="auto"/>
            </w:tcBorders>
          </w:tcPr>
          <w:p w14:paraId="40902234" w14:textId="77777777" w:rsidR="000260E4" w:rsidRPr="004B12C3" w:rsidRDefault="000260E4" w:rsidP="0058665A">
            <w:pPr>
              <w:widowControl/>
              <w:spacing w:before="0" w:after="0" w:line="360" w:lineRule="auto"/>
              <w:jc w:val="both"/>
            </w:pPr>
          </w:p>
        </w:tc>
        <w:tc>
          <w:tcPr>
            <w:tcW w:w="5580" w:type="dxa"/>
            <w:tcBorders>
              <w:top w:val="single" w:sz="4" w:space="0" w:color="auto"/>
              <w:left w:val="single" w:sz="4" w:space="0" w:color="auto"/>
              <w:bottom w:val="single" w:sz="4" w:space="0" w:color="auto"/>
              <w:right w:val="single" w:sz="4" w:space="0" w:color="auto"/>
            </w:tcBorders>
          </w:tcPr>
          <w:p w14:paraId="747CFBF4" w14:textId="77777777" w:rsidR="000260E4" w:rsidRPr="004B12C3" w:rsidRDefault="000260E4" w:rsidP="0058665A">
            <w:pPr>
              <w:widowControl/>
              <w:spacing w:before="0" w:after="0" w:line="360" w:lineRule="auto"/>
              <w:jc w:val="both"/>
            </w:pPr>
          </w:p>
        </w:tc>
      </w:tr>
    </w:tbl>
    <w:p w14:paraId="58604ED1" w14:textId="77777777" w:rsidR="000260E4" w:rsidRPr="004B12C3" w:rsidRDefault="000260E4" w:rsidP="0058665A">
      <w:pPr>
        <w:pStyle w:val="Heading5"/>
        <w:spacing w:before="0" w:after="0" w:line="360" w:lineRule="auto"/>
      </w:pPr>
      <w:bookmarkStart w:id="78" w:name="_Toc19308926"/>
      <w:bookmarkStart w:id="79" w:name="_Toc91577761"/>
      <w:r w:rsidRPr="004B12C3">
        <w:t>Chi tiết báo cáo / biểu đồ</w:t>
      </w:r>
      <w:bookmarkEnd w:id="78"/>
      <w:bookmarkEnd w:id="79"/>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1789"/>
        <w:gridCol w:w="1260"/>
        <w:gridCol w:w="900"/>
        <w:gridCol w:w="4320"/>
      </w:tblGrid>
      <w:tr w:rsidR="000260E4" w:rsidRPr="004B12C3" w14:paraId="58168901" w14:textId="77777777" w:rsidTr="009626AD">
        <w:trPr>
          <w:tblHeader/>
        </w:trPr>
        <w:tc>
          <w:tcPr>
            <w:tcW w:w="821"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01BC95B3" w14:textId="77777777" w:rsidR="000260E4" w:rsidRPr="004B12C3" w:rsidRDefault="000260E4" w:rsidP="0058665A">
            <w:pPr>
              <w:widowControl/>
              <w:spacing w:before="0" w:after="0" w:line="360" w:lineRule="auto"/>
              <w:jc w:val="center"/>
              <w:rPr>
                <w:b/>
              </w:rPr>
            </w:pPr>
            <w:r w:rsidRPr="004B12C3">
              <w:rPr>
                <w:b/>
                <w:bCs/>
              </w:rPr>
              <w:t>STT</w:t>
            </w:r>
          </w:p>
        </w:tc>
        <w:tc>
          <w:tcPr>
            <w:tcW w:w="1789"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3AC7AB7A" w14:textId="77777777" w:rsidR="000260E4" w:rsidRPr="004B12C3" w:rsidRDefault="000260E4" w:rsidP="0058665A">
            <w:pPr>
              <w:widowControl/>
              <w:spacing w:before="0" w:after="0" w:line="360" w:lineRule="auto"/>
              <w:jc w:val="center"/>
              <w:rPr>
                <w:b/>
              </w:rPr>
            </w:pPr>
            <w:r w:rsidRPr="004B12C3">
              <w:rPr>
                <w:b/>
                <w:bCs/>
              </w:rPr>
              <w:t>Tên Cột/ thông tin</w:t>
            </w:r>
          </w:p>
        </w:tc>
        <w:tc>
          <w:tcPr>
            <w:tcW w:w="126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tcPr>
          <w:p w14:paraId="190A2AB0" w14:textId="77777777" w:rsidR="000260E4" w:rsidRPr="004B12C3" w:rsidRDefault="000260E4" w:rsidP="0058665A">
            <w:pPr>
              <w:widowControl/>
              <w:spacing w:before="0" w:after="0" w:line="360" w:lineRule="auto"/>
              <w:jc w:val="center"/>
              <w:rPr>
                <w:b/>
              </w:rPr>
            </w:pPr>
            <w:r w:rsidRPr="004B12C3">
              <w:rPr>
                <w:b/>
                <w:bCs/>
              </w:rPr>
              <w:t>Sắp Xếp</w:t>
            </w:r>
          </w:p>
        </w:tc>
        <w:tc>
          <w:tcPr>
            <w:tcW w:w="90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3614515E" w14:textId="77777777" w:rsidR="000260E4" w:rsidRPr="004B12C3" w:rsidRDefault="000260E4" w:rsidP="0058665A">
            <w:pPr>
              <w:widowControl/>
              <w:spacing w:before="0" w:after="0" w:line="360" w:lineRule="auto"/>
              <w:jc w:val="center"/>
              <w:rPr>
                <w:b/>
              </w:rPr>
            </w:pPr>
            <w:r w:rsidRPr="004B12C3">
              <w:rPr>
                <w:b/>
                <w:bCs/>
              </w:rPr>
              <w:t>Ưu Tiên Sắp Xếp</w:t>
            </w:r>
          </w:p>
        </w:tc>
        <w:tc>
          <w:tcPr>
            <w:tcW w:w="432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tcPr>
          <w:p w14:paraId="44825C2A" w14:textId="77777777" w:rsidR="000260E4" w:rsidRPr="004B12C3" w:rsidRDefault="000260E4" w:rsidP="0058665A">
            <w:pPr>
              <w:widowControl/>
              <w:spacing w:before="0" w:after="0" w:line="360" w:lineRule="auto"/>
              <w:jc w:val="center"/>
              <w:rPr>
                <w:b/>
                <w:bCs/>
              </w:rPr>
            </w:pPr>
            <w:r w:rsidRPr="004B12C3">
              <w:rPr>
                <w:b/>
                <w:bCs/>
              </w:rPr>
              <w:t>Công Thức/ Quy tắc lấy dữ liệu</w:t>
            </w:r>
          </w:p>
        </w:tc>
      </w:tr>
      <w:tr w:rsidR="000260E4" w:rsidRPr="004B12C3" w14:paraId="0073C336" w14:textId="77777777" w:rsidTr="009626AD">
        <w:tc>
          <w:tcPr>
            <w:tcW w:w="821" w:type="dxa"/>
            <w:tcBorders>
              <w:top w:val="single" w:sz="4" w:space="0" w:color="auto"/>
              <w:left w:val="single" w:sz="4" w:space="0" w:color="auto"/>
              <w:bottom w:val="single" w:sz="4" w:space="0" w:color="auto"/>
              <w:right w:val="single" w:sz="4" w:space="0" w:color="auto"/>
            </w:tcBorders>
          </w:tcPr>
          <w:p w14:paraId="7392CBB8" w14:textId="77777777" w:rsidR="000260E4" w:rsidRPr="004B12C3" w:rsidRDefault="000260E4" w:rsidP="0058665A">
            <w:pPr>
              <w:widowControl/>
              <w:numPr>
                <w:ilvl w:val="0"/>
                <w:numId w:val="30"/>
              </w:numPr>
              <w:spacing w:before="0" w:after="0" w:line="360" w:lineRule="auto"/>
              <w:jc w:val="both"/>
            </w:pPr>
          </w:p>
        </w:tc>
        <w:tc>
          <w:tcPr>
            <w:tcW w:w="1789" w:type="dxa"/>
            <w:tcBorders>
              <w:top w:val="single" w:sz="4" w:space="0" w:color="auto"/>
              <w:left w:val="single" w:sz="4" w:space="0" w:color="auto"/>
              <w:bottom w:val="single" w:sz="4" w:space="0" w:color="auto"/>
              <w:right w:val="single" w:sz="4" w:space="0" w:color="auto"/>
            </w:tcBorders>
          </w:tcPr>
          <w:p w14:paraId="619E424F" w14:textId="77777777" w:rsidR="000260E4" w:rsidRPr="004B12C3" w:rsidRDefault="000260E4" w:rsidP="0058665A">
            <w:pPr>
              <w:widowControl/>
              <w:spacing w:before="0" w:after="0" w:line="360" w:lineRule="auto"/>
              <w:jc w:val="both"/>
              <w:rPr>
                <w:i/>
              </w:rPr>
            </w:pPr>
            <w:r w:rsidRPr="004B12C3">
              <w:rPr>
                <w:i/>
              </w:rPr>
              <w:t>&lt;Vùng 1&gt;</w:t>
            </w:r>
          </w:p>
        </w:tc>
        <w:tc>
          <w:tcPr>
            <w:tcW w:w="1260" w:type="dxa"/>
            <w:tcBorders>
              <w:top w:val="single" w:sz="4" w:space="0" w:color="auto"/>
              <w:left w:val="single" w:sz="4" w:space="0" w:color="auto"/>
              <w:bottom w:val="single" w:sz="4" w:space="0" w:color="auto"/>
              <w:right w:val="single" w:sz="4" w:space="0" w:color="auto"/>
            </w:tcBorders>
          </w:tcPr>
          <w:p w14:paraId="0F62C345" w14:textId="77777777" w:rsidR="000260E4" w:rsidRPr="004B12C3" w:rsidRDefault="000260E4" w:rsidP="0058665A">
            <w:pPr>
              <w:widowControl/>
              <w:spacing w:before="0" w:after="0" w:line="360" w:lineRule="auto"/>
              <w:jc w:val="both"/>
            </w:pPr>
          </w:p>
        </w:tc>
        <w:tc>
          <w:tcPr>
            <w:tcW w:w="900" w:type="dxa"/>
            <w:tcBorders>
              <w:top w:val="single" w:sz="4" w:space="0" w:color="auto"/>
              <w:left w:val="single" w:sz="4" w:space="0" w:color="auto"/>
              <w:bottom w:val="single" w:sz="4" w:space="0" w:color="auto"/>
              <w:right w:val="single" w:sz="4" w:space="0" w:color="auto"/>
            </w:tcBorders>
          </w:tcPr>
          <w:p w14:paraId="5AE9D720" w14:textId="77777777" w:rsidR="000260E4" w:rsidRPr="004B12C3" w:rsidRDefault="000260E4" w:rsidP="0058665A">
            <w:pPr>
              <w:widowControl/>
              <w:spacing w:before="0" w:after="0" w:line="360" w:lineRule="auto"/>
              <w:jc w:val="both"/>
            </w:pPr>
          </w:p>
        </w:tc>
        <w:tc>
          <w:tcPr>
            <w:tcW w:w="4320" w:type="dxa"/>
            <w:tcBorders>
              <w:top w:val="single" w:sz="4" w:space="0" w:color="auto"/>
              <w:left w:val="single" w:sz="4" w:space="0" w:color="auto"/>
              <w:bottom w:val="single" w:sz="4" w:space="0" w:color="auto"/>
              <w:right w:val="single" w:sz="4" w:space="0" w:color="auto"/>
            </w:tcBorders>
          </w:tcPr>
          <w:p w14:paraId="57EED525" w14:textId="77777777" w:rsidR="000260E4" w:rsidRPr="004B12C3" w:rsidRDefault="000260E4" w:rsidP="0058665A">
            <w:pPr>
              <w:widowControl/>
              <w:spacing w:before="0" w:after="0" w:line="360" w:lineRule="auto"/>
              <w:jc w:val="both"/>
            </w:pPr>
          </w:p>
        </w:tc>
      </w:tr>
      <w:tr w:rsidR="000260E4" w:rsidRPr="004B12C3" w14:paraId="71395E2B" w14:textId="77777777" w:rsidTr="009626AD">
        <w:tc>
          <w:tcPr>
            <w:tcW w:w="821" w:type="dxa"/>
            <w:tcBorders>
              <w:top w:val="single" w:sz="4" w:space="0" w:color="auto"/>
              <w:left w:val="single" w:sz="4" w:space="0" w:color="auto"/>
              <w:bottom w:val="single" w:sz="4" w:space="0" w:color="auto"/>
              <w:right w:val="single" w:sz="4" w:space="0" w:color="auto"/>
            </w:tcBorders>
          </w:tcPr>
          <w:p w14:paraId="7414AF21" w14:textId="77777777" w:rsidR="000260E4" w:rsidRPr="004B12C3" w:rsidRDefault="000260E4" w:rsidP="0058665A">
            <w:pPr>
              <w:widowControl/>
              <w:numPr>
                <w:ilvl w:val="0"/>
                <w:numId w:val="30"/>
              </w:numPr>
              <w:spacing w:before="0" w:after="0" w:line="360" w:lineRule="auto"/>
              <w:jc w:val="both"/>
            </w:pPr>
          </w:p>
        </w:tc>
        <w:tc>
          <w:tcPr>
            <w:tcW w:w="1789" w:type="dxa"/>
            <w:tcBorders>
              <w:top w:val="single" w:sz="4" w:space="0" w:color="auto"/>
              <w:left w:val="single" w:sz="4" w:space="0" w:color="auto"/>
              <w:bottom w:val="single" w:sz="4" w:space="0" w:color="auto"/>
              <w:right w:val="single" w:sz="4" w:space="0" w:color="auto"/>
            </w:tcBorders>
          </w:tcPr>
          <w:p w14:paraId="588F6DE3" w14:textId="77777777" w:rsidR="000260E4" w:rsidRPr="004B12C3" w:rsidRDefault="000260E4" w:rsidP="0058665A">
            <w:pPr>
              <w:widowControl/>
              <w:spacing w:before="0" w:after="0" w:line="360" w:lineRule="auto"/>
              <w:jc w:val="both"/>
              <w:rPr>
                <w:i/>
              </w:rPr>
            </w:pPr>
            <w:r w:rsidRPr="004B12C3">
              <w:rPr>
                <w:i/>
              </w:rPr>
              <w:t>&lt;Vùng 2&gt;</w:t>
            </w:r>
          </w:p>
        </w:tc>
        <w:tc>
          <w:tcPr>
            <w:tcW w:w="1260" w:type="dxa"/>
            <w:tcBorders>
              <w:top w:val="single" w:sz="4" w:space="0" w:color="auto"/>
              <w:left w:val="single" w:sz="4" w:space="0" w:color="auto"/>
              <w:bottom w:val="single" w:sz="4" w:space="0" w:color="auto"/>
              <w:right w:val="single" w:sz="4" w:space="0" w:color="auto"/>
            </w:tcBorders>
          </w:tcPr>
          <w:p w14:paraId="11778E3C" w14:textId="77777777" w:rsidR="000260E4" w:rsidRPr="004B12C3" w:rsidRDefault="000260E4" w:rsidP="0058665A">
            <w:pPr>
              <w:widowControl/>
              <w:spacing w:before="0" w:after="0" w:line="360" w:lineRule="auto"/>
              <w:jc w:val="both"/>
            </w:pPr>
          </w:p>
        </w:tc>
        <w:tc>
          <w:tcPr>
            <w:tcW w:w="900" w:type="dxa"/>
            <w:tcBorders>
              <w:top w:val="single" w:sz="4" w:space="0" w:color="auto"/>
              <w:left w:val="single" w:sz="4" w:space="0" w:color="auto"/>
              <w:bottom w:val="single" w:sz="4" w:space="0" w:color="auto"/>
              <w:right w:val="single" w:sz="4" w:space="0" w:color="auto"/>
            </w:tcBorders>
          </w:tcPr>
          <w:p w14:paraId="3298556F" w14:textId="77777777" w:rsidR="000260E4" w:rsidRPr="004B12C3" w:rsidRDefault="000260E4" w:rsidP="0058665A">
            <w:pPr>
              <w:widowControl/>
              <w:spacing w:before="0" w:after="0" w:line="360" w:lineRule="auto"/>
              <w:jc w:val="both"/>
            </w:pPr>
          </w:p>
        </w:tc>
        <w:tc>
          <w:tcPr>
            <w:tcW w:w="4320" w:type="dxa"/>
            <w:tcBorders>
              <w:top w:val="single" w:sz="4" w:space="0" w:color="auto"/>
              <w:left w:val="single" w:sz="4" w:space="0" w:color="auto"/>
              <w:bottom w:val="single" w:sz="4" w:space="0" w:color="auto"/>
              <w:right w:val="single" w:sz="4" w:space="0" w:color="auto"/>
            </w:tcBorders>
          </w:tcPr>
          <w:p w14:paraId="191261A9" w14:textId="77777777" w:rsidR="000260E4" w:rsidRPr="004B12C3" w:rsidRDefault="000260E4" w:rsidP="0058665A">
            <w:pPr>
              <w:widowControl/>
              <w:spacing w:before="0" w:after="0" w:line="360" w:lineRule="auto"/>
              <w:jc w:val="both"/>
            </w:pPr>
          </w:p>
        </w:tc>
      </w:tr>
      <w:tr w:rsidR="000260E4" w:rsidRPr="004B12C3" w14:paraId="007F26C3" w14:textId="77777777" w:rsidTr="009626AD">
        <w:tc>
          <w:tcPr>
            <w:tcW w:w="821" w:type="dxa"/>
            <w:tcBorders>
              <w:top w:val="single" w:sz="4" w:space="0" w:color="auto"/>
              <w:left w:val="single" w:sz="4" w:space="0" w:color="auto"/>
              <w:bottom w:val="single" w:sz="4" w:space="0" w:color="auto"/>
              <w:right w:val="single" w:sz="4" w:space="0" w:color="auto"/>
            </w:tcBorders>
          </w:tcPr>
          <w:p w14:paraId="40DE864A" w14:textId="77777777" w:rsidR="000260E4" w:rsidRPr="004B12C3" w:rsidRDefault="000260E4" w:rsidP="0058665A">
            <w:pPr>
              <w:widowControl/>
              <w:numPr>
                <w:ilvl w:val="0"/>
                <w:numId w:val="30"/>
              </w:numPr>
              <w:spacing w:before="0" w:after="0" w:line="360" w:lineRule="auto"/>
              <w:jc w:val="both"/>
            </w:pPr>
          </w:p>
        </w:tc>
        <w:tc>
          <w:tcPr>
            <w:tcW w:w="1789" w:type="dxa"/>
            <w:tcBorders>
              <w:top w:val="single" w:sz="4" w:space="0" w:color="auto"/>
              <w:left w:val="single" w:sz="4" w:space="0" w:color="auto"/>
              <w:bottom w:val="single" w:sz="4" w:space="0" w:color="auto"/>
              <w:right w:val="single" w:sz="4" w:space="0" w:color="auto"/>
            </w:tcBorders>
          </w:tcPr>
          <w:p w14:paraId="33D2A9AA" w14:textId="77777777" w:rsidR="000260E4" w:rsidRPr="004B12C3" w:rsidRDefault="000260E4" w:rsidP="0058665A">
            <w:pPr>
              <w:widowControl/>
              <w:spacing w:before="0" w:after="0" w:line="360" w:lineRule="auto"/>
              <w:jc w:val="both"/>
              <w:rPr>
                <w:i/>
              </w:rPr>
            </w:pPr>
            <w:r w:rsidRPr="004B12C3">
              <w:rPr>
                <w:i/>
              </w:rPr>
              <w:t>&lt;Vùng 3&gt;</w:t>
            </w:r>
          </w:p>
        </w:tc>
        <w:tc>
          <w:tcPr>
            <w:tcW w:w="1260" w:type="dxa"/>
            <w:tcBorders>
              <w:top w:val="single" w:sz="4" w:space="0" w:color="auto"/>
              <w:left w:val="single" w:sz="4" w:space="0" w:color="auto"/>
              <w:bottom w:val="single" w:sz="4" w:space="0" w:color="auto"/>
              <w:right w:val="single" w:sz="4" w:space="0" w:color="auto"/>
            </w:tcBorders>
          </w:tcPr>
          <w:p w14:paraId="33C39E00" w14:textId="77777777" w:rsidR="000260E4" w:rsidRPr="004B12C3" w:rsidRDefault="000260E4" w:rsidP="0058665A">
            <w:pPr>
              <w:widowControl/>
              <w:spacing w:before="0" w:after="0" w:line="360" w:lineRule="auto"/>
              <w:jc w:val="both"/>
            </w:pPr>
          </w:p>
        </w:tc>
        <w:tc>
          <w:tcPr>
            <w:tcW w:w="900" w:type="dxa"/>
            <w:tcBorders>
              <w:top w:val="single" w:sz="4" w:space="0" w:color="auto"/>
              <w:left w:val="single" w:sz="4" w:space="0" w:color="auto"/>
              <w:bottom w:val="single" w:sz="4" w:space="0" w:color="auto"/>
              <w:right w:val="single" w:sz="4" w:space="0" w:color="auto"/>
            </w:tcBorders>
          </w:tcPr>
          <w:p w14:paraId="72912529" w14:textId="77777777" w:rsidR="000260E4" w:rsidRPr="004B12C3" w:rsidRDefault="000260E4" w:rsidP="0058665A">
            <w:pPr>
              <w:widowControl/>
              <w:spacing w:before="0" w:after="0" w:line="360" w:lineRule="auto"/>
              <w:jc w:val="both"/>
            </w:pPr>
          </w:p>
        </w:tc>
        <w:tc>
          <w:tcPr>
            <w:tcW w:w="4320" w:type="dxa"/>
            <w:tcBorders>
              <w:top w:val="single" w:sz="4" w:space="0" w:color="auto"/>
              <w:left w:val="single" w:sz="4" w:space="0" w:color="auto"/>
              <w:bottom w:val="single" w:sz="4" w:space="0" w:color="auto"/>
              <w:right w:val="single" w:sz="4" w:space="0" w:color="auto"/>
            </w:tcBorders>
          </w:tcPr>
          <w:p w14:paraId="454B9AD1" w14:textId="77777777" w:rsidR="000260E4" w:rsidRPr="004B12C3" w:rsidRDefault="000260E4" w:rsidP="0058665A">
            <w:pPr>
              <w:widowControl/>
              <w:spacing w:before="0" w:after="0" w:line="360" w:lineRule="auto"/>
              <w:jc w:val="both"/>
            </w:pPr>
          </w:p>
        </w:tc>
      </w:tr>
    </w:tbl>
    <w:p w14:paraId="28FEAA5C" w14:textId="77777777" w:rsidR="000260E4" w:rsidRPr="004B12C3" w:rsidRDefault="000260E4" w:rsidP="0058665A">
      <w:pPr>
        <w:widowControl/>
        <w:spacing w:before="0" w:after="0" w:line="360" w:lineRule="auto"/>
        <w:jc w:val="both"/>
      </w:pPr>
    </w:p>
    <w:p w14:paraId="4CDA42A5" w14:textId="77777777" w:rsidR="000260E4" w:rsidRPr="004B12C3" w:rsidRDefault="000260E4" w:rsidP="0058665A">
      <w:pPr>
        <w:widowControl/>
        <w:spacing w:before="0" w:after="0" w:line="360" w:lineRule="auto"/>
        <w:jc w:val="both"/>
        <w:rPr>
          <w:b/>
          <w:bCs/>
          <w:iCs/>
          <w:sz w:val="28"/>
          <w:szCs w:val="28"/>
        </w:rPr>
      </w:pPr>
    </w:p>
    <w:p w14:paraId="24E3A950" w14:textId="77777777" w:rsidR="007439AF" w:rsidRPr="004B12C3" w:rsidRDefault="007439AF" w:rsidP="0058665A">
      <w:pPr>
        <w:widowControl/>
        <w:spacing w:before="0" w:after="0" w:line="360" w:lineRule="auto"/>
        <w:jc w:val="both"/>
      </w:pPr>
    </w:p>
    <w:p w14:paraId="7CC76C5F" w14:textId="78E05063" w:rsidR="00004794" w:rsidRPr="004B12C3" w:rsidRDefault="00004794" w:rsidP="0058665A">
      <w:pPr>
        <w:widowControl/>
        <w:spacing w:before="0" w:after="0" w:line="360" w:lineRule="auto"/>
        <w:jc w:val="both"/>
        <w:rPr>
          <w:b/>
          <w:bCs/>
          <w:iCs/>
          <w:sz w:val="28"/>
          <w:szCs w:val="28"/>
        </w:rPr>
      </w:pPr>
    </w:p>
    <w:p w14:paraId="07F546FB" w14:textId="476B9D58" w:rsidR="000A79A5" w:rsidRPr="004B12C3" w:rsidRDefault="00004794" w:rsidP="0058665A">
      <w:pPr>
        <w:pStyle w:val="Heading1"/>
        <w:spacing w:before="0" w:after="0"/>
        <w:rPr>
          <w:rFonts w:cs="Times New Roman"/>
          <w:lang w:val="vi-VN"/>
        </w:rPr>
      </w:pPr>
      <w:bookmarkStart w:id="80" w:name="_Toc91577762"/>
      <w:r w:rsidRPr="004B12C3">
        <w:rPr>
          <w:rFonts w:cs="Times New Roman"/>
        </w:rPr>
        <w:lastRenderedPageBreak/>
        <w:t xml:space="preserve">PHỤ LỤC 01 - </w:t>
      </w:r>
      <w:r w:rsidR="002D457F" w:rsidRPr="004B12C3">
        <w:rPr>
          <w:rFonts w:cs="Times New Roman"/>
        </w:rPr>
        <w:t xml:space="preserve"> </w:t>
      </w:r>
      <w:r w:rsidR="000A79A5" w:rsidRPr="004B12C3">
        <w:rPr>
          <w:rFonts w:cs="Times New Roman"/>
          <w:lang w:val="vi-VN"/>
        </w:rPr>
        <w:t>KHẢO SÁT HIỆN TRẠNG</w:t>
      </w:r>
      <w:bookmarkEnd w:id="80"/>
    </w:p>
    <w:p w14:paraId="3A329F89" w14:textId="0680089F" w:rsidR="00055C67" w:rsidRPr="004B12C3" w:rsidRDefault="00055C67" w:rsidP="0058665A">
      <w:pPr>
        <w:pStyle w:val="Heading2"/>
        <w:spacing w:before="0" w:after="0" w:line="360" w:lineRule="auto"/>
        <w:rPr>
          <w:rFonts w:cs="Times New Roman"/>
        </w:rPr>
      </w:pPr>
      <w:bookmarkStart w:id="81" w:name="_Toc91577763"/>
      <w:r w:rsidRPr="004B12C3">
        <w:rPr>
          <w:rFonts w:cs="Times New Roman"/>
        </w:rPr>
        <w:t>QUY TRÌNH HIỆN TRẠNG CỦA NGƯỜI DÙNG (tùy chọn)</w:t>
      </w:r>
      <w:bookmarkEnd w:id="81"/>
    </w:p>
    <w:p w14:paraId="78D77275" w14:textId="112B1639" w:rsidR="000A79A5" w:rsidRPr="004B12C3" w:rsidRDefault="000A79A5" w:rsidP="0058665A">
      <w:pPr>
        <w:pStyle w:val="Heading2"/>
        <w:spacing w:before="0" w:after="0" w:line="360" w:lineRule="auto"/>
        <w:rPr>
          <w:rFonts w:cs="Times New Roman"/>
        </w:rPr>
      </w:pPr>
      <w:bookmarkStart w:id="82" w:name="_Toc91577764"/>
      <w:r w:rsidRPr="004B12C3">
        <w:rPr>
          <w:rFonts w:cs="Times New Roman"/>
          <w:lang w:val="vi-VN"/>
        </w:rPr>
        <w:t>YÊU CẦU NSD TRONG QUÁ TRÌNH KHẢO SÁT</w:t>
      </w:r>
      <w:bookmarkEnd w:id="82"/>
    </w:p>
    <w:p w14:paraId="7C291F87" w14:textId="77777777" w:rsidR="007439AF" w:rsidRPr="004B12C3" w:rsidRDefault="007439AF" w:rsidP="0058665A">
      <w:pPr>
        <w:widowControl/>
        <w:spacing w:before="0" w:after="0" w:line="360" w:lineRule="auto"/>
        <w:jc w:val="both"/>
      </w:pPr>
    </w:p>
    <w:p w14:paraId="0B2B1AC8" w14:textId="7E203CE2" w:rsidR="00CA1285" w:rsidRPr="004B12C3" w:rsidRDefault="00CA1285" w:rsidP="0058665A">
      <w:pPr>
        <w:widowControl/>
        <w:spacing w:before="0" w:after="0" w:line="360" w:lineRule="auto"/>
        <w:jc w:val="both"/>
      </w:pPr>
    </w:p>
    <w:tbl>
      <w:tblPr>
        <w:tblW w:w="897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97"/>
        <w:gridCol w:w="4812"/>
        <w:gridCol w:w="1260"/>
      </w:tblGrid>
      <w:tr w:rsidR="00CA1285" w:rsidRPr="004B12C3" w14:paraId="16C4A3A9" w14:textId="77777777" w:rsidTr="000B7639">
        <w:trPr>
          <w:trHeight w:val="447"/>
          <w:tblHeader/>
        </w:trPr>
        <w:tc>
          <w:tcPr>
            <w:tcW w:w="708"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0FAF3177" w14:textId="77777777" w:rsidR="00CA1285" w:rsidRPr="004B12C3" w:rsidRDefault="00CA1285" w:rsidP="0058665A">
            <w:pPr>
              <w:spacing w:before="0" w:after="0" w:line="360" w:lineRule="auto"/>
              <w:jc w:val="both"/>
              <w:rPr>
                <w:b/>
                <w:szCs w:val="26"/>
              </w:rPr>
            </w:pPr>
            <w:r w:rsidRPr="004B12C3">
              <w:rPr>
                <w:b/>
                <w:szCs w:val="26"/>
              </w:rPr>
              <w:t>STT</w:t>
            </w:r>
          </w:p>
        </w:tc>
        <w:tc>
          <w:tcPr>
            <w:tcW w:w="2197"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4F096EA8" w14:textId="77777777" w:rsidR="00CA1285" w:rsidRPr="004B12C3" w:rsidRDefault="00CA1285" w:rsidP="0058665A">
            <w:pPr>
              <w:spacing w:before="0" w:after="0" w:line="360" w:lineRule="auto"/>
              <w:jc w:val="both"/>
              <w:rPr>
                <w:b/>
                <w:szCs w:val="26"/>
              </w:rPr>
            </w:pPr>
            <w:r w:rsidRPr="004B12C3">
              <w:rPr>
                <w:b/>
                <w:szCs w:val="26"/>
              </w:rPr>
              <w:t>Mã yêu cầu</w:t>
            </w:r>
          </w:p>
        </w:tc>
        <w:tc>
          <w:tcPr>
            <w:tcW w:w="4812" w:type="dxa"/>
            <w:tcBorders>
              <w:top w:val="single" w:sz="4" w:space="0" w:color="auto"/>
              <w:left w:val="single" w:sz="4" w:space="0" w:color="auto"/>
              <w:right w:val="single" w:sz="4" w:space="0" w:color="auto"/>
            </w:tcBorders>
            <w:shd w:val="clear" w:color="auto" w:fill="9CC2E5" w:themeFill="accent5" w:themeFillTint="99"/>
            <w:vAlign w:val="center"/>
          </w:tcPr>
          <w:p w14:paraId="37E7075C" w14:textId="77777777" w:rsidR="00CA1285" w:rsidRPr="004B12C3" w:rsidRDefault="00CA1285" w:rsidP="0058665A">
            <w:pPr>
              <w:spacing w:before="0" w:after="0" w:line="360" w:lineRule="auto"/>
              <w:jc w:val="both"/>
              <w:rPr>
                <w:b/>
                <w:szCs w:val="26"/>
              </w:rPr>
            </w:pPr>
            <w:r w:rsidRPr="004B12C3">
              <w:rPr>
                <w:b/>
                <w:szCs w:val="26"/>
              </w:rPr>
              <w:t>Mô tả yêu cầu</w:t>
            </w:r>
          </w:p>
        </w:tc>
        <w:tc>
          <w:tcPr>
            <w:tcW w:w="126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35123694" w14:textId="77777777" w:rsidR="00CA1285" w:rsidRPr="004B12C3" w:rsidRDefault="00CA1285" w:rsidP="0058665A">
            <w:pPr>
              <w:spacing w:before="0" w:after="0" w:line="360" w:lineRule="auto"/>
              <w:jc w:val="both"/>
              <w:rPr>
                <w:b/>
                <w:szCs w:val="26"/>
              </w:rPr>
            </w:pPr>
            <w:r w:rsidRPr="004B12C3">
              <w:rPr>
                <w:b/>
                <w:szCs w:val="26"/>
              </w:rPr>
              <w:t>Không tin học hóa</w:t>
            </w:r>
          </w:p>
        </w:tc>
      </w:tr>
      <w:tr w:rsidR="00CA1285" w:rsidRPr="004B12C3" w14:paraId="6AFE4DEE" w14:textId="77777777" w:rsidTr="000B7639">
        <w:trPr>
          <w:cantSplit/>
          <w:trHeight w:val="591"/>
        </w:trPr>
        <w:tc>
          <w:tcPr>
            <w:tcW w:w="708" w:type="dxa"/>
            <w:tcBorders>
              <w:top w:val="single" w:sz="4" w:space="0" w:color="auto"/>
              <w:left w:val="single" w:sz="4" w:space="0" w:color="auto"/>
              <w:bottom w:val="single" w:sz="4" w:space="0" w:color="auto"/>
              <w:right w:val="single" w:sz="4" w:space="0" w:color="auto"/>
            </w:tcBorders>
          </w:tcPr>
          <w:p w14:paraId="10C74059" w14:textId="77777777" w:rsidR="00CA1285" w:rsidRPr="004B12C3" w:rsidRDefault="00CA1285" w:rsidP="0058665A">
            <w:pPr>
              <w:pStyle w:val="ListParagraph"/>
              <w:numPr>
                <w:ilvl w:val="0"/>
                <w:numId w:val="20"/>
              </w:numPr>
              <w:spacing w:before="0" w:after="0" w:line="360" w:lineRule="auto"/>
              <w:jc w:val="both"/>
              <w:rPr>
                <w:szCs w:val="26"/>
              </w:rPr>
            </w:pPr>
          </w:p>
        </w:tc>
        <w:tc>
          <w:tcPr>
            <w:tcW w:w="2197" w:type="dxa"/>
            <w:tcBorders>
              <w:top w:val="single" w:sz="4" w:space="0" w:color="auto"/>
              <w:left w:val="single" w:sz="4" w:space="0" w:color="auto"/>
              <w:bottom w:val="single" w:sz="4" w:space="0" w:color="auto"/>
              <w:right w:val="single" w:sz="4" w:space="0" w:color="auto"/>
            </w:tcBorders>
          </w:tcPr>
          <w:p w14:paraId="46FC416A" w14:textId="77777777" w:rsidR="00CA1285" w:rsidRPr="004B12C3" w:rsidRDefault="00CA1285" w:rsidP="0058665A">
            <w:pPr>
              <w:spacing w:before="0" w:after="0" w:line="360" w:lineRule="auto"/>
              <w:jc w:val="both"/>
              <w:rPr>
                <w:szCs w:val="26"/>
                <w:lang w:val="vi-VN"/>
              </w:rPr>
            </w:pPr>
            <w:r w:rsidRPr="004B12C3">
              <w:rPr>
                <w:szCs w:val="26"/>
                <w:lang w:val="vi-VN"/>
              </w:rPr>
              <w:t xml:space="preserve">&lt;Mã </w:t>
            </w:r>
            <w:r w:rsidRPr="004B12C3">
              <w:rPr>
                <w:szCs w:val="26"/>
              </w:rPr>
              <w:t>yêu cầu</w:t>
            </w:r>
            <w:r w:rsidRPr="004B12C3">
              <w:rPr>
                <w:szCs w:val="26"/>
                <w:lang w:val="vi-VN"/>
              </w:rPr>
              <w:t>&gt;</w:t>
            </w:r>
          </w:p>
        </w:tc>
        <w:tc>
          <w:tcPr>
            <w:tcW w:w="4812" w:type="dxa"/>
            <w:tcBorders>
              <w:top w:val="single" w:sz="4" w:space="0" w:color="auto"/>
              <w:left w:val="single" w:sz="4" w:space="0" w:color="auto"/>
              <w:bottom w:val="single" w:sz="4" w:space="0" w:color="auto"/>
              <w:right w:val="single" w:sz="4" w:space="0" w:color="auto"/>
            </w:tcBorders>
          </w:tcPr>
          <w:p w14:paraId="56666A5B" w14:textId="77777777" w:rsidR="00CA1285" w:rsidRPr="004B12C3" w:rsidRDefault="00CA1285" w:rsidP="0058665A">
            <w:pPr>
              <w:spacing w:before="0" w:after="0" w:line="360" w:lineRule="auto"/>
              <w:jc w:val="both"/>
              <w:rPr>
                <w:szCs w:val="26"/>
                <w:lang w:val="vi-VN"/>
              </w:rPr>
            </w:pPr>
            <w:r w:rsidRPr="004B12C3">
              <w:rPr>
                <w:szCs w:val="26"/>
                <w:lang w:val="vi-VN"/>
              </w:rPr>
              <w:t>&lt;</w:t>
            </w:r>
            <w:r w:rsidRPr="004B12C3">
              <w:rPr>
                <w:szCs w:val="26"/>
              </w:rPr>
              <w:t>Mô tả chi tiết các yêu cầu. Nếu yêu cầu không được tin học hóa sẽ được đánh dấu “x” cột bên cạnh</w:t>
            </w:r>
            <w:r w:rsidRPr="004B12C3">
              <w:rPr>
                <w:szCs w:val="26"/>
                <w:lang w:val="vi-VN"/>
              </w:rPr>
              <w:t>&gt;</w:t>
            </w:r>
          </w:p>
        </w:tc>
        <w:tc>
          <w:tcPr>
            <w:tcW w:w="1260" w:type="dxa"/>
            <w:tcBorders>
              <w:top w:val="single" w:sz="4" w:space="0" w:color="auto"/>
              <w:left w:val="single" w:sz="4" w:space="0" w:color="auto"/>
              <w:bottom w:val="single" w:sz="4" w:space="0" w:color="auto"/>
              <w:right w:val="single" w:sz="4" w:space="0" w:color="auto"/>
            </w:tcBorders>
          </w:tcPr>
          <w:p w14:paraId="320AFFA6" w14:textId="77777777" w:rsidR="00CA1285" w:rsidRPr="004B12C3" w:rsidRDefault="00CA1285" w:rsidP="0058665A">
            <w:pPr>
              <w:spacing w:before="0" w:after="0" w:line="360" w:lineRule="auto"/>
              <w:jc w:val="both"/>
              <w:rPr>
                <w:szCs w:val="26"/>
              </w:rPr>
            </w:pPr>
            <w:r w:rsidRPr="004B12C3">
              <w:rPr>
                <w:szCs w:val="26"/>
              </w:rPr>
              <w:t>x</w:t>
            </w:r>
          </w:p>
        </w:tc>
      </w:tr>
      <w:tr w:rsidR="00CA1285" w:rsidRPr="004B12C3" w14:paraId="059A9E75" w14:textId="77777777" w:rsidTr="000B7639">
        <w:trPr>
          <w:cantSplit/>
          <w:trHeight w:val="591"/>
        </w:trPr>
        <w:tc>
          <w:tcPr>
            <w:tcW w:w="708" w:type="dxa"/>
            <w:tcBorders>
              <w:top w:val="single" w:sz="4" w:space="0" w:color="auto"/>
              <w:left w:val="single" w:sz="4" w:space="0" w:color="auto"/>
              <w:bottom w:val="single" w:sz="4" w:space="0" w:color="auto"/>
              <w:right w:val="single" w:sz="4" w:space="0" w:color="auto"/>
            </w:tcBorders>
          </w:tcPr>
          <w:p w14:paraId="3900A05E" w14:textId="77777777" w:rsidR="00CA1285" w:rsidRPr="004B12C3" w:rsidRDefault="00CA1285" w:rsidP="0058665A">
            <w:pPr>
              <w:pStyle w:val="ListParagraph"/>
              <w:numPr>
                <w:ilvl w:val="0"/>
                <w:numId w:val="20"/>
              </w:numPr>
              <w:spacing w:before="0" w:after="0" w:line="360" w:lineRule="auto"/>
              <w:jc w:val="both"/>
              <w:rPr>
                <w:szCs w:val="26"/>
              </w:rPr>
            </w:pPr>
          </w:p>
        </w:tc>
        <w:tc>
          <w:tcPr>
            <w:tcW w:w="2197" w:type="dxa"/>
            <w:tcBorders>
              <w:top w:val="single" w:sz="4" w:space="0" w:color="auto"/>
              <w:left w:val="single" w:sz="4" w:space="0" w:color="auto"/>
              <w:bottom w:val="single" w:sz="4" w:space="0" w:color="auto"/>
              <w:right w:val="single" w:sz="4" w:space="0" w:color="auto"/>
            </w:tcBorders>
          </w:tcPr>
          <w:p w14:paraId="68150831" w14:textId="77777777" w:rsidR="00CA1285" w:rsidRPr="004B12C3" w:rsidRDefault="00CA1285" w:rsidP="0058665A">
            <w:pPr>
              <w:spacing w:before="0" w:after="0" w:line="360" w:lineRule="auto"/>
              <w:jc w:val="both"/>
              <w:rPr>
                <w:szCs w:val="26"/>
                <w:lang w:val="vi-VN"/>
              </w:rPr>
            </w:pPr>
          </w:p>
        </w:tc>
        <w:tc>
          <w:tcPr>
            <w:tcW w:w="4812" w:type="dxa"/>
            <w:tcBorders>
              <w:top w:val="single" w:sz="4" w:space="0" w:color="auto"/>
              <w:left w:val="single" w:sz="4" w:space="0" w:color="auto"/>
              <w:bottom w:val="single" w:sz="4" w:space="0" w:color="auto"/>
              <w:right w:val="single" w:sz="4" w:space="0" w:color="auto"/>
            </w:tcBorders>
          </w:tcPr>
          <w:p w14:paraId="09E83C09" w14:textId="77777777" w:rsidR="00CA1285" w:rsidRPr="004B12C3" w:rsidRDefault="00CA1285" w:rsidP="0058665A">
            <w:pPr>
              <w:spacing w:before="0" w:after="0" w:line="360" w:lineRule="auto"/>
              <w:jc w:val="both"/>
              <w:rPr>
                <w:szCs w:val="26"/>
                <w:lang w:val="vi-VN"/>
              </w:rPr>
            </w:pPr>
          </w:p>
        </w:tc>
        <w:tc>
          <w:tcPr>
            <w:tcW w:w="1260" w:type="dxa"/>
            <w:tcBorders>
              <w:top w:val="single" w:sz="4" w:space="0" w:color="auto"/>
              <w:left w:val="single" w:sz="4" w:space="0" w:color="auto"/>
              <w:bottom w:val="single" w:sz="4" w:space="0" w:color="auto"/>
              <w:right w:val="single" w:sz="4" w:space="0" w:color="auto"/>
            </w:tcBorders>
          </w:tcPr>
          <w:p w14:paraId="2D53DEE4" w14:textId="77777777" w:rsidR="00CA1285" w:rsidRPr="004B12C3" w:rsidRDefault="00CA1285" w:rsidP="0058665A">
            <w:pPr>
              <w:spacing w:before="0" w:after="0" w:line="360" w:lineRule="auto"/>
              <w:jc w:val="both"/>
              <w:rPr>
                <w:szCs w:val="26"/>
              </w:rPr>
            </w:pPr>
          </w:p>
        </w:tc>
      </w:tr>
    </w:tbl>
    <w:p w14:paraId="17BDA8E0" w14:textId="1D45B6D4" w:rsidR="00CA1285" w:rsidRPr="004B12C3" w:rsidRDefault="00CA1285" w:rsidP="0058665A">
      <w:pPr>
        <w:spacing w:before="0" w:after="0" w:line="360" w:lineRule="auto"/>
        <w:jc w:val="both"/>
      </w:pPr>
    </w:p>
    <w:sectPr w:rsidR="00CA1285" w:rsidRPr="004B12C3" w:rsidSect="00325C73">
      <w:pgSz w:w="11907" w:h="16840" w:code="9"/>
      <w:pgMar w:top="992" w:right="1134" w:bottom="992" w:left="1134" w:header="539" w:footer="56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CC779" w14:textId="77777777" w:rsidR="000D73AE" w:rsidRDefault="000D73AE">
      <w:r>
        <w:separator/>
      </w:r>
    </w:p>
  </w:endnote>
  <w:endnote w:type="continuationSeparator" w:id="0">
    <w:p w14:paraId="1EC71979" w14:textId="77777777" w:rsidR="000D73AE" w:rsidRDefault="000D73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NI-DOS Sample Fon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DE430" w14:textId="4B1777E9" w:rsidR="00A82B49" w:rsidRDefault="00A82B49" w:rsidP="00210247">
    <w:pPr>
      <w:pStyle w:val="Footer"/>
      <w:pBdr>
        <w:top w:val="single" w:sz="4" w:space="6" w:color="auto"/>
      </w:pBdr>
      <w:tabs>
        <w:tab w:val="clear" w:pos="4320"/>
        <w:tab w:val="clear" w:pos="8640"/>
        <w:tab w:val="center" w:pos="4536"/>
        <w:tab w:val="right" w:pos="9072"/>
      </w:tabs>
      <w:spacing w:before="0" w:after="0" w:line="240" w:lineRule="atLeast"/>
    </w:pPr>
    <w:r>
      <w:rPr>
        <w:rFonts w:ascii="Arial" w:hAnsi="Arial" w:cs="Arial"/>
        <w:sz w:val="16"/>
        <w:szCs w:val="16"/>
      </w:rPr>
      <w:t>Tên Biểu mẫu</w:t>
    </w:r>
    <w:r>
      <w:rPr>
        <w:sz w:val="18"/>
        <w:lang w:val="vi-VN"/>
      </w:rPr>
      <w:tab/>
    </w:r>
    <w:r>
      <w:rPr>
        <w:b/>
        <w:sz w:val="28"/>
        <w:szCs w:val="28"/>
        <w:lang w:val="vi-VN"/>
      </w:rPr>
      <w:tab/>
    </w:r>
    <w:r w:rsidRPr="005636BA">
      <w:rPr>
        <w:sz w:val="20"/>
        <w:szCs w:val="20"/>
      </w:rPr>
      <w:t xml:space="preserve"> </w:t>
    </w:r>
    <w:r w:rsidRPr="005636BA">
      <w:rPr>
        <w:rStyle w:val="PageNumber"/>
        <w:sz w:val="20"/>
        <w:szCs w:val="20"/>
      </w:rPr>
      <w:fldChar w:fldCharType="begin"/>
    </w:r>
    <w:r w:rsidRPr="005636BA">
      <w:rPr>
        <w:rStyle w:val="PageNumber"/>
        <w:sz w:val="20"/>
        <w:szCs w:val="20"/>
      </w:rPr>
      <w:instrText xml:space="preserve"> PAGE </w:instrText>
    </w:r>
    <w:r w:rsidRPr="005636BA">
      <w:rPr>
        <w:rStyle w:val="PageNumber"/>
        <w:sz w:val="20"/>
        <w:szCs w:val="20"/>
      </w:rPr>
      <w:fldChar w:fldCharType="separate"/>
    </w:r>
    <w:r w:rsidR="00D30BEA">
      <w:rPr>
        <w:rStyle w:val="PageNumber"/>
        <w:noProof/>
        <w:sz w:val="20"/>
        <w:szCs w:val="20"/>
      </w:rPr>
      <w:t>7</w:t>
    </w:r>
    <w:r w:rsidRPr="005636BA">
      <w:rPr>
        <w:rStyle w:val="PageNumber"/>
        <w:sz w:val="20"/>
        <w:szCs w:val="20"/>
      </w:rPr>
      <w:fldChar w:fldCharType="end"/>
    </w:r>
    <w:r w:rsidRPr="005636BA">
      <w:rPr>
        <w:rStyle w:val="PageNumber"/>
        <w:sz w:val="20"/>
        <w:szCs w:val="20"/>
      </w:rPr>
      <w:t>/</w:t>
    </w:r>
    <w:r w:rsidRPr="005636BA">
      <w:rPr>
        <w:rStyle w:val="PageNumber"/>
        <w:sz w:val="20"/>
        <w:szCs w:val="20"/>
      </w:rPr>
      <w:fldChar w:fldCharType="begin"/>
    </w:r>
    <w:r w:rsidRPr="005636BA">
      <w:rPr>
        <w:rStyle w:val="PageNumber"/>
        <w:sz w:val="20"/>
        <w:szCs w:val="20"/>
      </w:rPr>
      <w:instrText xml:space="preserve"> NUMPAGES </w:instrText>
    </w:r>
    <w:r w:rsidRPr="005636BA">
      <w:rPr>
        <w:rStyle w:val="PageNumber"/>
        <w:sz w:val="20"/>
        <w:szCs w:val="20"/>
      </w:rPr>
      <w:fldChar w:fldCharType="separate"/>
    </w:r>
    <w:r w:rsidR="00D30BEA">
      <w:rPr>
        <w:rStyle w:val="PageNumber"/>
        <w:noProof/>
        <w:sz w:val="20"/>
        <w:szCs w:val="20"/>
      </w:rPr>
      <w:t>39</w:t>
    </w:r>
    <w:r w:rsidRPr="005636BA">
      <w:rPr>
        <w:rStyle w:val="PageNumbe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928" w:type="dxa"/>
      <w:tblBorders>
        <w:top w:val="single" w:sz="4" w:space="0" w:color="auto"/>
      </w:tblBorders>
      <w:tblLayout w:type="fixed"/>
      <w:tblLook w:val="01E0" w:firstRow="1" w:lastRow="1" w:firstColumn="1" w:lastColumn="1" w:noHBand="0" w:noVBand="0"/>
    </w:tblPr>
    <w:tblGrid>
      <w:gridCol w:w="2565"/>
      <w:gridCol w:w="4203"/>
      <w:gridCol w:w="2160"/>
    </w:tblGrid>
    <w:tr w:rsidR="00A82B49" w14:paraId="62BF329A" w14:textId="77777777">
      <w:tc>
        <w:tcPr>
          <w:tcW w:w="2565" w:type="dxa"/>
          <w:vAlign w:val="center"/>
        </w:tcPr>
        <w:p w14:paraId="18033E30" w14:textId="77777777" w:rsidR="00A82B49" w:rsidRDefault="00A82B49">
          <w:pPr>
            <w:pStyle w:val="Footer"/>
            <w:jc w:val="center"/>
            <w:rPr>
              <w:rFonts w:ascii="Arial" w:hAnsi="Arial" w:cs="Arial"/>
              <w:sz w:val="16"/>
              <w:szCs w:val="16"/>
            </w:rPr>
          </w:pPr>
        </w:p>
      </w:tc>
      <w:tc>
        <w:tcPr>
          <w:tcW w:w="4203" w:type="dxa"/>
          <w:vAlign w:val="center"/>
        </w:tcPr>
        <w:p w14:paraId="4F757481" w14:textId="77777777" w:rsidR="00A82B49" w:rsidRDefault="00A82B49">
          <w:pPr>
            <w:pStyle w:val="Footer"/>
            <w:jc w:val="center"/>
            <w:rPr>
              <w:b/>
            </w:rPr>
          </w:pPr>
        </w:p>
      </w:tc>
      <w:tc>
        <w:tcPr>
          <w:tcW w:w="2160" w:type="dxa"/>
          <w:vAlign w:val="center"/>
        </w:tcPr>
        <w:p w14:paraId="68035420" w14:textId="77777777" w:rsidR="00A82B49" w:rsidRDefault="00A82B49">
          <w:pPr>
            <w:pStyle w:val="Footer"/>
            <w:ind w:left="1124"/>
            <w:jc w:val="center"/>
            <w:rPr>
              <w:rFonts w:ascii="Arial" w:hAnsi="Arial" w:cs="Arial"/>
              <w:sz w:val="16"/>
              <w:szCs w:val="16"/>
            </w:rPr>
          </w:pPr>
        </w:p>
      </w:tc>
    </w:tr>
    <w:tr w:rsidR="00A82B49" w14:paraId="631AACDE" w14:textId="77777777">
      <w:tc>
        <w:tcPr>
          <w:tcW w:w="2565" w:type="dxa"/>
          <w:vAlign w:val="center"/>
        </w:tcPr>
        <w:p w14:paraId="5C053C20" w14:textId="77777777" w:rsidR="00A82B49" w:rsidRDefault="00A82B49">
          <w:pPr>
            <w:pStyle w:val="Footer"/>
            <w:jc w:val="center"/>
            <w:rPr>
              <w:rFonts w:ascii="Arial" w:hAnsi="Arial" w:cs="Arial"/>
              <w:sz w:val="16"/>
              <w:szCs w:val="16"/>
            </w:rPr>
          </w:pPr>
          <w:r>
            <w:rPr>
              <w:rFonts w:ascii="Arial" w:hAnsi="Arial" w:cs="Arial"/>
              <w:sz w:val="16"/>
              <w:szCs w:val="16"/>
            </w:rPr>
            <w:t>04.01-BM/PM/HDCV/FIS 1/0</w:t>
          </w:r>
        </w:p>
      </w:tc>
      <w:tc>
        <w:tcPr>
          <w:tcW w:w="4203" w:type="dxa"/>
          <w:vAlign w:val="center"/>
        </w:tcPr>
        <w:p w14:paraId="4FE06CF8" w14:textId="77777777" w:rsidR="00A82B49" w:rsidRDefault="00A82B49">
          <w:pPr>
            <w:pStyle w:val="Footer"/>
            <w:jc w:val="center"/>
            <w:rPr>
              <w:b/>
            </w:rPr>
          </w:pPr>
          <w:r>
            <w:rPr>
              <w:b/>
            </w:rPr>
            <w:t>Internal Use</w:t>
          </w:r>
        </w:p>
      </w:tc>
      <w:tc>
        <w:tcPr>
          <w:tcW w:w="2160" w:type="dxa"/>
          <w:vAlign w:val="center"/>
        </w:tcPr>
        <w:p w14:paraId="6FC13BA9" w14:textId="77777777" w:rsidR="00A82B49" w:rsidRDefault="00A82B49">
          <w:pPr>
            <w:pStyle w:val="Footer"/>
            <w:ind w:left="1124"/>
            <w:jc w:val="center"/>
            <w:rPr>
              <w:rFonts w:ascii="Arial" w:hAnsi="Arial" w:cs="Arial"/>
              <w:sz w:val="16"/>
              <w:szCs w:val="16"/>
            </w:rPr>
          </w:pPr>
          <w:r>
            <w:rPr>
              <w:rFonts w:ascii="Arial" w:hAnsi="Arial" w:cs="Arial"/>
              <w:sz w:val="16"/>
              <w:szCs w:val="16"/>
            </w:rPr>
            <w:t xml:space="preserve">Trang </w:t>
          </w:r>
          <w:r>
            <w:rPr>
              <w:rStyle w:val="PageNumber"/>
              <w:rFonts w:ascii="Arial" w:hAnsi="Arial" w:cs="Arial"/>
              <w:sz w:val="16"/>
              <w:szCs w:val="16"/>
            </w:rPr>
            <w:fldChar w:fldCharType="begin"/>
          </w:r>
          <w:r>
            <w:rPr>
              <w:rStyle w:val="PageNumber"/>
              <w:rFonts w:ascii="Arial" w:hAnsi="Arial" w:cs="Arial"/>
              <w:sz w:val="16"/>
              <w:szCs w:val="16"/>
            </w:rPr>
            <w:instrText xml:space="preserve"> PAGE </w:instrText>
          </w:r>
          <w:r>
            <w:rPr>
              <w:rStyle w:val="PageNumber"/>
              <w:rFonts w:ascii="Arial" w:hAnsi="Arial" w:cs="Arial"/>
              <w:sz w:val="16"/>
              <w:szCs w:val="16"/>
            </w:rPr>
            <w:fldChar w:fldCharType="separate"/>
          </w:r>
          <w:r>
            <w:rPr>
              <w:rStyle w:val="PageNumber"/>
              <w:rFonts w:ascii="Arial" w:hAnsi="Arial" w:cs="Arial"/>
              <w:noProof/>
              <w:sz w:val="16"/>
              <w:szCs w:val="16"/>
            </w:rPr>
            <w:t>5</w:t>
          </w:r>
          <w:r>
            <w:rPr>
              <w:rStyle w:val="PageNumber"/>
              <w:rFonts w:ascii="Arial" w:hAnsi="Arial" w:cs="Arial"/>
              <w:sz w:val="16"/>
              <w:szCs w:val="16"/>
            </w:rPr>
            <w:fldChar w:fldCharType="end"/>
          </w:r>
          <w:r>
            <w:rPr>
              <w:rStyle w:val="PageNumber"/>
              <w:rFonts w:ascii="Arial" w:hAnsi="Arial" w:cs="Arial"/>
              <w:sz w:val="16"/>
              <w:szCs w:val="16"/>
            </w:rPr>
            <w:t>/</w:t>
          </w:r>
          <w:r>
            <w:rPr>
              <w:rStyle w:val="PageNumber"/>
              <w:rFonts w:ascii="Arial" w:hAnsi="Arial" w:cs="Arial"/>
              <w:sz w:val="16"/>
              <w:szCs w:val="16"/>
            </w:rPr>
            <w:fldChar w:fldCharType="begin"/>
          </w:r>
          <w:r>
            <w:rPr>
              <w:rStyle w:val="PageNumber"/>
              <w:rFonts w:ascii="Arial" w:hAnsi="Arial" w:cs="Arial"/>
              <w:sz w:val="16"/>
              <w:szCs w:val="16"/>
            </w:rPr>
            <w:instrText xml:space="preserve"> NUMPAGES </w:instrText>
          </w:r>
          <w:r>
            <w:rPr>
              <w:rStyle w:val="PageNumber"/>
              <w:rFonts w:ascii="Arial" w:hAnsi="Arial" w:cs="Arial"/>
              <w:sz w:val="16"/>
              <w:szCs w:val="16"/>
            </w:rPr>
            <w:fldChar w:fldCharType="separate"/>
          </w:r>
          <w:r>
            <w:rPr>
              <w:rStyle w:val="PageNumber"/>
              <w:rFonts w:ascii="Arial" w:hAnsi="Arial" w:cs="Arial"/>
              <w:noProof/>
              <w:sz w:val="16"/>
              <w:szCs w:val="16"/>
            </w:rPr>
            <w:t>77</w:t>
          </w:r>
          <w:r>
            <w:rPr>
              <w:rStyle w:val="PageNumber"/>
              <w:rFonts w:ascii="Arial" w:hAnsi="Arial" w:cs="Arial"/>
              <w:sz w:val="16"/>
              <w:szCs w:val="16"/>
            </w:rPr>
            <w:fldChar w:fldCharType="end"/>
          </w:r>
        </w:p>
      </w:tc>
    </w:tr>
  </w:tbl>
  <w:p w14:paraId="11669ED6" w14:textId="77777777" w:rsidR="00A82B49" w:rsidRDefault="00A82B49">
    <w:pPr>
      <w:pStyle w:val="Footer"/>
    </w:pPr>
  </w:p>
  <w:p w14:paraId="2CC3D2DE" w14:textId="77777777" w:rsidR="00A82B49" w:rsidRDefault="00A82B4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249E0" w14:textId="77777777" w:rsidR="000D73AE" w:rsidRDefault="000D73AE">
      <w:r>
        <w:separator/>
      </w:r>
    </w:p>
  </w:footnote>
  <w:footnote w:type="continuationSeparator" w:id="0">
    <w:p w14:paraId="10365247" w14:textId="77777777" w:rsidR="000D73AE" w:rsidRDefault="000D73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3D31D" w14:textId="00CED9E2" w:rsidR="00A82B49" w:rsidRPr="002757B1" w:rsidRDefault="00A82B49" w:rsidP="00D2409A">
    <w:pPr>
      <w:pStyle w:val="Header"/>
      <w:pBdr>
        <w:bottom w:val="single" w:sz="4" w:space="1" w:color="auto"/>
      </w:pBdr>
      <w:tabs>
        <w:tab w:val="clear" w:pos="8640"/>
        <w:tab w:val="right" w:pos="9074"/>
      </w:tabs>
      <w:spacing w:before="40" w:after="40" w:line="240" w:lineRule="atLeast"/>
      <w:rPr>
        <w:sz w:val="18"/>
        <w:szCs w:val="18"/>
      </w:rPr>
    </w:pPr>
    <w:r>
      <w:rPr>
        <w:smallCaps/>
        <w:noProof/>
        <w:szCs w:val="26"/>
      </w:rPr>
      <w:drawing>
        <wp:inline distT="0" distB="0" distL="0" distR="0" wp14:anchorId="1B61DFF3" wp14:editId="50282304">
          <wp:extent cx="476250" cy="28271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2019.jpg"/>
                  <pic:cNvPicPr/>
                </pic:nvPicPr>
                <pic:blipFill rotWithShape="1">
                  <a:blip r:embed="rId1" cstate="print">
                    <a:extLst>
                      <a:ext uri="{28A0092B-C50C-407E-A947-70E740481C1C}">
                        <a14:useLocalDpi xmlns:a14="http://schemas.microsoft.com/office/drawing/2010/main" val="0"/>
                      </a:ext>
                    </a:extLst>
                  </a:blip>
                  <a:srcRect l="11263" t="12442" r="10201" b="13394"/>
                  <a:stretch/>
                </pic:blipFill>
                <pic:spPr bwMode="auto">
                  <a:xfrm>
                    <a:off x="0" y="0"/>
                    <a:ext cx="501413" cy="297651"/>
                  </a:xfrm>
                  <a:prstGeom prst="rect">
                    <a:avLst/>
                  </a:prstGeom>
                  <a:ln>
                    <a:noFill/>
                  </a:ln>
                  <a:extLst>
                    <a:ext uri="{53640926-AAD7-44D8-BBD7-CCE9431645EC}">
                      <a14:shadowObscured xmlns:a14="http://schemas.microsoft.com/office/drawing/2010/main"/>
                    </a:ext>
                  </a:extLst>
                </pic:spPr>
              </pic:pic>
            </a:graphicData>
          </a:graphic>
        </wp:inline>
      </w:drawing>
    </w:r>
    <w:r>
      <w:rPr>
        <w:sz w:val="18"/>
        <w:szCs w:val="18"/>
      </w:rPr>
      <w:t xml:space="preserve">        BVĐKTA</w:t>
    </w:r>
    <w:r w:rsidRPr="002757B1">
      <w:rPr>
        <w:sz w:val="18"/>
        <w:szCs w:val="18"/>
      </w:rPr>
      <w:t>_URD_</w:t>
    </w:r>
    <w:r>
      <w:rPr>
        <w:sz w:val="18"/>
        <w:szCs w:val="18"/>
      </w:rPr>
      <w:t>HIS</w:t>
    </w:r>
    <w:r w:rsidRPr="002757B1">
      <w:rPr>
        <w:sz w:val="18"/>
        <w:szCs w:val="18"/>
      </w:rPr>
      <w:t xml:space="preserve"> – Tài Liệu Khảo Sát Và Phân Tích Quy Trình Nghiệp Vụ (URD)</w:t>
    </w:r>
    <w:r w:rsidRPr="002757B1">
      <w:rPr>
        <w:sz w:val="18"/>
        <w:szCs w:val="18"/>
      </w:rPr>
      <w:tab/>
      <w:t xml:space="preserve"> v1.0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06" w:type="dxa"/>
      <w:jc w:val="center"/>
      <w:tblBorders>
        <w:bottom w:val="single" w:sz="4" w:space="0" w:color="auto"/>
      </w:tblBorders>
      <w:tblLook w:val="01E0" w:firstRow="1" w:lastRow="1" w:firstColumn="1" w:lastColumn="1" w:noHBand="0" w:noVBand="0"/>
    </w:tblPr>
    <w:tblGrid>
      <w:gridCol w:w="4627"/>
      <w:gridCol w:w="4479"/>
    </w:tblGrid>
    <w:tr w:rsidR="00A82B49" w14:paraId="3A319BE5" w14:textId="77777777">
      <w:trPr>
        <w:trHeight w:val="360"/>
        <w:jc w:val="center"/>
      </w:trPr>
      <w:tc>
        <w:tcPr>
          <w:tcW w:w="4627" w:type="dxa"/>
          <w:shd w:val="clear" w:color="auto" w:fill="auto"/>
        </w:tcPr>
        <w:p w14:paraId="05B9F0B6" w14:textId="77777777" w:rsidR="00A82B49" w:rsidRDefault="00A82B49">
          <w:pPr>
            <w:pStyle w:val="Header"/>
            <w:ind w:right="-76"/>
          </w:pPr>
        </w:p>
      </w:tc>
      <w:tc>
        <w:tcPr>
          <w:tcW w:w="4479" w:type="dxa"/>
        </w:tcPr>
        <w:p w14:paraId="49541836" w14:textId="77777777" w:rsidR="00A82B49" w:rsidRDefault="00A82B49">
          <w:pPr>
            <w:pStyle w:val="Header"/>
            <w:tabs>
              <w:tab w:val="left" w:pos="6793"/>
            </w:tabs>
            <w:ind w:right="-76"/>
            <w:jc w:val="right"/>
          </w:pPr>
        </w:p>
      </w:tc>
    </w:tr>
  </w:tbl>
  <w:p w14:paraId="1C367696" w14:textId="77777777" w:rsidR="00A82B49" w:rsidRDefault="00A82B49">
    <w:pPr>
      <w:pStyle w:val="Header"/>
    </w:pPr>
  </w:p>
  <w:p w14:paraId="55FE33FA" w14:textId="77777777" w:rsidR="00A82B49" w:rsidRDefault="00A82B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489B"/>
    <w:multiLevelType w:val="hybridMultilevel"/>
    <w:tmpl w:val="E43C6AB0"/>
    <w:lvl w:ilvl="0" w:tplc="5AEA479C">
      <w:numFmt w:val="bullet"/>
      <w:pStyle w:val="B1"/>
      <w:lvlText w:val="-"/>
      <w:lvlJc w:val="left"/>
      <w:pPr>
        <w:ind w:left="720" w:hanging="360"/>
      </w:pPr>
      <w:rPr>
        <w:rFonts w:ascii="Times New Roman" w:eastAsia="Calibr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56F05"/>
    <w:multiLevelType w:val="hybridMultilevel"/>
    <w:tmpl w:val="5338FDAA"/>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AF05A11"/>
    <w:multiLevelType w:val="hybridMultilevel"/>
    <w:tmpl w:val="F7F8A4AC"/>
    <w:lvl w:ilvl="0" w:tplc="DA3E1B76">
      <w:start w:val="1"/>
      <w:numFmt w:val="bullet"/>
      <w:pStyle w:val="B3"/>
      <w:lvlText w:val=""/>
      <w:lvlJc w:val="left"/>
      <w:pPr>
        <w:ind w:left="2421" w:hanging="360"/>
      </w:pPr>
      <w:rPr>
        <w:rFonts w:ascii="Symbol" w:hAnsi="Symbol" w:hint="default"/>
      </w:rPr>
    </w:lvl>
    <w:lvl w:ilvl="1" w:tplc="04090003">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 w15:restartNumberingAfterBreak="0">
    <w:nsid w:val="0BD36039"/>
    <w:multiLevelType w:val="hybridMultilevel"/>
    <w:tmpl w:val="144C0146"/>
    <w:lvl w:ilvl="0" w:tplc="064CF462">
      <w:start w:val="1"/>
      <w:numFmt w:val="decimal"/>
      <w:lvlText w:val="%1."/>
      <w:lvlJc w:val="left"/>
      <w:pPr>
        <w:ind w:left="502"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1A9C105B"/>
    <w:multiLevelType w:val="hybridMultilevel"/>
    <w:tmpl w:val="0138369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D032C9C"/>
    <w:multiLevelType w:val="hybridMultilevel"/>
    <w:tmpl w:val="144C0146"/>
    <w:lvl w:ilvl="0" w:tplc="064CF462">
      <w:start w:val="1"/>
      <w:numFmt w:val="decimal"/>
      <w:lvlText w:val="%1."/>
      <w:lvlJc w:val="left"/>
      <w:pPr>
        <w:ind w:left="50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FFF36BB"/>
    <w:multiLevelType w:val="hybridMultilevel"/>
    <w:tmpl w:val="144C0146"/>
    <w:lvl w:ilvl="0" w:tplc="064CF462">
      <w:start w:val="1"/>
      <w:numFmt w:val="decimal"/>
      <w:lvlText w:val="%1."/>
      <w:lvlJc w:val="left"/>
      <w:pPr>
        <w:ind w:left="502"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20965680"/>
    <w:multiLevelType w:val="hybridMultilevel"/>
    <w:tmpl w:val="6772FAFC"/>
    <w:lvl w:ilvl="0" w:tplc="A99EA37C">
      <w:start w:val="10"/>
      <w:numFmt w:val="bullet"/>
      <w:lvlText w:val=""/>
      <w:lvlJc w:val="left"/>
      <w:pPr>
        <w:ind w:left="1440" w:hanging="360"/>
      </w:pPr>
      <w:rPr>
        <w:rFonts w:ascii="Symbol" w:eastAsiaTheme="minorHAnsi" w:hAnsi="Symbol" w:cstheme="minorBidi" w:hint="default"/>
        <w:color w:val="000000"/>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2A3CD1"/>
    <w:multiLevelType w:val="hybridMultilevel"/>
    <w:tmpl w:val="4D087F14"/>
    <w:lvl w:ilvl="0" w:tplc="13BC7FF4">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42411A"/>
    <w:multiLevelType w:val="hybridMultilevel"/>
    <w:tmpl w:val="6EA64924"/>
    <w:lvl w:ilvl="0" w:tplc="4E440E64">
      <w:start w:val="1"/>
      <w:numFmt w:val="bullet"/>
      <w:pStyle w:val="Normal5"/>
      <w:lvlText w:val=""/>
      <w:lvlJc w:val="left"/>
      <w:pPr>
        <w:tabs>
          <w:tab w:val="num" w:pos="3402"/>
        </w:tabs>
        <w:ind w:left="3402" w:hanging="567"/>
      </w:pPr>
      <w:rPr>
        <w:rFonts w:ascii="Symbol" w:hAnsi="Symbol" w:hint="default"/>
        <w:b w:val="0"/>
        <w:i w:val="0"/>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716DF8"/>
    <w:multiLevelType w:val="hybridMultilevel"/>
    <w:tmpl w:val="07FEDB2A"/>
    <w:lvl w:ilvl="0" w:tplc="04090001">
      <w:start w:val="1"/>
      <w:numFmt w:val="bullet"/>
      <w:lvlText w:val=""/>
      <w:lvlJc w:val="left"/>
      <w:pPr>
        <w:tabs>
          <w:tab w:val="num" w:pos="1800"/>
        </w:tabs>
        <w:ind w:left="1800" w:hanging="360"/>
      </w:pPr>
      <w:rPr>
        <w:rFonts w:ascii="Symbol" w:hAnsi="Symbol" w:hint="default"/>
      </w:rPr>
    </w:lvl>
    <w:lvl w:ilvl="1" w:tplc="210C542E">
      <w:start w:val="1"/>
      <w:numFmt w:val="bullet"/>
      <w:pStyle w:val="Style2"/>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286265A1"/>
    <w:multiLevelType w:val="multilevel"/>
    <w:tmpl w:val="1D746928"/>
    <w:lvl w:ilvl="0">
      <w:numFmt w:val="bullet"/>
      <w:lvlText w:val="-"/>
      <w:lvlJc w:val="left"/>
      <w:pPr>
        <w:ind w:left="360" w:hanging="360"/>
      </w:pPr>
      <w:rPr>
        <w:rFonts w:ascii="Arial" w:hAnsi="Arial" w:hint="default"/>
      </w:rPr>
    </w:lvl>
    <w:lvl w:ilvl="1">
      <w:start w:val="1"/>
      <w:numFmt w:val="bullet"/>
      <w:pStyle w:val="Bullet2"/>
      <w:lvlText w:val=""/>
      <w:lvlJc w:val="left"/>
      <w:pPr>
        <w:ind w:left="720" w:hanging="360"/>
      </w:pPr>
      <w:rPr>
        <w:rFonts w:ascii="Symbol" w:hAnsi="Symbol" w:hint="default"/>
        <w:sz w:val="22"/>
      </w:rPr>
    </w:lvl>
    <w:lvl w:ilvl="2">
      <w:start w:val="1"/>
      <w:numFmt w:val="bullet"/>
      <w:pStyle w:val="Bullet3"/>
      <w:lvlText w:val=""/>
      <w:lvlJc w:val="left"/>
      <w:pPr>
        <w:ind w:left="1080" w:hanging="360"/>
      </w:pPr>
      <w:rPr>
        <w:rFonts w:ascii="Wingdings" w:hAnsi="Wingdings" w:hint="default"/>
      </w:rPr>
    </w:lvl>
    <w:lvl w:ilvl="3">
      <w:start w:val="1"/>
      <w:numFmt w:val="bullet"/>
      <w:pStyle w:val="Bullet4"/>
      <w:lvlText w:val=""/>
      <w:lvlJc w:val="left"/>
      <w:pPr>
        <w:ind w:left="1440" w:hanging="360"/>
      </w:pPr>
      <w:rPr>
        <w:rFonts w:ascii="Symbol" w:hAnsi="Symbol" w:hint="default"/>
      </w:rPr>
    </w:lvl>
    <w:lvl w:ilvl="4">
      <w:start w:val="1"/>
      <w:numFmt w:val="bullet"/>
      <w:pStyle w:val="Bullet5"/>
      <w:lvlText w:val="o"/>
      <w:lvlJc w:val="left"/>
      <w:pPr>
        <w:ind w:left="1800" w:hanging="360"/>
      </w:pPr>
      <w:rPr>
        <w:rFonts w:ascii="Courier New" w:hAnsi="Courier New" w:hint="default"/>
      </w:rPr>
    </w:lvl>
    <w:lvl w:ilvl="5">
      <w:start w:val="1"/>
      <w:numFmt w:val="bullet"/>
      <w:pStyle w:val="Bullet6"/>
      <w:lvlText w:val=""/>
      <w:lvlJc w:val="left"/>
      <w:pPr>
        <w:ind w:left="2160" w:hanging="360"/>
      </w:pPr>
      <w:rPr>
        <w:rFonts w:ascii="Wingdings" w:hAnsi="Wingdings" w:hint="default"/>
      </w:rPr>
    </w:lvl>
    <w:lvl w:ilvl="6">
      <w:start w:val="1"/>
      <w:numFmt w:val="bullet"/>
      <w:pStyle w:val="Bullet7"/>
      <w:lvlText w:val=""/>
      <w:lvlJc w:val="left"/>
      <w:pPr>
        <w:ind w:left="2520" w:hanging="360"/>
      </w:pPr>
      <w:rPr>
        <w:rFonts w:ascii="Symbol" w:hAnsi="Symbol" w:hint="default"/>
      </w:rPr>
    </w:lvl>
    <w:lvl w:ilvl="7">
      <w:start w:val="1"/>
      <w:numFmt w:val="bullet"/>
      <w:pStyle w:val="Bullet8"/>
      <w:lvlText w:val="o"/>
      <w:lvlJc w:val="left"/>
      <w:pPr>
        <w:ind w:left="2880" w:hanging="360"/>
      </w:pPr>
      <w:rPr>
        <w:rFonts w:ascii="Courier New" w:hAnsi="Courier New" w:hint="default"/>
      </w:rPr>
    </w:lvl>
    <w:lvl w:ilvl="8">
      <w:start w:val="1"/>
      <w:numFmt w:val="bullet"/>
      <w:pStyle w:val="Bullet9"/>
      <w:lvlText w:val=""/>
      <w:lvlJc w:val="left"/>
      <w:pPr>
        <w:ind w:left="3240" w:hanging="360"/>
      </w:pPr>
      <w:rPr>
        <w:rFonts w:ascii="Wingdings" w:hAnsi="Wingdings" w:hint="default"/>
      </w:rPr>
    </w:lvl>
  </w:abstractNum>
  <w:abstractNum w:abstractNumId="12" w15:restartNumberingAfterBreak="0">
    <w:nsid w:val="2E047F56"/>
    <w:multiLevelType w:val="hybridMultilevel"/>
    <w:tmpl w:val="BD7010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6F91E20"/>
    <w:multiLevelType w:val="hybridMultilevel"/>
    <w:tmpl w:val="48E25D66"/>
    <w:lvl w:ilvl="0" w:tplc="449C81A0">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A866148"/>
    <w:multiLevelType w:val="hybridMultilevel"/>
    <w:tmpl w:val="AA8E923A"/>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42CB3725"/>
    <w:multiLevelType w:val="hybridMultilevel"/>
    <w:tmpl w:val="A05EADC8"/>
    <w:lvl w:ilvl="0" w:tplc="E73A6204">
      <w:numFmt w:val="bullet"/>
      <w:lvlText w:val=""/>
      <w:lvlJc w:val="left"/>
      <w:pPr>
        <w:ind w:left="1636" w:hanging="360"/>
      </w:pPr>
      <w:rPr>
        <w:rFonts w:ascii="Symbol" w:eastAsia="Times New Roman" w:hAnsi="Symbol" w:cs="Times New Roman"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6" w15:restartNumberingAfterBreak="0">
    <w:nsid w:val="45935362"/>
    <w:multiLevelType w:val="hybridMultilevel"/>
    <w:tmpl w:val="CEF421D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94095E"/>
    <w:multiLevelType w:val="hybridMultilevel"/>
    <w:tmpl w:val="F4A0218E"/>
    <w:lvl w:ilvl="0" w:tplc="9570582C">
      <w:start w:val="1"/>
      <w:numFmt w:val="bullet"/>
      <w:pStyle w:val="Normal2"/>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EF6742C"/>
    <w:multiLevelType w:val="multilevel"/>
    <w:tmpl w:val="23BC5492"/>
    <w:lvl w:ilvl="0">
      <w:start w:val="1"/>
      <w:numFmt w:val="upperRoman"/>
      <w:pStyle w:val="Heading1"/>
      <w:lvlText w:val="%1."/>
      <w:lvlJc w:val="left"/>
      <w:pPr>
        <w:ind w:left="454" w:hanging="454"/>
      </w:pPr>
      <w:rPr>
        <w:rFonts w:hint="default"/>
      </w:rPr>
    </w:lvl>
    <w:lvl w:ilvl="1">
      <w:start w:val="1"/>
      <w:numFmt w:val="decimal"/>
      <w:pStyle w:val="Heading2"/>
      <w:lvlText w:val="%1.%2."/>
      <w:lvlJc w:val="left"/>
      <w:pPr>
        <w:ind w:left="454" w:hanging="454"/>
      </w:pPr>
      <w:rPr>
        <w:rFonts w:hint="default"/>
      </w:rPr>
    </w:lvl>
    <w:lvl w:ilvl="2">
      <w:start w:val="1"/>
      <w:numFmt w:val="decimal"/>
      <w:pStyle w:val="Heading3"/>
      <w:lvlText w:val="%1.%2.%3."/>
      <w:lvlJc w:val="left"/>
      <w:pPr>
        <w:ind w:left="7514" w:hanging="567"/>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500B6AC0"/>
    <w:multiLevelType w:val="multilevel"/>
    <w:tmpl w:val="E2DC9C68"/>
    <w:lvl w:ilvl="0">
      <w:start w:val="1"/>
      <w:numFmt w:val="upperRoman"/>
      <w:pStyle w:val="FISHeading1"/>
      <w:lvlText w:val="%1."/>
      <w:lvlJc w:val="left"/>
      <w:pPr>
        <w:tabs>
          <w:tab w:val="num" w:pos="567"/>
        </w:tabs>
        <w:ind w:left="567" w:hanging="567"/>
      </w:pPr>
      <w:rPr>
        <w:rFonts w:hint="default"/>
      </w:rPr>
    </w:lvl>
    <w:lvl w:ilvl="1">
      <w:start w:val="1"/>
      <w:numFmt w:val="decimal"/>
      <w:lvlText w:val="%1.%2."/>
      <w:lvlJc w:val="left"/>
      <w:pPr>
        <w:tabs>
          <w:tab w:val="num" w:pos="709"/>
        </w:tabs>
        <w:ind w:left="709" w:hanging="709"/>
      </w:pPr>
      <w:rPr>
        <w:rFonts w:hint="default"/>
      </w:rPr>
    </w:lvl>
    <w:lvl w:ilvl="2">
      <w:start w:val="1"/>
      <w:numFmt w:val="decimal"/>
      <w:pStyle w:val="FISHeading2"/>
      <w:lvlText w:val="%1.%2.%3."/>
      <w:lvlJc w:val="left"/>
      <w:pPr>
        <w:tabs>
          <w:tab w:val="num" w:pos="992"/>
        </w:tabs>
        <w:ind w:left="992" w:hanging="992"/>
      </w:pPr>
      <w:rPr>
        <w:rFonts w:hint="default"/>
      </w:rPr>
    </w:lvl>
    <w:lvl w:ilvl="3">
      <w:start w:val="1"/>
      <w:numFmt w:val="decimal"/>
      <w:pStyle w:val="FISHeading3"/>
      <w:lvlText w:val="%1.%2.%3.%4. "/>
      <w:lvlJc w:val="left"/>
      <w:pPr>
        <w:tabs>
          <w:tab w:val="num" w:pos="1276"/>
        </w:tabs>
        <w:ind w:left="1276" w:hanging="1276"/>
      </w:pPr>
      <w:rPr>
        <w:rFonts w:hint="default"/>
      </w:rPr>
    </w:lvl>
    <w:lvl w:ilvl="4">
      <w:start w:val="1"/>
      <w:numFmt w:val="decimal"/>
      <w:pStyle w:val="FISHeading5"/>
      <w:lvlText w:val="%1.%2.%3.%4.%5."/>
      <w:lvlJc w:val="left"/>
      <w:pPr>
        <w:tabs>
          <w:tab w:val="num" w:pos="1418"/>
        </w:tabs>
        <w:ind w:left="1418" w:hanging="1418"/>
      </w:pPr>
      <w:rPr>
        <w:rFonts w:hint="default"/>
      </w:rPr>
    </w:lvl>
    <w:lvl w:ilvl="5">
      <w:start w:val="1"/>
      <w:numFmt w:val="decimal"/>
      <w:pStyle w:val="FISHeading6"/>
      <w:lvlText w:val="%1.%2.%3.%4.%5.%6. "/>
      <w:lvlJc w:val="left"/>
      <w:pPr>
        <w:tabs>
          <w:tab w:val="num" w:pos="1418"/>
        </w:tabs>
        <w:ind w:left="1418" w:hanging="1418"/>
      </w:pPr>
      <w:rPr>
        <w:rFonts w:hint="default"/>
      </w:rPr>
    </w:lvl>
    <w:lvl w:ilvl="6">
      <w:start w:val="1"/>
      <w:numFmt w:val="decimal"/>
      <w:lvlText w:val="%1.%2.%3.%4.%5.%6-%7."/>
      <w:lvlJc w:val="left"/>
      <w:pPr>
        <w:tabs>
          <w:tab w:val="num" w:pos="2804"/>
        </w:tabs>
        <w:ind w:left="2084" w:hanging="1080"/>
      </w:pPr>
      <w:rPr>
        <w:rFonts w:hint="default"/>
      </w:rPr>
    </w:lvl>
    <w:lvl w:ilvl="7">
      <w:start w:val="1"/>
      <w:numFmt w:val="decimal"/>
      <w:lvlText w:val="%1.%2.%3.%4.%5.%6.%7.%8."/>
      <w:lvlJc w:val="left"/>
      <w:pPr>
        <w:tabs>
          <w:tab w:val="num" w:pos="3524"/>
        </w:tabs>
        <w:ind w:left="2588" w:hanging="1224"/>
      </w:pPr>
      <w:rPr>
        <w:rFonts w:hint="default"/>
      </w:rPr>
    </w:lvl>
    <w:lvl w:ilvl="8">
      <w:start w:val="1"/>
      <w:numFmt w:val="decimal"/>
      <w:lvlText w:val="%1.%2.%3.%4.%5.%6.%7.%8.%9."/>
      <w:lvlJc w:val="left"/>
      <w:pPr>
        <w:tabs>
          <w:tab w:val="num" w:pos="3884"/>
        </w:tabs>
        <w:ind w:left="3164" w:hanging="1440"/>
      </w:pPr>
      <w:rPr>
        <w:rFonts w:hint="default"/>
      </w:rPr>
    </w:lvl>
  </w:abstractNum>
  <w:abstractNum w:abstractNumId="20" w15:restartNumberingAfterBreak="0">
    <w:nsid w:val="51BA0EE7"/>
    <w:multiLevelType w:val="hybridMultilevel"/>
    <w:tmpl w:val="EC146A0E"/>
    <w:lvl w:ilvl="0" w:tplc="0F28B494">
      <w:start w:val="1"/>
      <w:numFmt w:val="bullet"/>
      <w:pStyle w:val="Normal6"/>
      <w:lvlText w:val="+"/>
      <w:lvlJc w:val="left"/>
      <w:pPr>
        <w:tabs>
          <w:tab w:val="num" w:pos="3969"/>
        </w:tabs>
        <w:ind w:left="3969" w:hanging="567"/>
      </w:pPr>
      <w:rPr>
        <w:rFonts w:ascii="Segoe UI" w:hAnsi="Segoe UI"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7BA38FD"/>
    <w:multiLevelType w:val="hybridMultilevel"/>
    <w:tmpl w:val="FC88ACB4"/>
    <w:lvl w:ilvl="0" w:tplc="064CF46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2" w15:restartNumberingAfterBreak="0">
    <w:nsid w:val="587559D4"/>
    <w:multiLevelType w:val="hybridMultilevel"/>
    <w:tmpl w:val="7A7AFF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5C903CC4"/>
    <w:multiLevelType w:val="hybridMultilevel"/>
    <w:tmpl w:val="4A586EAC"/>
    <w:lvl w:ilvl="0" w:tplc="34D08744">
      <w:numFmt w:val="bullet"/>
      <w:pStyle w:val="tablebullet1"/>
      <w:lvlText w:val="-"/>
      <w:lvlJc w:val="left"/>
      <w:pPr>
        <w:ind w:left="198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CC793F"/>
    <w:multiLevelType w:val="hybridMultilevel"/>
    <w:tmpl w:val="FAB46956"/>
    <w:lvl w:ilvl="0" w:tplc="3924AD7C">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DA51B69"/>
    <w:multiLevelType w:val="hybridMultilevel"/>
    <w:tmpl w:val="CEF421D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8F2178"/>
    <w:multiLevelType w:val="hybridMultilevel"/>
    <w:tmpl w:val="ED5C63DC"/>
    <w:lvl w:ilvl="0" w:tplc="7D8241B4">
      <w:start w:val="1"/>
      <w:numFmt w:val="bullet"/>
      <w:pStyle w:val="B2"/>
      <w:lvlText w:val=""/>
      <w:lvlJc w:val="left"/>
      <w:pPr>
        <w:ind w:left="207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71AD3B8B"/>
    <w:multiLevelType w:val="hybridMultilevel"/>
    <w:tmpl w:val="16CAC248"/>
    <w:name w:val="5"/>
    <w:lvl w:ilvl="0" w:tplc="FFFFFFFF">
      <w:start w:val="1"/>
      <w:numFmt w:val="decimal"/>
      <w:lvlText w:val="%1"/>
      <w:lvlJc w:val="left"/>
      <w:pPr>
        <w:tabs>
          <w:tab w:val="num" w:pos="72"/>
        </w:tabs>
        <w:ind w:left="72" w:firstLine="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15:restartNumberingAfterBreak="0">
    <w:nsid w:val="73E55D35"/>
    <w:multiLevelType w:val="hybridMultilevel"/>
    <w:tmpl w:val="E47A9AD0"/>
    <w:lvl w:ilvl="0" w:tplc="7D4C6E9C">
      <w:start w:val="1"/>
      <w:numFmt w:val="bullet"/>
      <w:pStyle w:val="Normal3"/>
      <w:lvlText w:val=""/>
      <w:lvlJc w:val="left"/>
      <w:pPr>
        <w:tabs>
          <w:tab w:val="num" w:pos="2268"/>
        </w:tabs>
        <w:ind w:left="2268" w:hanging="56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47A3A41"/>
    <w:multiLevelType w:val="hybridMultilevel"/>
    <w:tmpl w:val="BAB8C554"/>
    <w:lvl w:ilvl="0" w:tplc="BE0C5A76">
      <w:start w:val="1"/>
      <w:numFmt w:val="bullet"/>
      <w:pStyle w:val="B4"/>
      <w:lvlText w:val=""/>
      <w:lvlJc w:val="left"/>
      <w:pPr>
        <w:ind w:left="2628"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134FE"/>
    <w:multiLevelType w:val="hybridMultilevel"/>
    <w:tmpl w:val="DD00DA2E"/>
    <w:lvl w:ilvl="0" w:tplc="8E480854">
      <w:start w:val="1"/>
      <w:numFmt w:val="bullet"/>
      <w:pStyle w:val="Normal1"/>
      <w:lvlText w:val=""/>
      <w:lvlJc w:val="left"/>
      <w:pPr>
        <w:tabs>
          <w:tab w:val="num" w:pos="1134"/>
        </w:tabs>
        <w:ind w:left="1134" w:hanging="567"/>
      </w:pPr>
      <w:rPr>
        <w:rFonts w:ascii="Symbol" w:eastAsia="VNI-DOS Sample Font" w:hAnsi="Symbol" w:cs="VNI-DOS Sample Font" w:hint="default"/>
      </w:rPr>
    </w:lvl>
    <w:lvl w:ilvl="1" w:tplc="457C189C">
      <w:start w:val="1"/>
      <w:numFmt w:val="bullet"/>
      <w:pStyle w:val="Normal1"/>
      <w:lvlText w:val="o"/>
      <w:lvlJc w:val="left"/>
      <w:pPr>
        <w:tabs>
          <w:tab w:val="num" w:pos="360"/>
        </w:tabs>
        <w:ind w:left="360" w:hanging="360"/>
      </w:pPr>
      <w:rPr>
        <w:rFonts w:ascii="Courier New" w:hAnsi="Courier New" w:hint="default"/>
      </w:rPr>
    </w:lvl>
    <w:lvl w:ilvl="2" w:tplc="0409001B">
      <w:start w:val="1"/>
      <w:numFmt w:val="lowerRoman"/>
      <w:lvlText w:val="%3."/>
      <w:lvlJc w:val="right"/>
      <w:pPr>
        <w:tabs>
          <w:tab w:val="num" w:pos="288"/>
        </w:tabs>
        <w:ind w:left="288" w:hanging="180"/>
      </w:pPr>
    </w:lvl>
    <w:lvl w:ilvl="3" w:tplc="0409000F">
      <w:start w:val="1"/>
      <w:numFmt w:val="decimal"/>
      <w:lvlText w:val="%4."/>
      <w:lvlJc w:val="left"/>
      <w:pPr>
        <w:tabs>
          <w:tab w:val="num" w:pos="1008"/>
        </w:tabs>
        <w:ind w:left="1008" w:hanging="360"/>
      </w:pPr>
    </w:lvl>
    <w:lvl w:ilvl="4" w:tplc="04090019">
      <w:start w:val="1"/>
      <w:numFmt w:val="lowerLetter"/>
      <w:lvlText w:val="%5."/>
      <w:lvlJc w:val="left"/>
      <w:pPr>
        <w:tabs>
          <w:tab w:val="num" w:pos="1728"/>
        </w:tabs>
        <w:ind w:left="1728" w:hanging="360"/>
      </w:pPr>
    </w:lvl>
    <w:lvl w:ilvl="5" w:tplc="0409001B">
      <w:start w:val="1"/>
      <w:numFmt w:val="lowerRoman"/>
      <w:lvlText w:val="%6."/>
      <w:lvlJc w:val="right"/>
      <w:pPr>
        <w:tabs>
          <w:tab w:val="num" w:pos="2448"/>
        </w:tabs>
        <w:ind w:left="2448" w:hanging="180"/>
      </w:pPr>
    </w:lvl>
    <w:lvl w:ilvl="6" w:tplc="0409000F" w:tentative="1">
      <w:start w:val="1"/>
      <w:numFmt w:val="decimal"/>
      <w:lvlText w:val="%7."/>
      <w:lvlJc w:val="left"/>
      <w:pPr>
        <w:tabs>
          <w:tab w:val="num" w:pos="3168"/>
        </w:tabs>
        <w:ind w:left="3168" w:hanging="360"/>
      </w:pPr>
    </w:lvl>
    <w:lvl w:ilvl="7" w:tplc="04090019" w:tentative="1">
      <w:start w:val="1"/>
      <w:numFmt w:val="lowerLetter"/>
      <w:lvlText w:val="%8."/>
      <w:lvlJc w:val="left"/>
      <w:pPr>
        <w:tabs>
          <w:tab w:val="num" w:pos="3888"/>
        </w:tabs>
        <w:ind w:left="3888" w:hanging="360"/>
      </w:pPr>
    </w:lvl>
    <w:lvl w:ilvl="8" w:tplc="0409001B" w:tentative="1">
      <w:start w:val="1"/>
      <w:numFmt w:val="lowerRoman"/>
      <w:lvlText w:val="%9."/>
      <w:lvlJc w:val="right"/>
      <w:pPr>
        <w:tabs>
          <w:tab w:val="num" w:pos="4608"/>
        </w:tabs>
        <w:ind w:left="4608" w:hanging="180"/>
      </w:pPr>
    </w:lvl>
  </w:abstractNum>
  <w:abstractNum w:abstractNumId="31" w15:restartNumberingAfterBreak="0">
    <w:nsid w:val="78E64FBF"/>
    <w:multiLevelType w:val="multilevel"/>
    <w:tmpl w:val="B1A6DA9E"/>
    <w:styleLink w:val="Style4"/>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2" w15:restartNumberingAfterBreak="0">
    <w:nsid w:val="7A3D38E5"/>
    <w:multiLevelType w:val="multilevel"/>
    <w:tmpl w:val="0409001D"/>
    <w:styleLink w:val="Style1"/>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rPr>
        <w:rFonts w:ascii="Verdana" w:hAnsi="Verdana"/>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7BC16D5A"/>
    <w:multiLevelType w:val="hybridMultilevel"/>
    <w:tmpl w:val="CEF421D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214A0B"/>
    <w:multiLevelType w:val="hybridMultilevel"/>
    <w:tmpl w:val="CA443296"/>
    <w:lvl w:ilvl="0" w:tplc="03B6C616">
      <w:numFmt w:val="bullet"/>
      <w:lvlText w:val="-"/>
      <w:lvlJc w:val="left"/>
      <w:pPr>
        <w:ind w:left="2345" w:hanging="360"/>
      </w:pPr>
      <w:rPr>
        <w:rFonts w:ascii="Times New Roman" w:eastAsia="Times New Roman" w:hAnsi="Times New Roman" w:cs="Times New Roman"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5" w15:restartNumberingAfterBreak="0">
    <w:nsid w:val="7DBF6CE6"/>
    <w:multiLevelType w:val="hybridMultilevel"/>
    <w:tmpl w:val="FF0C12D6"/>
    <w:lvl w:ilvl="0" w:tplc="0304127A">
      <w:start w:val="1"/>
      <w:numFmt w:val="bullet"/>
      <w:pStyle w:val="Tablebullet2"/>
      <w:lvlText w:val=""/>
      <w:lvlJc w:val="left"/>
      <w:pPr>
        <w:ind w:left="895" w:hanging="360"/>
      </w:pPr>
      <w:rPr>
        <w:rFonts w:ascii="Symbol" w:hAnsi="Symbol" w:hint="default"/>
      </w:rPr>
    </w:lvl>
    <w:lvl w:ilvl="1" w:tplc="04090003" w:tentative="1">
      <w:start w:val="1"/>
      <w:numFmt w:val="bullet"/>
      <w:lvlText w:val="o"/>
      <w:lvlJc w:val="left"/>
      <w:pPr>
        <w:ind w:left="1615" w:hanging="360"/>
      </w:pPr>
      <w:rPr>
        <w:rFonts w:ascii="Courier New" w:hAnsi="Courier New" w:cs="Courier New" w:hint="default"/>
      </w:rPr>
    </w:lvl>
    <w:lvl w:ilvl="2" w:tplc="04090005" w:tentative="1">
      <w:start w:val="1"/>
      <w:numFmt w:val="bullet"/>
      <w:lvlText w:val=""/>
      <w:lvlJc w:val="left"/>
      <w:pPr>
        <w:ind w:left="2335" w:hanging="360"/>
      </w:pPr>
      <w:rPr>
        <w:rFonts w:ascii="Wingdings" w:hAnsi="Wingdings" w:hint="default"/>
      </w:rPr>
    </w:lvl>
    <w:lvl w:ilvl="3" w:tplc="04090001" w:tentative="1">
      <w:start w:val="1"/>
      <w:numFmt w:val="bullet"/>
      <w:lvlText w:val=""/>
      <w:lvlJc w:val="left"/>
      <w:pPr>
        <w:ind w:left="3055" w:hanging="360"/>
      </w:pPr>
      <w:rPr>
        <w:rFonts w:ascii="Symbol" w:hAnsi="Symbol" w:hint="default"/>
      </w:rPr>
    </w:lvl>
    <w:lvl w:ilvl="4" w:tplc="04090003" w:tentative="1">
      <w:start w:val="1"/>
      <w:numFmt w:val="bullet"/>
      <w:lvlText w:val="o"/>
      <w:lvlJc w:val="left"/>
      <w:pPr>
        <w:ind w:left="3775" w:hanging="360"/>
      </w:pPr>
      <w:rPr>
        <w:rFonts w:ascii="Courier New" w:hAnsi="Courier New" w:cs="Courier New" w:hint="default"/>
      </w:rPr>
    </w:lvl>
    <w:lvl w:ilvl="5" w:tplc="04090005" w:tentative="1">
      <w:start w:val="1"/>
      <w:numFmt w:val="bullet"/>
      <w:lvlText w:val=""/>
      <w:lvlJc w:val="left"/>
      <w:pPr>
        <w:ind w:left="4495" w:hanging="360"/>
      </w:pPr>
      <w:rPr>
        <w:rFonts w:ascii="Wingdings" w:hAnsi="Wingdings" w:hint="default"/>
      </w:rPr>
    </w:lvl>
    <w:lvl w:ilvl="6" w:tplc="04090001" w:tentative="1">
      <w:start w:val="1"/>
      <w:numFmt w:val="bullet"/>
      <w:lvlText w:val=""/>
      <w:lvlJc w:val="left"/>
      <w:pPr>
        <w:ind w:left="5215" w:hanging="360"/>
      </w:pPr>
      <w:rPr>
        <w:rFonts w:ascii="Symbol" w:hAnsi="Symbol" w:hint="default"/>
      </w:rPr>
    </w:lvl>
    <w:lvl w:ilvl="7" w:tplc="04090003" w:tentative="1">
      <w:start w:val="1"/>
      <w:numFmt w:val="bullet"/>
      <w:lvlText w:val="o"/>
      <w:lvlJc w:val="left"/>
      <w:pPr>
        <w:ind w:left="5935" w:hanging="360"/>
      </w:pPr>
      <w:rPr>
        <w:rFonts w:ascii="Courier New" w:hAnsi="Courier New" w:cs="Courier New" w:hint="default"/>
      </w:rPr>
    </w:lvl>
    <w:lvl w:ilvl="8" w:tplc="04090005" w:tentative="1">
      <w:start w:val="1"/>
      <w:numFmt w:val="bullet"/>
      <w:lvlText w:val=""/>
      <w:lvlJc w:val="left"/>
      <w:pPr>
        <w:ind w:left="6655" w:hanging="360"/>
      </w:pPr>
      <w:rPr>
        <w:rFonts w:ascii="Wingdings" w:hAnsi="Wingdings" w:hint="default"/>
      </w:rPr>
    </w:lvl>
  </w:abstractNum>
  <w:abstractNum w:abstractNumId="36" w15:restartNumberingAfterBreak="0">
    <w:nsid w:val="7E2A70E2"/>
    <w:multiLevelType w:val="hybridMultilevel"/>
    <w:tmpl w:val="1160DAE8"/>
    <w:lvl w:ilvl="0" w:tplc="B5D0826C">
      <w:numFmt w:val="bullet"/>
      <w:lvlText w:val=""/>
      <w:lvlJc w:val="left"/>
      <w:pPr>
        <w:ind w:left="720" w:hanging="360"/>
      </w:pPr>
      <w:rPr>
        <w:rFonts w:ascii="Wingdings" w:eastAsiaTheme="minorHAnsi" w:hAnsi="Wingdings" w:cs="Times New Roman" w:hint="default"/>
        <w:color w:val="000000" w:themeColor="text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7E08D3"/>
    <w:multiLevelType w:val="hybridMultilevel"/>
    <w:tmpl w:val="CA0CE544"/>
    <w:lvl w:ilvl="0" w:tplc="16806E56">
      <w:start w:val="1"/>
      <w:numFmt w:val="bullet"/>
      <w:pStyle w:val="Normal4"/>
      <w:lvlText w:val="o"/>
      <w:lvlJc w:val="left"/>
      <w:pPr>
        <w:tabs>
          <w:tab w:val="num" w:pos="2835"/>
        </w:tabs>
        <w:ind w:left="2835" w:hanging="567"/>
      </w:pPr>
      <w:rPr>
        <w:rFonts w:ascii="Courier New" w:hAnsi="Courier New" w:hint="default"/>
        <w:b w:val="0"/>
        <w:i w:val="0"/>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F220A28"/>
    <w:multiLevelType w:val="multilevel"/>
    <w:tmpl w:val="7B561C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30"/>
      <w:isLgl/>
      <w:lvlText w:val="%1.%2.%3."/>
      <w:lvlJc w:val="left"/>
      <w:pPr>
        <w:ind w:left="1080" w:hanging="720"/>
      </w:pPr>
      <w:rPr>
        <w:rFonts w:hint="default"/>
      </w:rPr>
    </w:lvl>
    <w:lvl w:ilvl="3">
      <w:start w:val="1"/>
      <w:numFmt w:val="decimal"/>
      <w:pStyle w:val="heading40"/>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581960293">
    <w:abstractNumId w:val="21"/>
  </w:num>
  <w:num w:numId="2" w16cid:durableId="1914850652">
    <w:abstractNumId w:val="30"/>
  </w:num>
  <w:num w:numId="3" w16cid:durableId="829101517">
    <w:abstractNumId w:val="10"/>
  </w:num>
  <w:num w:numId="4" w16cid:durableId="673533311">
    <w:abstractNumId w:val="32"/>
  </w:num>
  <w:num w:numId="5" w16cid:durableId="1105030108">
    <w:abstractNumId w:val="5"/>
  </w:num>
  <w:num w:numId="6" w16cid:durableId="50663968">
    <w:abstractNumId w:val="17"/>
  </w:num>
  <w:num w:numId="7" w16cid:durableId="190341520">
    <w:abstractNumId w:val="28"/>
  </w:num>
  <w:num w:numId="8" w16cid:durableId="130172391">
    <w:abstractNumId w:val="37"/>
  </w:num>
  <w:num w:numId="9" w16cid:durableId="2127233493">
    <w:abstractNumId w:val="9"/>
  </w:num>
  <w:num w:numId="10" w16cid:durableId="1547791331">
    <w:abstractNumId w:val="20"/>
  </w:num>
  <w:num w:numId="11" w16cid:durableId="1945454832">
    <w:abstractNumId w:val="19"/>
  </w:num>
  <w:num w:numId="12" w16cid:durableId="1217468734">
    <w:abstractNumId w:val="29"/>
  </w:num>
  <w:num w:numId="13" w16cid:durableId="1695380543">
    <w:abstractNumId w:val="31"/>
  </w:num>
  <w:num w:numId="14" w16cid:durableId="397172625">
    <w:abstractNumId w:val="26"/>
  </w:num>
  <w:num w:numId="15" w16cid:durableId="1537236012">
    <w:abstractNumId w:val="2"/>
  </w:num>
  <w:num w:numId="16" w16cid:durableId="827329859">
    <w:abstractNumId w:val="11"/>
  </w:num>
  <w:num w:numId="17" w16cid:durableId="2141219656">
    <w:abstractNumId w:val="38"/>
  </w:num>
  <w:num w:numId="18" w16cid:durableId="678197111">
    <w:abstractNumId w:val="23"/>
  </w:num>
  <w:num w:numId="19" w16cid:durableId="1885479393">
    <w:abstractNumId w:val="35"/>
  </w:num>
  <w:num w:numId="20" w16cid:durableId="663434523">
    <w:abstractNumId w:val="12"/>
  </w:num>
  <w:num w:numId="21" w16cid:durableId="13198482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7575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4095087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1602988">
    <w:abstractNumId w:val="0"/>
  </w:num>
  <w:num w:numId="25" w16cid:durableId="12116520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968289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6588082">
    <w:abstractNumId w:val="18"/>
  </w:num>
  <w:num w:numId="28" w16cid:durableId="757092736">
    <w:abstractNumId w:val="16"/>
  </w:num>
  <w:num w:numId="29" w16cid:durableId="806628672">
    <w:abstractNumId w:val="25"/>
  </w:num>
  <w:num w:numId="30" w16cid:durableId="1810004111">
    <w:abstractNumId w:val="33"/>
  </w:num>
  <w:num w:numId="31" w16cid:durableId="1304580253">
    <w:abstractNumId w:val="13"/>
  </w:num>
  <w:num w:numId="32" w16cid:durableId="572935443">
    <w:abstractNumId w:val="34"/>
  </w:num>
  <w:num w:numId="33" w16cid:durableId="715861381">
    <w:abstractNumId w:val="18"/>
  </w:num>
  <w:num w:numId="34" w16cid:durableId="1121338308">
    <w:abstractNumId w:val="18"/>
  </w:num>
  <w:num w:numId="35" w16cid:durableId="608314043">
    <w:abstractNumId w:val="18"/>
  </w:num>
  <w:num w:numId="36" w16cid:durableId="249697831">
    <w:abstractNumId w:val="18"/>
  </w:num>
  <w:num w:numId="37" w16cid:durableId="366151366">
    <w:abstractNumId w:val="18"/>
  </w:num>
  <w:num w:numId="38" w16cid:durableId="2138136277">
    <w:abstractNumId w:val="18"/>
  </w:num>
  <w:num w:numId="39" w16cid:durableId="1346901732">
    <w:abstractNumId w:val="18"/>
  </w:num>
  <w:num w:numId="40" w16cid:durableId="1841581621">
    <w:abstractNumId w:val="36"/>
  </w:num>
  <w:num w:numId="41" w16cid:durableId="1686785447">
    <w:abstractNumId w:val="15"/>
  </w:num>
  <w:num w:numId="42" w16cid:durableId="1758134287">
    <w:abstractNumId w:val="8"/>
  </w:num>
  <w:num w:numId="43" w16cid:durableId="1695500453">
    <w:abstractNumId w:val="7"/>
  </w:num>
  <w:num w:numId="44" w16cid:durableId="1411539829">
    <w:abstractNumId w:val="22"/>
  </w:num>
  <w:num w:numId="45" w16cid:durableId="766802910">
    <w:abstractNumId w:val="24"/>
  </w:num>
  <w:num w:numId="46" w16cid:durableId="1801340872">
    <w:abstractNumId w:val="18"/>
  </w:num>
  <w:num w:numId="47" w16cid:durableId="1341929549">
    <w:abstractNumId w:val="18"/>
  </w:num>
  <w:num w:numId="48" w16cid:durableId="1842545964">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0"/>
  <w:activeWritingStyle w:appName="MSWord" w:lang="es-ES_tradnl" w:vendorID="64" w:dllVersion="6" w:nlCheck="1" w:checkStyle="0"/>
  <w:activeWritingStyle w:appName="MSWord" w:lang="en-GB" w:vendorID="64" w:dllVersion="6" w:nlCheck="1" w:checkStyle="0"/>
  <w:activeWritingStyle w:appName="MSWord" w:lang="en-US" w:vendorID="64" w:dllVersion="4096" w:nlCheck="1" w:checkStyle="0"/>
  <w:activeWritingStyle w:appName="MSWord" w:lang="es-ES_tradnl" w:vendorID="64" w:dllVersion="4096" w:nlCheck="1" w:checkStyle="0"/>
  <w:activeWritingStyle w:appName="MSWord" w:lang="en-US" w:vendorID="64" w:dllVersion="0" w:nlCheck="1" w:checkStyle="0"/>
  <w:activeWritingStyle w:appName="MSWord" w:lang="es-ES_tradnl" w:vendorID="64" w:dllVersion="0" w:nlCheck="1" w:checkStyle="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81E"/>
    <w:rsid w:val="00001370"/>
    <w:rsid w:val="00001CA9"/>
    <w:rsid w:val="000022D6"/>
    <w:rsid w:val="0000274B"/>
    <w:rsid w:val="00003305"/>
    <w:rsid w:val="00003F74"/>
    <w:rsid w:val="00004163"/>
    <w:rsid w:val="00004794"/>
    <w:rsid w:val="00004FDD"/>
    <w:rsid w:val="00006DA1"/>
    <w:rsid w:val="0001056D"/>
    <w:rsid w:val="00010861"/>
    <w:rsid w:val="00010D56"/>
    <w:rsid w:val="00010E6E"/>
    <w:rsid w:val="000124E6"/>
    <w:rsid w:val="0001253D"/>
    <w:rsid w:val="00012D64"/>
    <w:rsid w:val="00015425"/>
    <w:rsid w:val="000155A7"/>
    <w:rsid w:val="00015847"/>
    <w:rsid w:val="00016D58"/>
    <w:rsid w:val="00017BB2"/>
    <w:rsid w:val="00020319"/>
    <w:rsid w:val="00021B3C"/>
    <w:rsid w:val="00021CFA"/>
    <w:rsid w:val="0002299D"/>
    <w:rsid w:val="00022B3C"/>
    <w:rsid w:val="00024CB5"/>
    <w:rsid w:val="00025BB3"/>
    <w:rsid w:val="00025ECA"/>
    <w:rsid w:val="000260E4"/>
    <w:rsid w:val="00026971"/>
    <w:rsid w:val="00027B86"/>
    <w:rsid w:val="00030AB3"/>
    <w:rsid w:val="00031447"/>
    <w:rsid w:val="00031889"/>
    <w:rsid w:val="000321DA"/>
    <w:rsid w:val="000321DD"/>
    <w:rsid w:val="00032A05"/>
    <w:rsid w:val="000335A2"/>
    <w:rsid w:val="00033715"/>
    <w:rsid w:val="000337D4"/>
    <w:rsid w:val="0003441A"/>
    <w:rsid w:val="000346DD"/>
    <w:rsid w:val="00034954"/>
    <w:rsid w:val="00034ADD"/>
    <w:rsid w:val="0003527A"/>
    <w:rsid w:val="00035748"/>
    <w:rsid w:val="00035AE3"/>
    <w:rsid w:val="00035EC1"/>
    <w:rsid w:val="00037106"/>
    <w:rsid w:val="00037607"/>
    <w:rsid w:val="00037A87"/>
    <w:rsid w:val="000419C9"/>
    <w:rsid w:val="00042C08"/>
    <w:rsid w:val="000447B5"/>
    <w:rsid w:val="00044F68"/>
    <w:rsid w:val="0004511F"/>
    <w:rsid w:val="00045C9C"/>
    <w:rsid w:val="000461EB"/>
    <w:rsid w:val="000503F4"/>
    <w:rsid w:val="000511A4"/>
    <w:rsid w:val="00051578"/>
    <w:rsid w:val="000519D7"/>
    <w:rsid w:val="00051E7C"/>
    <w:rsid w:val="00052358"/>
    <w:rsid w:val="0005279D"/>
    <w:rsid w:val="00052C45"/>
    <w:rsid w:val="000539F7"/>
    <w:rsid w:val="00054A21"/>
    <w:rsid w:val="00054A22"/>
    <w:rsid w:val="00055C67"/>
    <w:rsid w:val="000604BD"/>
    <w:rsid w:val="000604ED"/>
    <w:rsid w:val="00060678"/>
    <w:rsid w:val="000611EF"/>
    <w:rsid w:val="00062716"/>
    <w:rsid w:val="0006302D"/>
    <w:rsid w:val="0006302F"/>
    <w:rsid w:val="000634B4"/>
    <w:rsid w:val="00064230"/>
    <w:rsid w:val="00067DBB"/>
    <w:rsid w:val="0007057B"/>
    <w:rsid w:val="00070875"/>
    <w:rsid w:val="00071C21"/>
    <w:rsid w:val="000734EE"/>
    <w:rsid w:val="000737D8"/>
    <w:rsid w:val="00073B62"/>
    <w:rsid w:val="000744D7"/>
    <w:rsid w:val="00075A67"/>
    <w:rsid w:val="000777ED"/>
    <w:rsid w:val="00077CA1"/>
    <w:rsid w:val="000809BD"/>
    <w:rsid w:val="000811DB"/>
    <w:rsid w:val="000817E1"/>
    <w:rsid w:val="00082D06"/>
    <w:rsid w:val="0008301C"/>
    <w:rsid w:val="000832E1"/>
    <w:rsid w:val="00083B92"/>
    <w:rsid w:val="000840FD"/>
    <w:rsid w:val="00084354"/>
    <w:rsid w:val="00084E0F"/>
    <w:rsid w:val="000851C0"/>
    <w:rsid w:val="00085D1B"/>
    <w:rsid w:val="000868C9"/>
    <w:rsid w:val="000870CC"/>
    <w:rsid w:val="00090460"/>
    <w:rsid w:val="00090DA0"/>
    <w:rsid w:val="00091344"/>
    <w:rsid w:val="00092212"/>
    <w:rsid w:val="00092CDF"/>
    <w:rsid w:val="000930B1"/>
    <w:rsid w:val="00093D64"/>
    <w:rsid w:val="0009485D"/>
    <w:rsid w:val="00095FD0"/>
    <w:rsid w:val="00096BC9"/>
    <w:rsid w:val="000970ED"/>
    <w:rsid w:val="0009724E"/>
    <w:rsid w:val="000972F5"/>
    <w:rsid w:val="000977EB"/>
    <w:rsid w:val="000A02BC"/>
    <w:rsid w:val="000A1B07"/>
    <w:rsid w:val="000A362A"/>
    <w:rsid w:val="000A4E83"/>
    <w:rsid w:val="000A74A1"/>
    <w:rsid w:val="000A79A5"/>
    <w:rsid w:val="000B0233"/>
    <w:rsid w:val="000B0E0C"/>
    <w:rsid w:val="000B1271"/>
    <w:rsid w:val="000B1D53"/>
    <w:rsid w:val="000B2AE2"/>
    <w:rsid w:val="000B37C1"/>
    <w:rsid w:val="000B4135"/>
    <w:rsid w:val="000B5301"/>
    <w:rsid w:val="000B57FD"/>
    <w:rsid w:val="000B68BA"/>
    <w:rsid w:val="000B6CD9"/>
    <w:rsid w:val="000B7639"/>
    <w:rsid w:val="000B7BA6"/>
    <w:rsid w:val="000C1EFC"/>
    <w:rsid w:val="000C2261"/>
    <w:rsid w:val="000C2F70"/>
    <w:rsid w:val="000C3216"/>
    <w:rsid w:val="000C3DC6"/>
    <w:rsid w:val="000C40EA"/>
    <w:rsid w:val="000C46B6"/>
    <w:rsid w:val="000C46FD"/>
    <w:rsid w:val="000C4EAC"/>
    <w:rsid w:val="000C5B81"/>
    <w:rsid w:val="000C6003"/>
    <w:rsid w:val="000C622C"/>
    <w:rsid w:val="000C6741"/>
    <w:rsid w:val="000C6B81"/>
    <w:rsid w:val="000C7203"/>
    <w:rsid w:val="000C727F"/>
    <w:rsid w:val="000C7A30"/>
    <w:rsid w:val="000D2928"/>
    <w:rsid w:val="000D3525"/>
    <w:rsid w:val="000D38DE"/>
    <w:rsid w:val="000D39AC"/>
    <w:rsid w:val="000D4898"/>
    <w:rsid w:val="000D4B20"/>
    <w:rsid w:val="000D5219"/>
    <w:rsid w:val="000D5A2B"/>
    <w:rsid w:val="000D5CE4"/>
    <w:rsid w:val="000D5D11"/>
    <w:rsid w:val="000D6422"/>
    <w:rsid w:val="000D6A36"/>
    <w:rsid w:val="000D6D06"/>
    <w:rsid w:val="000D73AE"/>
    <w:rsid w:val="000E06B7"/>
    <w:rsid w:val="000E0FDD"/>
    <w:rsid w:val="000E1F75"/>
    <w:rsid w:val="000E3BCE"/>
    <w:rsid w:val="000E3D27"/>
    <w:rsid w:val="000E3D4E"/>
    <w:rsid w:val="000E6085"/>
    <w:rsid w:val="000E6802"/>
    <w:rsid w:val="000E796C"/>
    <w:rsid w:val="000E7B09"/>
    <w:rsid w:val="000F1F9B"/>
    <w:rsid w:val="000F2F3E"/>
    <w:rsid w:val="000F3070"/>
    <w:rsid w:val="000F3B2F"/>
    <w:rsid w:val="000F3B94"/>
    <w:rsid w:val="000F3EA5"/>
    <w:rsid w:val="000F4E89"/>
    <w:rsid w:val="000F658E"/>
    <w:rsid w:val="000F72D5"/>
    <w:rsid w:val="00100990"/>
    <w:rsid w:val="001018E8"/>
    <w:rsid w:val="00102171"/>
    <w:rsid w:val="00102C9D"/>
    <w:rsid w:val="00103A31"/>
    <w:rsid w:val="00103D4E"/>
    <w:rsid w:val="00103EA3"/>
    <w:rsid w:val="0010402C"/>
    <w:rsid w:val="0010411E"/>
    <w:rsid w:val="0010434A"/>
    <w:rsid w:val="00106E19"/>
    <w:rsid w:val="001070BA"/>
    <w:rsid w:val="001079D3"/>
    <w:rsid w:val="00110302"/>
    <w:rsid w:val="001104C7"/>
    <w:rsid w:val="00110621"/>
    <w:rsid w:val="00110AB0"/>
    <w:rsid w:val="00111CE6"/>
    <w:rsid w:val="00111E75"/>
    <w:rsid w:val="00111FB3"/>
    <w:rsid w:val="001120EB"/>
    <w:rsid w:val="001129CF"/>
    <w:rsid w:val="00113B8C"/>
    <w:rsid w:val="00114AA5"/>
    <w:rsid w:val="00116B0E"/>
    <w:rsid w:val="00116F85"/>
    <w:rsid w:val="00117DCB"/>
    <w:rsid w:val="00117E64"/>
    <w:rsid w:val="0012159E"/>
    <w:rsid w:val="001216B4"/>
    <w:rsid w:val="001216DF"/>
    <w:rsid w:val="00121CFA"/>
    <w:rsid w:val="00121F65"/>
    <w:rsid w:val="00121FBD"/>
    <w:rsid w:val="00122328"/>
    <w:rsid w:val="001225B9"/>
    <w:rsid w:val="0012329C"/>
    <w:rsid w:val="0012364E"/>
    <w:rsid w:val="0012370A"/>
    <w:rsid w:val="00125762"/>
    <w:rsid w:val="001262B7"/>
    <w:rsid w:val="00126319"/>
    <w:rsid w:val="00127660"/>
    <w:rsid w:val="00127980"/>
    <w:rsid w:val="00127C62"/>
    <w:rsid w:val="001300AF"/>
    <w:rsid w:val="0013056F"/>
    <w:rsid w:val="00130BEE"/>
    <w:rsid w:val="00130E97"/>
    <w:rsid w:val="00130FDC"/>
    <w:rsid w:val="001316A9"/>
    <w:rsid w:val="001316B4"/>
    <w:rsid w:val="00131BB4"/>
    <w:rsid w:val="001321A0"/>
    <w:rsid w:val="00132BE0"/>
    <w:rsid w:val="00132FEF"/>
    <w:rsid w:val="00133852"/>
    <w:rsid w:val="0013391A"/>
    <w:rsid w:val="00133CD4"/>
    <w:rsid w:val="0013481D"/>
    <w:rsid w:val="00134A0A"/>
    <w:rsid w:val="001356CD"/>
    <w:rsid w:val="0013596E"/>
    <w:rsid w:val="0013678D"/>
    <w:rsid w:val="0013703F"/>
    <w:rsid w:val="00137380"/>
    <w:rsid w:val="00137546"/>
    <w:rsid w:val="00137EAD"/>
    <w:rsid w:val="001400E4"/>
    <w:rsid w:val="00140B49"/>
    <w:rsid w:val="00140D84"/>
    <w:rsid w:val="00140E79"/>
    <w:rsid w:val="00141531"/>
    <w:rsid w:val="00142101"/>
    <w:rsid w:val="001421CD"/>
    <w:rsid w:val="0014254D"/>
    <w:rsid w:val="0014264F"/>
    <w:rsid w:val="00142CD1"/>
    <w:rsid w:val="00143B39"/>
    <w:rsid w:val="00145498"/>
    <w:rsid w:val="00145BB8"/>
    <w:rsid w:val="00146264"/>
    <w:rsid w:val="00146328"/>
    <w:rsid w:val="001463CC"/>
    <w:rsid w:val="00146536"/>
    <w:rsid w:val="00146A38"/>
    <w:rsid w:val="001475B0"/>
    <w:rsid w:val="00147C1A"/>
    <w:rsid w:val="00150317"/>
    <w:rsid w:val="001508BC"/>
    <w:rsid w:val="00150B49"/>
    <w:rsid w:val="001524FC"/>
    <w:rsid w:val="00153024"/>
    <w:rsid w:val="001535E8"/>
    <w:rsid w:val="00153941"/>
    <w:rsid w:val="00153F46"/>
    <w:rsid w:val="0015575D"/>
    <w:rsid w:val="00157713"/>
    <w:rsid w:val="00160A97"/>
    <w:rsid w:val="0016147E"/>
    <w:rsid w:val="001615B3"/>
    <w:rsid w:val="00165A25"/>
    <w:rsid w:val="001660A5"/>
    <w:rsid w:val="0016698C"/>
    <w:rsid w:val="0017098E"/>
    <w:rsid w:val="00170FFA"/>
    <w:rsid w:val="00171399"/>
    <w:rsid w:val="001722E7"/>
    <w:rsid w:val="00172563"/>
    <w:rsid w:val="00173B07"/>
    <w:rsid w:val="00173DC8"/>
    <w:rsid w:val="00173ECB"/>
    <w:rsid w:val="001759E6"/>
    <w:rsid w:val="00175EDB"/>
    <w:rsid w:val="00176516"/>
    <w:rsid w:val="001777E0"/>
    <w:rsid w:val="00182BB9"/>
    <w:rsid w:val="001840BE"/>
    <w:rsid w:val="001841B7"/>
    <w:rsid w:val="00184FFD"/>
    <w:rsid w:val="001852CA"/>
    <w:rsid w:val="00186435"/>
    <w:rsid w:val="001868FD"/>
    <w:rsid w:val="00187497"/>
    <w:rsid w:val="001902F2"/>
    <w:rsid w:val="0019086D"/>
    <w:rsid w:val="00191264"/>
    <w:rsid w:val="0019133B"/>
    <w:rsid w:val="00191BA0"/>
    <w:rsid w:val="001928E4"/>
    <w:rsid w:val="00192B55"/>
    <w:rsid w:val="00192E23"/>
    <w:rsid w:val="00192F65"/>
    <w:rsid w:val="00193294"/>
    <w:rsid w:val="00193B90"/>
    <w:rsid w:val="00193E88"/>
    <w:rsid w:val="0019420D"/>
    <w:rsid w:val="00195623"/>
    <w:rsid w:val="00195782"/>
    <w:rsid w:val="00195922"/>
    <w:rsid w:val="001959E1"/>
    <w:rsid w:val="001963F2"/>
    <w:rsid w:val="001A1725"/>
    <w:rsid w:val="001A29D7"/>
    <w:rsid w:val="001A30B3"/>
    <w:rsid w:val="001A3D51"/>
    <w:rsid w:val="001A48F9"/>
    <w:rsid w:val="001A4E0B"/>
    <w:rsid w:val="001A55F0"/>
    <w:rsid w:val="001A5C25"/>
    <w:rsid w:val="001A5DFA"/>
    <w:rsid w:val="001A60B9"/>
    <w:rsid w:val="001B059F"/>
    <w:rsid w:val="001B1CAB"/>
    <w:rsid w:val="001B21A3"/>
    <w:rsid w:val="001B28B1"/>
    <w:rsid w:val="001B3141"/>
    <w:rsid w:val="001B31FD"/>
    <w:rsid w:val="001B3F83"/>
    <w:rsid w:val="001B4B70"/>
    <w:rsid w:val="001B6154"/>
    <w:rsid w:val="001B7E02"/>
    <w:rsid w:val="001C1401"/>
    <w:rsid w:val="001C1649"/>
    <w:rsid w:val="001C3D72"/>
    <w:rsid w:val="001C40B3"/>
    <w:rsid w:val="001C5186"/>
    <w:rsid w:val="001C5CDE"/>
    <w:rsid w:val="001C629F"/>
    <w:rsid w:val="001C6A2C"/>
    <w:rsid w:val="001C715B"/>
    <w:rsid w:val="001C740A"/>
    <w:rsid w:val="001D03C7"/>
    <w:rsid w:val="001D27DD"/>
    <w:rsid w:val="001D2EED"/>
    <w:rsid w:val="001D36EB"/>
    <w:rsid w:val="001D420D"/>
    <w:rsid w:val="001D553A"/>
    <w:rsid w:val="001D6C99"/>
    <w:rsid w:val="001D6E1E"/>
    <w:rsid w:val="001E0375"/>
    <w:rsid w:val="001E0829"/>
    <w:rsid w:val="001E08DD"/>
    <w:rsid w:val="001E0E0B"/>
    <w:rsid w:val="001E1291"/>
    <w:rsid w:val="001E1B5A"/>
    <w:rsid w:val="001E23EA"/>
    <w:rsid w:val="001E272D"/>
    <w:rsid w:val="001E34DD"/>
    <w:rsid w:val="001E3615"/>
    <w:rsid w:val="001E4BB0"/>
    <w:rsid w:val="001E4BE6"/>
    <w:rsid w:val="001E4FA6"/>
    <w:rsid w:val="001E53F3"/>
    <w:rsid w:val="001E59BF"/>
    <w:rsid w:val="001E61E0"/>
    <w:rsid w:val="001E6557"/>
    <w:rsid w:val="001E6743"/>
    <w:rsid w:val="001E6CA1"/>
    <w:rsid w:val="001E6E93"/>
    <w:rsid w:val="001E758B"/>
    <w:rsid w:val="001E7927"/>
    <w:rsid w:val="001E7E1E"/>
    <w:rsid w:val="001F0EBF"/>
    <w:rsid w:val="001F10E2"/>
    <w:rsid w:val="001F1231"/>
    <w:rsid w:val="001F17DA"/>
    <w:rsid w:val="001F1D32"/>
    <w:rsid w:val="001F22F3"/>
    <w:rsid w:val="001F25A0"/>
    <w:rsid w:val="001F2646"/>
    <w:rsid w:val="001F288E"/>
    <w:rsid w:val="001F2CD2"/>
    <w:rsid w:val="001F4633"/>
    <w:rsid w:val="001F4636"/>
    <w:rsid w:val="001F541E"/>
    <w:rsid w:val="001F62E4"/>
    <w:rsid w:val="001F6ED1"/>
    <w:rsid w:val="001F7404"/>
    <w:rsid w:val="0020209E"/>
    <w:rsid w:val="0020239B"/>
    <w:rsid w:val="00202FAB"/>
    <w:rsid w:val="00203648"/>
    <w:rsid w:val="0020379D"/>
    <w:rsid w:val="00205A31"/>
    <w:rsid w:val="00205C06"/>
    <w:rsid w:val="00205EEA"/>
    <w:rsid w:val="00205F7A"/>
    <w:rsid w:val="00206004"/>
    <w:rsid w:val="002062A2"/>
    <w:rsid w:val="00206BD1"/>
    <w:rsid w:val="00207C56"/>
    <w:rsid w:val="002101D7"/>
    <w:rsid w:val="00210247"/>
    <w:rsid w:val="0021029D"/>
    <w:rsid w:val="0021041A"/>
    <w:rsid w:val="00211237"/>
    <w:rsid w:val="0021162C"/>
    <w:rsid w:val="002119FB"/>
    <w:rsid w:val="002121A8"/>
    <w:rsid w:val="00212A57"/>
    <w:rsid w:val="00213692"/>
    <w:rsid w:val="00213C9E"/>
    <w:rsid w:val="00213ED4"/>
    <w:rsid w:val="002145F8"/>
    <w:rsid w:val="0021554C"/>
    <w:rsid w:val="0021556D"/>
    <w:rsid w:val="002169A3"/>
    <w:rsid w:val="00216D17"/>
    <w:rsid w:val="00217D40"/>
    <w:rsid w:val="002214A2"/>
    <w:rsid w:val="00222724"/>
    <w:rsid w:val="0022296B"/>
    <w:rsid w:val="00222A31"/>
    <w:rsid w:val="002230F8"/>
    <w:rsid w:val="002234EE"/>
    <w:rsid w:val="00223AAD"/>
    <w:rsid w:val="00224308"/>
    <w:rsid w:val="002244BB"/>
    <w:rsid w:val="00224AF1"/>
    <w:rsid w:val="00224E79"/>
    <w:rsid w:val="00225702"/>
    <w:rsid w:val="0022693B"/>
    <w:rsid w:val="00230464"/>
    <w:rsid w:val="00230BFE"/>
    <w:rsid w:val="00231599"/>
    <w:rsid w:val="00231FCD"/>
    <w:rsid w:val="00232603"/>
    <w:rsid w:val="00232D47"/>
    <w:rsid w:val="00232E12"/>
    <w:rsid w:val="002336AC"/>
    <w:rsid w:val="00234A41"/>
    <w:rsid w:val="00234CCF"/>
    <w:rsid w:val="00235C03"/>
    <w:rsid w:val="00235E92"/>
    <w:rsid w:val="00237340"/>
    <w:rsid w:val="00241430"/>
    <w:rsid w:val="0024369A"/>
    <w:rsid w:val="002438B0"/>
    <w:rsid w:val="00244411"/>
    <w:rsid w:val="002447F5"/>
    <w:rsid w:val="0024514A"/>
    <w:rsid w:val="002451D8"/>
    <w:rsid w:val="00246036"/>
    <w:rsid w:val="0024705D"/>
    <w:rsid w:val="0024723A"/>
    <w:rsid w:val="00247A6B"/>
    <w:rsid w:val="00247D50"/>
    <w:rsid w:val="00247E63"/>
    <w:rsid w:val="00250CA9"/>
    <w:rsid w:val="002510F8"/>
    <w:rsid w:val="00252AEB"/>
    <w:rsid w:val="00252EC9"/>
    <w:rsid w:val="00253FBD"/>
    <w:rsid w:val="002540A3"/>
    <w:rsid w:val="00254741"/>
    <w:rsid w:val="00254AEB"/>
    <w:rsid w:val="00255D64"/>
    <w:rsid w:val="00255DDB"/>
    <w:rsid w:val="002560A3"/>
    <w:rsid w:val="00256BD3"/>
    <w:rsid w:val="00257248"/>
    <w:rsid w:val="00257407"/>
    <w:rsid w:val="0025752B"/>
    <w:rsid w:val="00260F45"/>
    <w:rsid w:val="00261401"/>
    <w:rsid w:val="00261611"/>
    <w:rsid w:val="00261650"/>
    <w:rsid w:val="00262C4E"/>
    <w:rsid w:val="00262D6B"/>
    <w:rsid w:val="00263119"/>
    <w:rsid w:val="00263B99"/>
    <w:rsid w:val="00264397"/>
    <w:rsid w:val="00264592"/>
    <w:rsid w:val="00264656"/>
    <w:rsid w:val="002647B2"/>
    <w:rsid w:val="00265CBE"/>
    <w:rsid w:val="0026646A"/>
    <w:rsid w:val="002665BB"/>
    <w:rsid w:val="00267287"/>
    <w:rsid w:val="00267C92"/>
    <w:rsid w:val="00270B49"/>
    <w:rsid w:val="00271A24"/>
    <w:rsid w:val="00271C27"/>
    <w:rsid w:val="00272438"/>
    <w:rsid w:val="002728B4"/>
    <w:rsid w:val="00272FF3"/>
    <w:rsid w:val="00273153"/>
    <w:rsid w:val="002748D5"/>
    <w:rsid w:val="00274EC8"/>
    <w:rsid w:val="00275556"/>
    <w:rsid w:val="00275712"/>
    <w:rsid w:val="002757B1"/>
    <w:rsid w:val="00275F74"/>
    <w:rsid w:val="002769BC"/>
    <w:rsid w:val="0028029E"/>
    <w:rsid w:val="002802A8"/>
    <w:rsid w:val="002809C8"/>
    <w:rsid w:val="00281FE9"/>
    <w:rsid w:val="00282346"/>
    <w:rsid w:val="002831D8"/>
    <w:rsid w:val="0028398A"/>
    <w:rsid w:val="00283F58"/>
    <w:rsid w:val="002845BD"/>
    <w:rsid w:val="002845CE"/>
    <w:rsid w:val="00285AEB"/>
    <w:rsid w:val="00286CEA"/>
    <w:rsid w:val="0028771E"/>
    <w:rsid w:val="00287821"/>
    <w:rsid w:val="00290F9B"/>
    <w:rsid w:val="00290FA0"/>
    <w:rsid w:val="00291900"/>
    <w:rsid w:val="0029306F"/>
    <w:rsid w:val="00293091"/>
    <w:rsid w:val="00293129"/>
    <w:rsid w:val="00294945"/>
    <w:rsid w:val="00294A92"/>
    <w:rsid w:val="00294B1B"/>
    <w:rsid w:val="00294FE7"/>
    <w:rsid w:val="00296EE7"/>
    <w:rsid w:val="00297CFC"/>
    <w:rsid w:val="002A00B8"/>
    <w:rsid w:val="002A31B9"/>
    <w:rsid w:val="002A4968"/>
    <w:rsid w:val="002A4F0F"/>
    <w:rsid w:val="002A53B8"/>
    <w:rsid w:val="002A59AB"/>
    <w:rsid w:val="002A59BD"/>
    <w:rsid w:val="002A5A90"/>
    <w:rsid w:val="002A6F0D"/>
    <w:rsid w:val="002B0347"/>
    <w:rsid w:val="002B06F4"/>
    <w:rsid w:val="002B0767"/>
    <w:rsid w:val="002B1301"/>
    <w:rsid w:val="002B2D16"/>
    <w:rsid w:val="002B46A7"/>
    <w:rsid w:val="002B552D"/>
    <w:rsid w:val="002B56F2"/>
    <w:rsid w:val="002B5C17"/>
    <w:rsid w:val="002B6110"/>
    <w:rsid w:val="002B61E4"/>
    <w:rsid w:val="002B6421"/>
    <w:rsid w:val="002B64A0"/>
    <w:rsid w:val="002B673C"/>
    <w:rsid w:val="002B6CD5"/>
    <w:rsid w:val="002B78E0"/>
    <w:rsid w:val="002C00F7"/>
    <w:rsid w:val="002C01FC"/>
    <w:rsid w:val="002C07B2"/>
    <w:rsid w:val="002C088E"/>
    <w:rsid w:val="002C18F9"/>
    <w:rsid w:val="002C2AC9"/>
    <w:rsid w:val="002C3AFE"/>
    <w:rsid w:val="002C5D6E"/>
    <w:rsid w:val="002C6364"/>
    <w:rsid w:val="002C6774"/>
    <w:rsid w:val="002C6A7B"/>
    <w:rsid w:val="002C6E64"/>
    <w:rsid w:val="002C76F8"/>
    <w:rsid w:val="002C79FF"/>
    <w:rsid w:val="002C7A20"/>
    <w:rsid w:val="002C7E25"/>
    <w:rsid w:val="002C7E44"/>
    <w:rsid w:val="002D0FC6"/>
    <w:rsid w:val="002D151E"/>
    <w:rsid w:val="002D2357"/>
    <w:rsid w:val="002D28EC"/>
    <w:rsid w:val="002D2D8B"/>
    <w:rsid w:val="002D31B7"/>
    <w:rsid w:val="002D3347"/>
    <w:rsid w:val="002D457F"/>
    <w:rsid w:val="002D4CE5"/>
    <w:rsid w:val="002D5269"/>
    <w:rsid w:val="002D586C"/>
    <w:rsid w:val="002D65D8"/>
    <w:rsid w:val="002D69DF"/>
    <w:rsid w:val="002D6FC8"/>
    <w:rsid w:val="002E0443"/>
    <w:rsid w:val="002E188E"/>
    <w:rsid w:val="002E3C82"/>
    <w:rsid w:val="002E3CC1"/>
    <w:rsid w:val="002E4735"/>
    <w:rsid w:val="002E493E"/>
    <w:rsid w:val="002E5A72"/>
    <w:rsid w:val="002E6330"/>
    <w:rsid w:val="002E6B35"/>
    <w:rsid w:val="002E6B80"/>
    <w:rsid w:val="002E6C2E"/>
    <w:rsid w:val="002E7633"/>
    <w:rsid w:val="002E7664"/>
    <w:rsid w:val="002E7AB9"/>
    <w:rsid w:val="002E7E8A"/>
    <w:rsid w:val="002F0404"/>
    <w:rsid w:val="002F06A6"/>
    <w:rsid w:val="002F0DEF"/>
    <w:rsid w:val="002F1CF3"/>
    <w:rsid w:val="002F210A"/>
    <w:rsid w:val="002F262A"/>
    <w:rsid w:val="002F4358"/>
    <w:rsid w:val="002F4687"/>
    <w:rsid w:val="002F5116"/>
    <w:rsid w:val="002F586F"/>
    <w:rsid w:val="002F599B"/>
    <w:rsid w:val="002F677E"/>
    <w:rsid w:val="002F6D0B"/>
    <w:rsid w:val="002F71A4"/>
    <w:rsid w:val="002F741F"/>
    <w:rsid w:val="002F76ED"/>
    <w:rsid w:val="00300511"/>
    <w:rsid w:val="00301B64"/>
    <w:rsid w:val="00301C0C"/>
    <w:rsid w:val="00301E00"/>
    <w:rsid w:val="00301E47"/>
    <w:rsid w:val="003020BA"/>
    <w:rsid w:val="00303799"/>
    <w:rsid w:val="00303FC5"/>
    <w:rsid w:val="00304B5C"/>
    <w:rsid w:val="00304DC1"/>
    <w:rsid w:val="00305D06"/>
    <w:rsid w:val="00306318"/>
    <w:rsid w:val="003069F6"/>
    <w:rsid w:val="00306BEE"/>
    <w:rsid w:val="00307414"/>
    <w:rsid w:val="00307840"/>
    <w:rsid w:val="00307E5E"/>
    <w:rsid w:val="00310008"/>
    <w:rsid w:val="00311D53"/>
    <w:rsid w:val="00312134"/>
    <w:rsid w:val="003123F5"/>
    <w:rsid w:val="00312415"/>
    <w:rsid w:val="00312BA2"/>
    <w:rsid w:val="0031488C"/>
    <w:rsid w:val="00315DE5"/>
    <w:rsid w:val="00316426"/>
    <w:rsid w:val="00316570"/>
    <w:rsid w:val="003165FC"/>
    <w:rsid w:val="00316A3C"/>
    <w:rsid w:val="00317D8A"/>
    <w:rsid w:val="00317EAC"/>
    <w:rsid w:val="003206C8"/>
    <w:rsid w:val="00321195"/>
    <w:rsid w:val="003228DA"/>
    <w:rsid w:val="00322CC8"/>
    <w:rsid w:val="00323198"/>
    <w:rsid w:val="003246B9"/>
    <w:rsid w:val="00324861"/>
    <w:rsid w:val="00325C73"/>
    <w:rsid w:val="00327C43"/>
    <w:rsid w:val="00330153"/>
    <w:rsid w:val="003319DB"/>
    <w:rsid w:val="0033275E"/>
    <w:rsid w:val="00333A0C"/>
    <w:rsid w:val="00334866"/>
    <w:rsid w:val="00335411"/>
    <w:rsid w:val="00335597"/>
    <w:rsid w:val="00335FEB"/>
    <w:rsid w:val="003377C5"/>
    <w:rsid w:val="003402AB"/>
    <w:rsid w:val="00340460"/>
    <w:rsid w:val="00340918"/>
    <w:rsid w:val="00341F6A"/>
    <w:rsid w:val="0034322C"/>
    <w:rsid w:val="003438C0"/>
    <w:rsid w:val="00343F36"/>
    <w:rsid w:val="00344665"/>
    <w:rsid w:val="00344F16"/>
    <w:rsid w:val="00344F4F"/>
    <w:rsid w:val="003452DB"/>
    <w:rsid w:val="00345531"/>
    <w:rsid w:val="00345719"/>
    <w:rsid w:val="00350E62"/>
    <w:rsid w:val="0035118D"/>
    <w:rsid w:val="00352BCD"/>
    <w:rsid w:val="00353147"/>
    <w:rsid w:val="00354551"/>
    <w:rsid w:val="00354C10"/>
    <w:rsid w:val="00356052"/>
    <w:rsid w:val="00356F2F"/>
    <w:rsid w:val="00357463"/>
    <w:rsid w:val="0036141E"/>
    <w:rsid w:val="003619E1"/>
    <w:rsid w:val="00362E4B"/>
    <w:rsid w:val="00362EA8"/>
    <w:rsid w:val="00365C93"/>
    <w:rsid w:val="00365DB9"/>
    <w:rsid w:val="003667A6"/>
    <w:rsid w:val="00367BFC"/>
    <w:rsid w:val="00367DB8"/>
    <w:rsid w:val="003704D6"/>
    <w:rsid w:val="00371D7B"/>
    <w:rsid w:val="00371E1F"/>
    <w:rsid w:val="003726E3"/>
    <w:rsid w:val="003727A7"/>
    <w:rsid w:val="00376851"/>
    <w:rsid w:val="003768B9"/>
    <w:rsid w:val="00377852"/>
    <w:rsid w:val="003806E6"/>
    <w:rsid w:val="003808DE"/>
    <w:rsid w:val="00380969"/>
    <w:rsid w:val="00381224"/>
    <w:rsid w:val="00381A2E"/>
    <w:rsid w:val="00381FD7"/>
    <w:rsid w:val="003824C3"/>
    <w:rsid w:val="00382A99"/>
    <w:rsid w:val="003832CF"/>
    <w:rsid w:val="00384D5E"/>
    <w:rsid w:val="00385EEB"/>
    <w:rsid w:val="003862DA"/>
    <w:rsid w:val="00386550"/>
    <w:rsid w:val="00386731"/>
    <w:rsid w:val="00386CAC"/>
    <w:rsid w:val="00386D58"/>
    <w:rsid w:val="00386FA9"/>
    <w:rsid w:val="0039527B"/>
    <w:rsid w:val="00395286"/>
    <w:rsid w:val="00396AC8"/>
    <w:rsid w:val="00396FBF"/>
    <w:rsid w:val="00397EE2"/>
    <w:rsid w:val="003A06F0"/>
    <w:rsid w:val="003A1069"/>
    <w:rsid w:val="003A152F"/>
    <w:rsid w:val="003A15CC"/>
    <w:rsid w:val="003A15E1"/>
    <w:rsid w:val="003A15F6"/>
    <w:rsid w:val="003A180E"/>
    <w:rsid w:val="003A1ECC"/>
    <w:rsid w:val="003A1FC1"/>
    <w:rsid w:val="003A3331"/>
    <w:rsid w:val="003A3480"/>
    <w:rsid w:val="003A3A0F"/>
    <w:rsid w:val="003A4954"/>
    <w:rsid w:val="003A4A65"/>
    <w:rsid w:val="003A512C"/>
    <w:rsid w:val="003A5D1A"/>
    <w:rsid w:val="003A5DDC"/>
    <w:rsid w:val="003A61D1"/>
    <w:rsid w:val="003A64F1"/>
    <w:rsid w:val="003A6B38"/>
    <w:rsid w:val="003A6C0C"/>
    <w:rsid w:val="003A6DCF"/>
    <w:rsid w:val="003A7505"/>
    <w:rsid w:val="003B0E74"/>
    <w:rsid w:val="003B36A1"/>
    <w:rsid w:val="003B3B08"/>
    <w:rsid w:val="003B3CE8"/>
    <w:rsid w:val="003B68C5"/>
    <w:rsid w:val="003B6C81"/>
    <w:rsid w:val="003B6E99"/>
    <w:rsid w:val="003B7E42"/>
    <w:rsid w:val="003C1011"/>
    <w:rsid w:val="003C11CD"/>
    <w:rsid w:val="003C18CC"/>
    <w:rsid w:val="003C19C4"/>
    <w:rsid w:val="003C3B6E"/>
    <w:rsid w:val="003C4CA7"/>
    <w:rsid w:val="003C4EF7"/>
    <w:rsid w:val="003C5068"/>
    <w:rsid w:val="003C53E3"/>
    <w:rsid w:val="003C66CD"/>
    <w:rsid w:val="003C6A90"/>
    <w:rsid w:val="003D04BF"/>
    <w:rsid w:val="003D08DD"/>
    <w:rsid w:val="003D0E81"/>
    <w:rsid w:val="003D112B"/>
    <w:rsid w:val="003D1811"/>
    <w:rsid w:val="003D1C30"/>
    <w:rsid w:val="003D38D4"/>
    <w:rsid w:val="003D496A"/>
    <w:rsid w:val="003D4F80"/>
    <w:rsid w:val="003D526B"/>
    <w:rsid w:val="003D74C4"/>
    <w:rsid w:val="003D7B63"/>
    <w:rsid w:val="003E17CF"/>
    <w:rsid w:val="003E3C16"/>
    <w:rsid w:val="003E4738"/>
    <w:rsid w:val="003E4D8B"/>
    <w:rsid w:val="003E4F0E"/>
    <w:rsid w:val="003E64CC"/>
    <w:rsid w:val="003E65D5"/>
    <w:rsid w:val="003E6729"/>
    <w:rsid w:val="003E7510"/>
    <w:rsid w:val="003F03A7"/>
    <w:rsid w:val="003F0FF4"/>
    <w:rsid w:val="003F2607"/>
    <w:rsid w:val="003F2DCD"/>
    <w:rsid w:val="003F315A"/>
    <w:rsid w:val="003F551F"/>
    <w:rsid w:val="003F5CE4"/>
    <w:rsid w:val="003F606C"/>
    <w:rsid w:val="003F60EA"/>
    <w:rsid w:val="00400402"/>
    <w:rsid w:val="00400C65"/>
    <w:rsid w:val="0040238D"/>
    <w:rsid w:val="0040359B"/>
    <w:rsid w:val="00403B95"/>
    <w:rsid w:val="00404014"/>
    <w:rsid w:val="004046DE"/>
    <w:rsid w:val="00405175"/>
    <w:rsid w:val="00407368"/>
    <w:rsid w:val="00410F16"/>
    <w:rsid w:val="004111D1"/>
    <w:rsid w:val="00411487"/>
    <w:rsid w:val="004140E7"/>
    <w:rsid w:val="00415BCD"/>
    <w:rsid w:val="004174EE"/>
    <w:rsid w:val="00417720"/>
    <w:rsid w:val="0042059B"/>
    <w:rsid w:val="0042066C"/>
    <w:rsid w:val="0042107B"/>
    <w:rsid w:val="00422A72"/>
    <w:rsid w:val="00422D87"/>
    <w:rsid w:val="00423840"/>
    <w:rsid w:val="00424272"/>
    <w:rsid w:val="00425113"/>
    <w:rsid w:val="00425198"/>
    <w:rsid w:val="00425E39"/>
    <w:rsid w:val="004264D5"/>
    <w:rsid w:val="00432F96"/>
    <w:rsid w:val="004348E5"/>
    <w:rsid w:val="00434C7B"/>
    <w:rsid w:val="0043536C"/>
    <w:rsid w:val="00436ACF"/>
    <w:rsid w:val="004379BA"/>
    <w:rsid w:val="004379BB"/>
    <w:rsid w:val="00440242"/>
    <w:rsid w:val="00440280"/>
    <w:rsid w:val="00440C2A"/>
    <w:rsid w:val="00440D4B"/>
    <w:rsid w:val="00441679"/>
    <w:rsid w:val="004431A1"/>
    <w:rsid w:val="00443A02"/>
    <w:rsid w:val="00443EF1"/>
    <w:rsid w:val="00443FB3"/>
    <w:rsid w:val="00445EDE"/>
    <w:rsid w:val="00447018"/>
    <w:rsid w:val="0044712E"/>
    <w:rsid w:val="00450310"/>
    <w:rsid w:val="00450404"/>
    <w:rsid w:val="00453C54"/>
    <w:rsid w:val="00453E5A"/>
    <w:rsid w:val="00454E26"/>
    <w:rsid w:val="00455AB1"/>
    <w:rsid w:val="004569DE"/>
    <w:rsid w:val="00456D99"/>
    <w:rsid w:val="00457067"/>
    <w:rsid w:val="00457736"/>
    <w:rsid w:val="00460B4E"/>
    <w:rsid w:val="0046213A"/>
    <w:rsid w:val="00462830"/>
    <w:rsid w:val="00464605"/>
    <w:rsid w:val="00464AE4"/>
    <w:rsid w:val="00464D7E"/>
    <w:rsid w:val="00464E08"/>
    <w:rsid w:val="00464EEA"/>
    <w:rsid w:val="00465552"/>
    <w:rsid w:val="004666A7"/>
    <w:rsid w:val="004670C2"/>
    <w:rsid w:val="00471238"/>
    <w:rsid w:val="004715BD"/>
    <w:rsid w:val="0047171C"/>
    <w:rsid w:val="0047235E"/>
    <w:rsid w:val="00473474"/>
    <w:rsid w:val="00473476"/>
    <w:rsid w:val="004737F2"/>
    <w:rsid w:val="004741F6"/>
    <w:rsid w:val="00475EE0"/>
    <w:rsid w:val="00476AD9"/>
    <w:rsid w:val="00476F33"/>
    <w:rsid w:val="00480651"/>
    <w:rsid w:val="004807C2"/>
    <w:rsid w:val="0048201C"/>
    <w:rsid w:val="00483922"/>
    <w:rsid w:val="00483F94"/>
    <w:rsid w:val="00483F97"/>
    <w:rsid w:val="00483FEB"/>
    <w:rsid w:val="0048531B"/>
    <w:rsid w:val="00486165"/>
    <w:rsid w:val="0048741A"/>
    <w:rsid w:val="00487449"/>
    <w:rsid w:val="00487DDD"/>
    <w:rsid w:val="00487EC5"/>
    <w:rsid w:val="00487F1E"/>
    <w:rsid w:val="00490294"/>
    <w:rsid w:val="00491276"/>
    <w:rsid w:val="00491929"/>
    <w:rsid w:val="00491986"/>
    <w:rsid w:val="00491C56"/>
    <w:rsid w:val="00492434"/>
    <w:rsid w:val="004928CD"/>
    <w:rsid w:val="00493B95"/>
    <w:rsid w:val="00493BBA"/>
    <w:rsid w:val="004943A0"/>
    <w:rsid w:val="00494C01"/>
    <w:rsid w:val="00495104"/>
    <w:rsid w:val="004957BB"/>
    <w:rsid w:val="00495C3F"/>
    <w:rsid w:val="00496AAC"/>
    <w:rsid w:val="004A0F24"/>
    <w:rsid w:val="004A10C5"/>
    <w:rsid w:val="004A2002"/>
    <w:rsid w:val="004A3211"/>
    <w:rsid w:val="004A3279"/>
    <w:rsid w:val="004A3391"/>
    <w:rsid w:val="004A39CD"/>
    <w:rsid w:val="004A4459"/>
    <w:rsid w:val="004A44C6"/>
    <w:rsid w:val="004A5A18"/>
    <w:rsid w:val="004A5C7C"/>
    <w:rsid w:val="004A6976"/>
    <w:rsid w:val="004A78E7"/>
    <w:rsid w:val="004B0009"/>
    <w:rsid w:val="004B0341"/>
    <w:rsid w:val="004B12C3"/>
    <w:rsid w:val="004B26CE"/>
    <w:rsid w:val="004B2C7B"/>
    <w:rsid w:val="004B2E61"/>
    <w:rsid w:val="004B56F0"/>
    <w:rsid w:val="004B5CF0"/>
    <w:rsid w:val="004B69B5"/>
    <w:rsid w:val="004B7014"/>
    <w:rsid w:val="004C003D"/>
    <w:rsid w:val="004C00B8"/>
    <w:rsid w:val="004C0645"/>
    <w:rsid w:val="004C068A"/>
    <w:rsid w:val="004C0D53"/>
    <w:rsid w:val="004C0F85"/>
    <w:rsid w:val="004C174B"/>
    <w:rsid w:val="004C210F"/>
    <w:rsid w:val="004C259D"/>
    <w:rsid w:val="004C32F9"/>
    <w:rsid w:val="004C375C"/>
    <w:rsid w:val="004C3B7F"/>
    <w:rsid w:val="004C3BD0"/>
    <w:rsid w:val="004C3F6D"/>
    <w:rsid w:val="004C48BD"/>
    <w:rsid w:val="004C56A9"/>
    <w:rsid w:val="004C5C11"/>
    <w:rsid w:val="004C6DBD"/>
    <w:rsid w:val="004C6F85"/>
    <w:rsid w:val="004C7E50"/>
    <w:rsid w:val="004D14C0"/>
    <w:rsid w:val="004D1897"/>
    <w:rsid w:val="004D1924"/>
    <w:rsid w:val="004D19FC"/>
    <w:rsid w:val="004D1A31"/>
    <w:rsid w:val="004D1A85"/>
    <w:rsid w:val="004D2D37"/>
    <w:rsid w:val="004D3408"/>
    <w:rsid w:val="004D36E8"/>
    <w:rsid w:val="004D5711"/>
    <w:rsid w:val="004D62A9"/>
    <w:rsid w:val="004D694D"/>
    <w:rsid w:val="004E09D6"/>
    <w:rsid w:val="004E1719"/>
    <w:rsid w:val="004E21B5"/>
    <w:rsid w:val="004E2A99"/>
    <w:rsid w:val="004E3855"/>
    <w:rsid w:val="004E4173"/>
    <w:rsid w:val="004E6A97"/>
    <w:rsid w:val="004E7B4D"/>
    <w:rsid w:val="004E7B78"/>
    <w:rsid w:val="004F18D3"/>
    <w:rsid w:val="004F1C36"/>
    <w:rsid w:val="004F2313"/>
    <w:rsid w:val="004F2652"/>
    <w:rsid w:val="004F2A26"/>
    <w:rsid w:val="004F3D31"/>
    <w:rsid w:val="004F458D"/>
    <w:rsid w:val="004F46F7"/>
    <w:rsid w:val="004F66EE"/>
    <w:rsid w:val="004F6F5E"/>
    <w:rsid w:val="004F7242"/>
    <w:rsid w:val="004F768A"/>
    <w:rsid w:val="005012B4"/>
    <w:rsid w:val="005015E2"/>
    <w:rsid w:val="00501E1E"/>
    <w:rsid w:val="00502121"/>
    <w:rsid w:val="00502203"/>
    <w:rsid w:val="005025ED"/>
    <w:rsid w:val="005035FA"/>
    <w:rsid w:val="0050448B"/>
    <w:rsid w:val="0050526C"/>
    <w:rsid w:val="00506073"/>
    <w:rsid w:val="00506E54"/>
    <w:rsid w:val="00507E2B"/>
    <w:rsid w:val="00507FC0"/>
    <w:rsid w:val="00510603"/>
    <w:rsid w:val="00510F6C"/>
    <w:rsid w:val="0051100C"/>
    <w:rsid w:val="00511E3E"/>
    <w:rsid w:val="00512360"/>
    <w:rsid w:val="00513639"/>
    <w:rsid w:val="00513752"/>
    <w:rsid w:val="00513A45"/>
    <w:rsid w:val="00514C7A"/>
    <w:rsid w:val="00515027"/>
    <w:rsid w:val="005173B6"/>
    <w:rsid w:val="005178FE"/>
    <w:rsid w:val="00520BF2"/>
    <w:rsid w:val="00520FC7"/>
    <w:rsid w:val="005214C5"/>
    <w:rsid w:val="005216AA"/>
    <w:rsid w:val="00521C34"/>
    <w:rsid w:val="005228CA"/>
    <w:rsid w:val="0052481A"/>
    <w:rsid w:val="0052504A"/>
    <w:rsid w:val="00525625"/>
    <w:rsid w:val="005259B6"/>
    <w:rsid w:val="00525BFF"/>
    <w:rsid w:val="00526C1D"/>
    <w:rsid w:val="00527184"/>
    <w:rsid w:val="00530262"/>
    <w:rsid w:val="00530DEA"/>
    <w:rsid w:val="0053183A"/>
    <w:rsid w:val="0053191F"/>
    <w:rsid w:val="00531A8B"/>
    <w:rsid w:val="00531B4C"/>
    <w:rsid w:val="00531CB3"/>
    <w:rsid w:val="00531D97"/>
    <w:rsid w:val="0053219E"/>
    <w:rsid w:val="005329CC"/>
    <w:rsid w:val="00532F1F"/>
    <w:rsid w:val="00533BD7"/>
    <w:rsid w:val="00533E53"/>
    <w:rsid w:val="00534196"/>
    <w:rsid w:val="005376B1"/>
    <w:rsid w:val="0053784D"/>
    <w:rsid w:val="00540657"/>
    <w:rsid w:val="00540B25"/>
    <w:rsid w:val="00540B26"/>
    <w:rsid w:val="00540E14"/>
    <w:rsid w:val="00540E68"/>
    <w:rsid w:val="005412CC"/>
    <w:rsid w:val="005421CE"/>
    <w:rsid w:val="005436BE"/>
    <w:rsid w:val="00545903"/>
    <w:rsid w:val="0054644D"/>
    <w:rsid w:val="005468C7"/>
    <w:rsid w:val="00546D20"/>
    <w:rsid w:val="00546FD1"/>
    <w:rsid w:val="0054766C"/>
    <w:rsid w:val="00550E45"/>
    <w:rsid w:val="00551290"/>
    <w:rsid w:val="00551A1A"/>
    <w:rsid w:val="00551DA0"/>
    <w:rsid w:val="00552A32"/>
    <w:rsid w:val="0055306B"/>
    <w:rsid w:val="00555C00"/>
    <w:rsid w:val="00555CB8"/>
    <w:rsid w:val="005573EE"/>
    <w:rsid w:val="00557917"/>
    <w:rsid w:val="005615D7"/>
    <w:rsid w:val="00561A9C"/>
    <w:rsid w:val="00561D6A"/>
    <w:rsid w:val="00562480"/>
    <w:rsid w:val="0056254A"/>
    <w:rsid w:val="00562B5D"/>
    <w:rsid w:val="00562B6D"/>
    <w:rsid w:val="00562B7A"/>
    <w:rsid w:val="00562B8A"/>
    <w:rsid w:val="005632F0"/>
    <w:rsid w:val="005636BA"/>
    <w:rsid w:val="0056395A"/>
    <w:rsid w:val="00563B31"/>
    <w:rsid w:val="00563C33"/>
    <w:rsid w:val="0056436D"/>
    <w:rsid w:val="00564F1B"/>
    <w:rsid w:val="00565AFC"/>
    <w:rsid w:val="00566631"/>
    <w:rsid w:val="005667C4"/>
    <w:rsid w:val="005669BF"/>
    <w:rsid w:val="00566B4D"/>
    <w:rsid w:val="00566F49"/>
    <w:rsid w:val="0056725C"/>
    <w:rsid w:val="0057022D"/>
    <w:rsid w:val="00570E64"/>
    <w:rsid w:val="00571475"/>
    <w:rsid w:val="00572741"/>
    <w:rsid w:val="00572892"/>
    <w:rsid w:val="00572D21"/>
    <w:rsid w:val="00573323"/>
    <w:rsid w:val="00573745"/>
    <w:rsid w:val="00574000"/>
    <w:rsid w:val="0057409C"/>
    <w:rsid w:val="005744B0"/>
    <w:rsid w:val="00574B69"/>
    <w:rsid w:val="005753B0"/>
    <w:rsid w:val="00575CBC"/>
    <w:rsid w:val="00576231"/>
    <w:rsid w:val="0057647F"/>
    <w:rsid w:val="005766A9"/>
    <w:rsid w:val="00576BF3"/>
    <w:rsid w:val="0057741E"/>
    <w:rsid w:val="00577E52"/>
    <w:rsid w:val="005800BC"/>
    <w:rsid w:val="005804A4"/>
    <w:rsid w:val="005805B5"/>
    <w:rsid w:val="00581212"/>
    <w:rsid w:val="00581330"/>
    <w:rsid w:val="0058206F"/>
    <w:rsid w:val="005820E0"/>
    <w:rsid w:val="00582872"/>
    <w:rsid w:val="00582ED2"/>
    <w:rsid w:val="0058320B"/>
    <w:rsid w:val="00585170"/>
    <w:rsid w:val="0058665A"/>
    <w:rsid w:val="00586E46"/>
    <w:rsid w:val="0058744B"/>
    <w:rsid w:val="00587F99"/>
    <w:rsid w:val="00590029"/>
    <w:rsid w:val="00590704"/>
    <w:rsid w:val="00591A26"/>
    <w:rsid w:val="00593652"/>
    <w:rsid w:val="005938E7"/>
    <w:rsid w:val="00593A8A"/>
    <w:rsid w:val="00594768"/>
    <w:rsid w:val="00594E5C"/>
    <w:rsid w:val="00595120"/>
    <w:rsid w:val="005957E6"/>
    <w:rsid w:val="00596172"/>
    <w:rsid w:val="00596376"/>
    <w:rsid w:val="00596385"/>
    <w:rsid w:val="005972BA"/>
    <w:rsid w:val="005A02EA"/>
    <w:rsid w:val="005A0B07"/>
    <w:rsid w:val="005A1624"/>
    <w:rsid w:val="005A1977"/>
    <w:rsid w:val="005A37EE"/>
    <w:rsid w:val="005A4044"/>
    <w:rsid w:val="005A445F"/>
    <w:rsid w:val="005A60B8"/>
    <w:rsid w:val="005B011F"/>
    <w:rsid w:val="005B04CF"/>
    <w:rsid w:val="005B0B05"/>
    <w:rsid w:val="005B0E05"/>
    <w:rsid w:val="005B1556"/>
    <w:rsid w:val="005B2332"/>
    <w:rsid w:val="005B2389"/>
    <w:rsid w:val="005B26A5"/>
    <w:rsid w:val="005B290F"/>
    <w:rsid w:val="005B2C73"/>
    <w:rsid w:val="005B31B5"/>
    <w:rsid w:val="005B3805"/>
    <w:rsid w:val="005B3C6C"/>
    <w:rsid w:val="005B47E3"/>
    <w:rsid w:val="005B4E9F"/>
    <w:rsid w:val="005B4EDF"/>
    <w:rsid w:val="005B6EDF"/>
    <w:rsid w:val="005B6FA8"/>
    <w:rsid w:val="005B726B"/>
    <w:rsid w:val="005B7560"/>
    <w:rsid w:val="005B7831"/>
    <w:rsid w:val="005B7B1E"/>
    <w:rsid w:val="005B7D92"/>
    <w:rsid w:val="005C00C6"/>
    <w:rsid w:val="005C099C"/>
    <w:rsid w:val="005C139C"/>
    <w:rsid w:val="005C2183"/>
    <w:rsid w:val="005C2D61"/>
    <w:rsid w:val="005C410A"/>
    <w:rsid w:val="005C4B74"/>
    <w:rsid w:val="005C4D23"/>
    <w:rsid w:val="005C5469"/>
    <w:rsid w:val="005C5B9A"/>
    <w:rsid w:val="005C652F"/>
    <w:rsid w:val="005C6BB1"/>
    <w:rsid w:val="005C6C1A"/>
    <w:rsid w:val="005C7421"/>
    <w:rsid w:val="005C7516"/>
    <w:rsid w:val="005C7A82"/>
    <w:rsid w:val="005D00D4"/>
    <w:rsid w:val="005D00F8"/>
    <w:rsid w:val="005D0C52"/>
    <w:rsid w:val="005D11DD"/>
    <w:rsid w:val="005D222A"/>
    <w:rsid w:val="005D2457"/>
    <w:rsid w:val="005D2AE4"/>
    <w:rsid w:val="005D35A6"/>
    <w:rsid w:val="005D3635"/>
    <w:rsid w:val="005D37A9"/>
    <w:rsid w:val="005D44DF"/>
    <w:rsid w:val="005D53C4"/>
    <w:rsid w:val="005D5A03"/>
    <w:rsid w:val="005D5F36"/>
    <w:rsid w:val="005D607D"/>
    <w:rsid w:val="005D644A"/>
    <w:rsid w:val="005D70E0"/>
    <w:rsid w:val="005D7E0A"/>
    <w:rsid w:val="005E009D"/>
    <w:rsid w:val="005E03F3"/>
    <w:rsid w:val="005E0609"/>
    <w:rsid w:val="005E087E"/>
    <w:rsid w:val="005E099E"/>
    <w:rsid w:val="005E1236"/>
    <w:rsid w:val="005E1349"/>
    <w:rsid w:val="005E189A"/>
    <w:rsid w:val="005E18FB"/>
    <w:rsid w:val="005E2788"/>
    <w:rsid w:val="005E29B6"/>
    <w:rsid w:val="005E30D3"/>
    <w:rsid w:val="005E3167"/>
    <w:rsid w:val="005E4231"/>
    <w:rsid w:val="005E47BC"/>
    <w:rsid w:val="005E4B70"/>
    <w:rsid w:val="005E4E20"/>
    <w:rsid w:val="005E5385"/>
    <w:rsid w:val="005E619B"/>
    <w:rsid w:val="005E6829"/>
    <w:rsid w:val="005E7D40"/>
    <w:rsid w:val="005F0987"/>
    <w:rsid w:val="005F134E"/>
    <w:rsid w:val="005F1664"/>
    <w:rsid w:val="005F1DF9"/>
    <w:rsid w:val="005F2BE6"/>
    <w:rsid w:val="005F3A55"/>
    <w:rsid w:val="005F41CD"/>
    <w:rsid w:val="005F6409"/>
    <w:rsid w:val="005F6E2D"/>
    <w:rsid w:val="005F6FFB"/>
    <w:rsid w:val="00600DF5"/>
    <w:rsid w:val="00601EEC"/>
    <w:rsid w:val="00602714"/>
    <w:rsid w:val="006030EF"/>
    <w:rsid w:val="006031CC"/>
    <w:rsid w:val="006054FA"/>
    <w:rsid w:val="006056AE"/>
    <w:rsid w:val="00607395"/>
    <w:rsid w:val="00607496"/>
    <w:rsid w:val="00607769"/>
    <w:rsid w:val="00607771"/>
    <w:rsid w:val="006105A3"/>
    <w:rsid w:val="00611070"/>
    <w:rsid w:val="00612AAE"/>
    <w:rsid w:val="006143EB"/>
    <w:rsid w:val="00614CF6"/>
    <w:rsid w:val="00615686"/>
    <w:rsid w:val="00615797"/>
    <w:rsid w:val="00615B61"/>
    <w:rsid w:val="00616B86"/>
    <w:rsid w:val="00616BCC"/>
    <w:rsid w:val="006173A3"/>
    <w:rsid w:val="00617EF9"/>
    <w:rsid w:val="00617F25"/>
    <w:rsid w:val="006203EB"/>
    <w:rsid w:val="00620850"/>
    <w:rsid w:val="00621F9A"/>
    <w:rsid w:val="00623706"/>
    <w:rsid w:val="006237BA"/>
    <w:rsid w:val="006248F0"/>
    <w:rsid w:val="00624A2F"/>
    <w:rsid w:val="00624A52"/>
    <w:rsid w:val="00624BBB"/>
    <w:rsid w:val="006253E8"/>
    <w:rsid w:val="006254A6"/>
    <w:rsid w:val="0062662A"/>
    <w:rsid w:val="0062662E"/>
    <w:rsid w:val="006267F3"/>
    <w:rsid w:val="0062687B"/>
    <w:rsid w:val="00627419"/>
    <w:rsid w:val="0062752E"/>
    <w:rsid w:val="00627663"/>
    <w:rsid w:val="00627823"/>
    <w:rsid w:val="00627CD4"/>
    <w:rsid w:val="00630F64"/>
    <w:rsid w:val="006313FC"/>
    <w:rsid w:val="00631973"/>
    <w:rsid w:val="006323F3"/>
    <w:rsid w:val="00632939"/>
    <w:rsid w:val="00632E48"/>
    <w:rsid w:val="0063336E"/>
    <w:rsid w:val="00635181"/>
    <w:rsid w:val="00635B7D"/>
    <w:rsid w:val="00636765"/>
    <w:rsid w:val="00637666"/>
    <w:rsid w:val="006402D5"/>
    <w:rsid w:val="0064056F"/>
    <w:rsid w:val="00640D1F"/>
    <w:rsid w:val="00640E0C"/>
    <w:rsid w:val="0064103E"/>
    <w:rsid w:val="0064204B"/>
    <w:rsid w:val="00642EBA"/>
    <w:rsid w:val="00644B78"/>
    <w:rsid w:val="00645205"/>
    <w:rsid w:val="00645EF2"/>
    <w:rsid w:val="00645FF1"/>
    <w:rsid w:val="00646061"/>
    <w:rsid w:val="006468CF"/>
    <w:rsid w:val="006473E3"/>
    <w:rsid w:val="00647CDD"/>
    <w:rsid w:val="006507EA"/>
    <w:rsid w:val="00650D90"/>
    <w:rsid w:val="00652A1C"/>
    <w:rsid w:val="0065340E"/>
    <w:rsid w:val="006537CC"/>
    <w:rsid w:val="0065389C"/>
    <w:rsid w:val="006555AD"/>
    <w:rsid w:val="006557FD"/>
    <w:rsid w:val="006558CA"/>
    <w:rsid w:val="00656372"/>
    <w:rsid w:val="00657958"/>
    <w:rsid w:val="00661AE0"/>
    <w:rsid w:val="00661BEB"/>
    <w:rsid w:val="00662376"/>
    <w:rsid w:val="00663EB7"/>
    <w:rsid w:val="0066420B"/>
    <w:rsid w:val="00664988"/>
    <w:rsid w:val="0066559F"/>
    <w:rsid w:val="00666341"/>
    <w:rsid w:val="00666BBF"/>
    <w:rsid w:val="00666C1B"/>
    <w:rsid w:val="006670A1"/>
    <w:rsid w:val="0066745B"/>
    <w:rsid w:val="00667820"/>
    <w:rsid w:val="0067072C"/>
    <w:rsid w:val="00670A46"/>
    <w:rsid w:val="00670ED2"/>
    <w:rsid w:val="00670F07"/>
    <w:rsid w:val="0067120A"/>
    <w:rsid w:val="00674312"/>
    <w:rsid w:val="00674A5B"/>
    <w:rsid w:val="00674AE2"/>
    <w:rsid w:val="006752DE"/>
    <w:rsid w:val="00675D21"/>
    <w:rsid w:val="006760F7"/>
    <w:rsid w:val="00676292"/>
    <w:rsid w:val="00676943"/>
    <w:rsid w:val="006769C4"/>
    <w:rsid w:val="0067716C"/>
    <w:rsid w:val="0068175E"/>
    <w:rsid w:val="006819DC"/>
    <w:rsid w:val="00681FE7"/>
    <w:rsid w:val="00683057"/>
    <w:rsid w:val="00683B1E"/>
    <w:rsid w:val="006840C1"/>
    <w:rsid w:val="00685024"/>
    <w:rsid w:val="00685BE8"/>
    <w:rsid w:val="00685F90"/>
    <w:rsid w:val="00687920"/>
    <w:rsid w:val="006903DA"/>
    <w:rsid w:val="00691367"/>
    <w:rsid w:val="00691855"/>
    <w:rsid w:val="0069241D"/>
    <w:rsid w:val="00692FB9"/>
    <w:rsid w:val="006932B1"/>
    <w:rsid w:val="00693A40"/>
    <w:rsid w:val="0069473E"/>
    <w:rsid w:val="00695C32"/>
    <w:rsid w:val="006978EA"/>
    <w:rsid w:val="006A033D"/>
    <w:rsid w:val="006A1A3B"/>
    <w:rsid w:val="006A1AD8"/>
    <w:rsid w:val="006A1D22"/>
    <w:rsid w:val="006A2E3D"/>
    <w:rsid w:val="006A4B85"/>
    <w:rsid w:val="006A5683"/>
    <w:rsid w:val="006A7487"/>
    <w:rsid w:val="006A7CB3"/>
    <w:rsid w:val="006B08AE"/>
    <w:rsid w:val="006B3A6E"/>
    <w:rsid w:val="006B3CBF"/>
    <w:rsid w:val="006B5975"/>
    <w:rsid w:val="006B6312"/>
    <w:rsid w:val="006B65BA"/>
    <w:rsid w:val="006B6796"/>
    <w:rsid w:val="006B6E79"/>
    <w:rsid w:val="006B7C77"/>
    <w:rsid w:val="006C186F"/>
    <w:rsid w:val="006C215C"/>
    <w:rsid w:val="006C25DF"/>
    <w:rsid w:val="006C2770"/>
    <w:rsid w:val="006C38CA"/>
    <w:rsid w:val="006C49A6"/>
    <w:rsid w:val="006C57E6"/>
    <w:rsid w:val="006C5888"/>
    <w:rsid w:val="006C6492"/>
    <w:rsid w:val="006C64E9"/>
    <w:rsid w:val="006C741C"/>
    <w:rsid w:val="006C7705"/>
    <w:rsid w:val="006D0E59"/>
    <w:rsid w:val="006D0E9C"/>
    <w:rsid w:val="006D1F69"/>
    <w:rsid w:val="006D33F0"/>
    <w:rsid w:val="006D341D"/>
    <w:rsid w:val="006D40DC"/>
    <w:rsid w:val="006D46A1"/>
    <w:rsid w:val="006D4C7B"/>
    <w:rsid w:val="006D5649"/>
    <w:rsid w:val="006D569E"/>
    <w:rsid w:val="006D63FC"/>
    <w:rsid w:val="006D7397"/>
    <w:rsid w:val="006D7BA3"/>
    <w:rsid w:val="006D7D99"/>
    <w:rsid w:val="006E0445"/>
    <w:rsid w:val="006E078A"/>
    <w:rsid w:val="006E07B6"/>
    <w:rsid w:val="006E1549"/>
    <w:rsid w:val="006E1811"/>
    <w:rsid w:val="006E19CF"/>
    <w:rsid w:val="006E2573"/>
    <w:rsid w:val="006E2632"/>
    <w:rsid w:val="006E3CCA"/>
    <w:rsid w:val="006E49F8"/>
    <w:rsid w:val="006E50BF"/>
    <w:rsid w:val="006E50CC"/>
    <w:rsid w:val="006E5AC5"/>
    <w:rsid w:val="006E6385"/>
    <w:rsid w:val="006E693F"/>
    <w:rsid w:val="006F02A2"/>
    <w:rsid w:val="006F0A91"/>
    <w:rsid w:val="006F1BB4"/>
    <w:rsid w:val="006F1D16"/>
    <w:rsid w:val="006F308C"/>
    <w:rsid w:val="006F3140"/>
    <w:rsid w:val="006F315B"/>
    <w:rsid w:val="006F43F0"/>
    <w:rsid w:val="006F45D1"/>
    <w:rsid w:val="006F5D90"/>
    <w:rsid w:val="006F69DF"/>
    <w:rsid w:val="00700216"/>
    <w:rsid w:val="00700EA0"/>
    <w:rsid w:val="00701C5F"/>
    <w:rsid w:val="00702568"/>
    <w:rsid w:val="0070285F"/>
    <w:rsid w:val="00702F11"/>
    <w:rsid w:val="0070312F"/>
    <w:rsid w:val="00703399"/>
    <w:rsid w:val="00704DCE"/>
    <w:rsid w:val="0070503C"/>
    <w:rsid w:val="00705069"/>
    <w:rsid w:val="00705631"/>
    <w:rsid w:val="007060C7"/>
    <w:rsid w:val="007064CC"/>
    <w:rsid w:val="00707DAE"/>
    <w:rsid w:val="007102A5"/>
    <w:rsid w:val="007109F2"/>
    <w:rsid w:val="007111AF"/>
    <w:rsid w:val="007111C9"/>
    <w:rsid w:val="0071157B"/>
    <w:rsid w:val="00712247"/>
    <w:rsid w:val="00712E98"/>
    <w:rsid w:val="00714AFD"/>
    <w:rsid w:val="0071575C"/>
    <w:rsid w:val="00716045"/>
    <w:rsid w:val="007169BB"/>
    <w:rsid w:val="0071750B"/>
    <w:rsid w:val="0072031B"/>
    <w:rsid w:val="00720390"/>
    <w:rsid w:val="007213A4"/>
    <w:rsid w:val="00722735"/>
    <w:rsid w:val="007228A3"/>
    <w:rsid w:val="0072322B"/>
    <w:rsid w:val="00723CDA"/>
    <w:rsid w:val="007245D9"/>
    <w:rsid w:val="00724875"/>
    <w:rsid w:val="007260FE"/>
    <w:rsid w:val="00727CD9"/>
    <w:rsid w:val="00730182"/>
    <w:rsid w:val="00730771"/>
    <w:rsid w:val="00730DE8"/>
    <w:rsid w:val="00733631"/>
    <w:rsid w:val="007347AA"/>
    <w:rsid w:val="00734A76"/>
    <w:rsid w:val="0073637F"/>
    <w:rsid w:val="00736394"/>
    <w:rsid w:val="00740844"/>
    <w:rsid w:val="00741074"/>
    <w:rsid w:val="00741539"/>
    <w:rsid w:val="00743999"/>
    <w:rsid w:val="007439AF"/>
    <w:rsid w:val="00743F16"/>
    <w:rsid w:val="00743FFA"/>
    <w:rsid w:val="00744B0F"/>
    <w:rsid w:val="00745A83"/>
    <w:rsid w:val="007475B1"/>
    <w:rsid w:val="00747C06"/>
    <w:rsid w:val="0075013C"/>
    <w:rsid w:val="00750B14"/>
    <w:rsid w:val="00751156"/>
    <w:rsid w:val="007515E3"/>
    <w:rsid w:val="00751E9E"/>
    <w:rsid w:val="00753686"/>
    <w:rsid w:val="00754411"/>
    <w:rsid w:val="00755063"/>
    <w:rsid w:val="0075550E"/>
    <w:rsid w:val="00756CC7"/>
    <w:rsid w:val="00757A22"/>
    <w:rsid w:val="0076095F"/>
    <w:rsid w:val="00761821"/>
    <w:rsid w:val="00762D80"/>
    <w:rsid w:val="00764E82"/>
    <w:rsid w:val="00764F64"/>
    <w:rsid w:val="007658C7"/>
    <w:rsid w:val="007662FB"/>
    <w:rsid w:val="00766DB0"/>
    <w:rsid w:val="0076771D"/>
    <w:rsid w:val="007712C7"/>
    <w:rsid w:val="007716BA"/>
    <w:rsid w:val="00772091"/>
    <w:rsid w:val="00772788"/>
    <w:rsid w:val="00772D09"/>
    <w:rsid w:val="0077339C"/>
    <w:rsid w:val="00773DD3"/>
    <w:rsid w:val="00773FF5"/>
    <w:rsid w:val="00774D46"/>
    <w:rsid w:val="00774D87"/>
    <w:rsid w:val="007761F1"/>
    <w:rsid w:val="007773E7"/>
    <w:rsid w:val="0077755D"/>
    <w:rsid w:val="00777B57"/>
    <w:rsid w:val="00777BF2"/>
    <w:rsid w:val="0078068A"/>
    <w:rsid w:val="00780E97"/>
    <w:rsid w:val="0078193F"/>
    <w:rsid w:val="00782629"/>
    <w:rsid w:val="00783116"/>
    <w:rsid w:val="0078368B"/>
    <w:rsid w:val="00784177"/>
    <w:rsid w:val="0078496F"/>
    <w:rsid w:val="0078642B"/>
    <w:rsid w:val="00786C8C"/>
    <w:rsid w:val="0078763A"/>
    <w:rsid w:val="00790397"/>
    <w:rsid w:val="007909E5"/>
    <w:rsid w:val="00790ACE"/>
    <w:rsid w:val="00791D96"/>
    <w:rsid w:val="00791DDA"/>
    <w:rsid w:val="0079234E"/>
    <w:rsid w:val="007926E0"/>
    <w:rsid w:val="00794948"/>
    <w:rsid w:val="00794DCF"/>
    <w:rsid w:val="00796BAF"/>
    <w:rsid w:val="00797490"/>
    <w:rsid w:val="007976A7"/>
    <w:rsid w:val="007A010B"/>
    <w:rsid w:val="007A106F"/>
    <w:rsid w:val="007A14FC"/>
    <w:rsid w:val="007A211E"/>
    <w:rsid w:val="007A25BB"/>
    <w:rsid w:val="007A35D9"/>
    <w:rsid w:val="007A3CDB"/>
    <w:rsid w:val="007A4038"/>
    <w:rsid w:val="007A4167"/>
    <w:rsid w:val="007A4892"/>
    <w:rsid w:val="007A4A8B"/>
    <w:rsid w:val="007A5AE2"/>
    <w:rsid w:val="007A5BFF"/>
    <w:rsid w:val="007A6618"/>
    <w:rsid w:val="007A70D4"/>
    <w:rsid w:val="007A73FB"/>
    <w:rsid w:val="007A7637"/>
    <w:rsid w:val="007B0794"/>
    <w:rsid w:val="007B1247"/>
    <w:rsid w:val="007B143D"/>
    <w:rsid w:val="007B1979"/>
    <w:rsid w:val="007B28A1"/>
    <w:rsid w:val="007B4223"/>
    <w:rsid w:val="007B44ED"/>
    <w:rsid w:val="007B4854"/>
    <w:rsid w:val="007B5232"/>
    <w:rsid w:val="007B5D65"/>
    <w:rsid w:val="007B63C2"/>
    <w:rsid w:val="007B6AA4"/>
    <w:rsid w:val="007B7012"/>
    <w:rsid w:val="007B795A"/>
    <w:rsid w:val="007C036D"/>
    <w:rsid w:val="007C056B"/>
    <w:rsid w:val="007C09AD"/>
    <w:rsid w:val="007C0B5B"/>
    <w:rsid w:val="007C1FBA"/>
    <w:rsid w:val="007C22E2"/>
    <w:rsid w:val="007C2452"/>
    <w:rsid w:val="007C24B1"/>
    <w:rsid w:val="007C2C99"/>
    <w:rsid w:val="007C396A"/>
    <w:rsid w:val="007C3D9B"/>
    <w:rsid w:val="007C4F89"/>
    <w:rsid w:val="007C6530"/>
    <w:rsid w:val="007C690C"/>
    <w:rsid w:val="007C6B71"/>
    <w:rsid w:val="007C6E8B"/>
    <w:rsid w:val="007C7404"/>
    <w:rsid w:val="007C7553"/>
    <w:rsid w:val="007C7712"/>
    <w:rsid w:val="007C7FC5"/>
    <w:rsid w:val="007D10CE"/>
    <w:rsid w:val="007D1246"/>
    <w:rsid w:val="007D1E6F"/>
    <w:rsid w:val="007D2106"/>
    <w:rsid w:val="007D4323"/>
    <w:rsid w:val="007D4648"/>
    <w:rsid w:val="007D48A6"/>
    <w:rsid w:val="007D4B03"/>
    <w:rsid w:val="007D5507"/>
    <w:rsid w:val="007D55B9"/>
    <w:rsid w:val="007D729E"/>
    <w:rsid w:val="007D73F9"/>
    <w:rsid w:val="007D75C9"/>
    <w:rsid w:val="007E0BDC"/>
    <w:rsid w:val="007E0FF4"/>
    <w:rsid w:val="007E14BE"/>
    <w:rsid w:val="007E212F"/>
    <w:rsid w:val="007E29E9"/>
    <w:rsid w:val="007E2A61"/>
    <w:rsid w:val="007E3CD2"/>
    <w:rsid w:val="007E50DE"/>
    <w:rsid w:val="007E5194"/>
    <w:rsid w:val="007E68D5"/>
    <w:rsid w:val="007E6D53"/>
    <w:rsid w:val="007E6E4B"/>
    <w:rsid w:val="007E6F93"/>
    <w:rsid w:val="007E7307"/>
    <w:rsid w:val="007E7AF2"/>
    <w:rsid w:val="007E7D5F"/>
    <w:rsid w:val="007F0102"/>
    <w:rsid w:val="007F024C"/>
    <w:rsid w:val="007F09BA"/>
    <w:rsid w:val="007F0B20"/>
    <w:rsid w:val="007F1809"/>
    <w:rsid w:val="007F1E0D"/>
    <w:rsid w:val="007F2071"/>
    <w:rsid w:val="007F21D0"/>
    <w:rsid w:val="007F2C6F"/>
    <w:rsid w:val="007F565E"/>
    <w:rsid w:val="007F592C"/>
    <w:rsid w:val="007F606E"/>
    <w:rsid w:val="007F6445"/>
    <w:rsid w:val="007F6C24"/>
    <w:rsid w:val="007F6D4F"/>
    <w:rsid w:val="007F73BD"/>
    <w:rsid w:val="008008B4"/>
    <w:rsid w:val="00800CCE"/>
    <w:rsid w:val="00801588"/>
    <w:rsid w:val="008015D8"/>
    <w:rsid w:val="00803543"/>
    <w:rsid w:val="00803874"/>
    <w:rsid w:val="00804C01"/>
    <w:rsid w:val="00804FDF"/>
    <w:rsid w:val="00805D67"/>
    <w:rsid w:val="00806F61"/>
    <w:rsid w:val="00807A2C"/>
    <w:rsid w:val="00807BE5"/>
    <w:rsid w:val="00807BEC"/>
    <w:rsid w:val="00807DB2"/>
    <w:rsid w:val="00810AEF"/>
    <w:rsid w:val="008112D1"/>
    <w:rsid w:val="00811942"/>
    <w:rsid w:val="00811CE5"/>
    <w:rsid w:val="00812ADA"/>
    <w:rsid w:val="0081422D"/>
    <w:rsid w:val="00814B68"/>
    <w:rsid w:val="008164A3"/>
    <w:rsid w:val="008171B1"/>
    <w:rsid w:val="00817661"/>
    <w:rsid w:val="0081771C"/>
    <w:rsid w:val="00817A27"/>
    <w:rsid w:val="0082076C"/>
    <w:rsid w:val="0082121C"/>
    <w:rsid w:val="00821AFD"/>
    <w:rsid w:val="008223F2"/>
    <w:rsid w:val="00822541"/>
    <w:rsid w:val="008230D2"/>
    <w:rsid w:val="00823B79"/>
    <w:rsid w:val="00824113"/>
    <w:rsid w:val="0082420E"/>
    <w:rsid w:val="00824518"/>
    <w:rsid w:val="00824C42"/>
    <w:rsid w:val="00824FA9"/>
    <w:rsid w:val="00825A31"/>
    <w:rsid w:val="00826045"/>
    <w:rsid w:val="00830C2D"/>
    <w:rsid w:val="00831ADD"/>
    <w:rsid w:val="008323D7"/>
    <w:rsid w:val="008328AD"/>
    <w:rsid w:val="00832D77"/>
    <w:rsid w:val="008332D1"/>
    <w:rsid w:val="008337D9"/>
    <w:rsid w:val="00834F72"/>
    <w:rsid w:val="008353F4"/>
    <w:rsid w:val="0083551B"/>
    <w:rsid w:val="00835A28"/>
    <w:rsid w:val="00837BE6"/>
    <w:rsid w:val="008407A5"/>
    <w:rsid w:val="0084128D"/>
    <w:rsid w:val="008412A5"/>
    <w:rsid w:val="008419D3"/>
    <w:rsid w:val="00841FCC"/>
    <w:rsid w:val="00843244"/>
    <w:rsid w:val="008432EB"/>
    <w:rsid w:val="008437FC"/>
    <w:rsid w:val="00843F4E"/>
    <w:rsid w:val="008443F4"/>
    <w:rsid w:val="008450FE"/>
    <w:rsid w:val="00845179"/>
    <w:rsid w:val="0084604E"/>
    <w:rsid w:val="00846B1E"/>
    <w:rsid w:val="00846DEB"/>
    <w:rsid w:val="00846F14"/>
    <w:rsid w:val="0084726A"/>
    <w:rsid w:val="008472CB"/>
    <w:rsid w:val="00850A7F"/>
    <w:rsid w:val="00850F82"/>
    <w:rsid w:val="00851D89"/>
    <w:rsid w:val="00851F25"/>
    <w:rsid w:val="00853E41"/>
    <w:rsid w:val="00853EE7"/>
    <w:rsid w:val="00854387"/>
    <w:rsid w:val="0085486A"/>
    <w:rsid w:val="008551E5"/>
    <w:rsid w:val="00855CBD"/>
    <w:rsid w:val="0086051F"/>
    <w:rsid w:val="00860D95"/>
    <w:rsid w:val="00862103"/>
    <w:rsid w:val="00862B22"/>
    <w:rsid w:val="00863E19"/>
    <w:rsid w:val="008645E3"/>
    <w:rsid w:val="00865F7B"/>
    <w:rsid w:val="00866F2E"/>
    <w:rsid w:val="00866FD0"/>
    <w:rsid w:val="008677A8"/>
    <w:rsid w:val="00867E21"/>
    <w:rsid w:val="008704DB"/>
    <w:rsid w:val="008711E3"/>
    <w:rsid w:val="0087148F"/>
    <w:rsid w:val="00871A9C"/>
    <w:rsid w:val="008720D7"/>
    <w:rsid w:val="0087226E"/>
    <w:rsid w:val="00872909"/>
    <w:rsid w:val="0087337C"/>
    <w:rsid w:val="008742E1"/>
    <w:rsid w:val="0087447F"/>
    <w:rsid w:val="00874F41"/>
    <w:rsid w:val="0087528A"/>
    <w:rsid w:val="008758BB"/>
    <w:rsid w:val="0087593D"/>
    <w:rsid w:val="00875EF0"/>
    <w:rsid w:val="0087626D"/>
    <w:rsid w:val="00876797"/>
    <w:rsid w:val="0087710B"/>
    <w:rsid w:val="008775BA"/>
    <w:rsid w:val="00877C40"/>
    <w:rsid w:val="008804FC"/>
    <w:rsid w:val="00880842"/>
    <w:rsid w:val="0088087E"/>
    <w:rsid w:val="00880F1B"/>
    <w:rsid w:val="00882030"/>
    <w:rsid w:val="00882307"/>
    <w:rsid w:val="00882868"/>
    <w:rsid w:val="00882A63"/>
    <w:rsid w:val="00884305"/>
    <w:rsid w:val="00884369"/>
    <w:rsid w:val="00884FD4"/>
    <w:rsid w:val="00885EF9"/>
    <w:rsid w:val="008904AC"/>
    <w:rsid w:val="00891938"/>
    <w:rsid w:val="00891E19"/>
    <w:rsid w:val="008920E8"/>
    <w:rsid w:val="00892593"/>
    <w:rsid w:val="00894003"/>
    <w:rsid w:val="0089496C"/>
    <w:rsid w:val="008954FD"/>
    <w:rsid w:val="00895CD6"/>
    <w:rsid w:val="00896331"/>
    <w:rsid w:val="00896708"/>
    <w:rsid w:val="008A00C8"/>
    <w:rsid w:val="008A16C4"/>
    <w:rsid w:val="008A2573"/>
    <w:rsid w:val="008A2E54"/>
    <w:rsid w:val="008A3B41"/>
    <w:rsid w:val="008A4D37"/>
    <w:rsid w:val="008A598B"/>
    <w:rsid w:val="008A5A30"/>
    <w:rsid w:val="008A5F01"/>
    <w:rsid w:val="008A646A"/>
    <w:rsid w:val="008A7082"/>
    <w:rsid w:val="008A753B"/>
    <w:rsid w:val="008A771E"/>
    <w:rsid w:val="008A791D"/>
    <w:rsid w:val="008A7D1E"/>
    <w:rsid w:val="008B0100"/>
    <w:rsid w:val="008B0F18"/>
    <w:rsid w:val="008B610D"/>
    <w:rsid w:val="008B63E8"/>
    <w:rsid w:val="008B680F"/>
    <w:rsid w:val="008B6FD9"/>
    <w:rsid w:val="008B71D8"/>
    <w:rsid w:val="008C056D"/>
    <w:rsid w:val="008C1284"/>
    <w:rsid w:val="008C16F9"/>
    <w:rsid w:val="008C2245"/>
    <w:rsid w:val="008C2D73"/>
    <w:rsid w:val="008C403B"/>
    <w:rsid w:val="008C4D87"/>
    <w:rsid w:val="008C4D9E"/>
    <w:rsid w:val="008C4F7A"/>
    <w:rsid w:val="008C587F"/>
    <w:rsid w:val="008C6173"/>
    <w:rsid w:val="008C656D"/>
    <w:rsid w:val="008C659B"/>
    <w:rsid w:val="008C73F3"/>
    <w:rsid w:val="008C7EE9"/>
    <w:rsid w:val="008D3987"/>
    <w:rsid w:val="008D39BD"/>
    <w:rsid w:val="008D542A"/>
    <w:rsid w:val="008D54AA"/>
    <w:rsid w:val="008D616B"/>
    <w:rsid w:val="008D660F"/>
    <w:rsid w:val="008D780F"/>
    <w:rsid w:val="008E2E00"/>
    <w:rsid w:val="008E43DE"/>
    <w:rsid w:val="008E4D5D"/>
    <w:rsid w:val="008E522E"/>
    <w:rsid w:val="008E61F8"/>
    <w:rsid w:val="008E62FF"/>
    <w:rsid w:val="008E6545"/>
    <w:rsid w:val="008E78C9"/>
    <w:rsid w:val="008F0732"/>
    <w:rsid w:val="008F0E52"/>
    <w:rsid w:val="008F0F4B"/>
    <w:rsid w:val="008F1751"/>
    <w:rsid w:val="008F18D3"/>
    <w:rsid w:val="008F1DC1"/>
    <w:rsid w:val="008F3193"/>
    <w:rsid w:val="008F5163"/>
    <w:rsid w:val="008F5456"/>
    <w:rsid w:val="008F5DCC"/>
    <w:rsid w:val="008F5F4E"/>
    <w:rsid w:val="008F7181"/>
    <w:rsid w:val="008F7F7B"/>
    <w:rsid w:val="008F7FF8"/>
    <w:rsid w:val="0090037D"/>
    <w:rsid w:val="00900E87"/>
    <w:rsid w:val="00900EA2"/>
    <w:rsid w:val="00901C86"/>
    <w:rsid w:val="00903737"/>
    <w:rsid w:val="00903D88"/>
    <w:rsid w:val="009043D6"/>
    <w:rsid w:val="00905ED1"/>
    <w:rsid w:val="00905F79"/>
    <w:rsid w:val="00906022"/>
    <w:rsid w:val="009060A4"/>
    <w:rsid w:val="00906F05"/>
    <w:rsid w:val="009070FE"/>
    <w:rsid w:val="0091037A"/>
    <w:rsid w:val="00912540"/>
    <w:rsid w:val="00912E21"/>
    <w:rsid w:val="009139D6"/>
    <w:rsid w:val="0091404F"/>
    <w:rsid w:val="009151EF"/>
    <w:rsid w:val="00920471"/>
    <w:rsid w:val="00921A82"/>
    <w:rsid w:val="00921B4D"/>
    <w:rsid w:val="00922944"/>
    <w:rsid w:val="00923068"/>
    <w:rsid w:val="00923959"/>
    <w:rsid w:val="00923E8B"/>
    <w:rsid w:val="0092439B"/>
    <w:rsid w:val="00924E79"/>
    <w:rsid w:val="009262E1"/>
    <w:rsid w:val="00926984"/>
    <w:rsid w:val="00926EDD"/>
    <w:rsid w:val="00927014"/>
    <w:rsid w:val="00927FA4"/>
    <w:rsid w:val="00931122"/>
    <w:rsid w:val="00932741"/>
    <w:rsid w:val="009333A2"/>
    <w:rsid w:val="00933B68"/>
    <w:rsid w:val="00933F48"/>
    <w:rsid w:val="00934F78"/>
    <w:rsid w:val="00935254"/>
    <w:rsid w:val="00935C74"/>
    <w:rsid w:val="009375E9"/>
    <w:rsid w:val="00941219"/>
    <w:rsid w:val="00941836"/>
    <w:rsid w:val="00941AB9"/>
    <w:rsid w:val="00942CD5"/>
    <w:rsid w:val="00943037"/>
    <w:rsid w:val="00943D24"/>
    <w:rsid w:val="0094421E"/>
    <w:rsid w:val="00944A23"/>
    <w:rsid w:val="00945486"/>
    <w:rsid w:val="00945A60"/>
    <w:rsid w:val="00945B3F"/>
    <w:rsid w:val="00946130"/>
    <w:rsid w:val="0094621E"/>
    <w:rsid w:val="009462DE"/>
    <w:rsid w:val="00947129"/>
    <w:rsid w:val="00947600"/>
    <w:rsid w:val="00947A08"/>
    <w:rsid w:val="00952AA7"/>
    <w:rsid w:val="009534C8"/>
    <w:rsid w:val="009549EE"/>
    <w:rsid w:val="00955981"/>
    <w:rsid w:val="00956748"/>
    <w:rsid w:val="00957FE8"/>
    <w:rsid w:val="00960595"/>
    <w:rsid w:val="00960726"/>
    <w:rsid w:val="00960735"/>
    <w:rsid w:val="009615F2"/>
    <w:rsid w:val="00961822"/>
    <w:rsid w:val="009626AD"/>
    <w:rsid w:val="009639D8"/>
    <w:rsid w:val="009648D2"/>
    <w:rsid w:val="009648DD"/>
    <w:rsid w:val="009651B7"/>
    <w:rsid w:val="00965BB3"/>
    <w:rsid w:val="00965C26"/>
    <w:rsid w:val="0096631E"/>
    <w:rsid w:val="009669A4"/>
    <w:rsid w:val="00966A99"/>
    <w:rsid w:val="00966FF4"/>
    <w:rsid w:val="00967302"/>
    <w:rsid w:val="00967ABA"/>
    <w:rsid w:val="00971336"/>
    <w:rsid w:val="00971D32"/>
    <w:rsid w:val="00972246"/>
    <w:rsid w:val="0097255F"/>
    <w:rsid w:val="00972F1B"/>
    <w:rsid w:val="00972FB7"/>
    <w:rsid w:val="00972FF0"/>
    <w:rsid w:val="0097317F"/>
    <w:rsid w:val="009733EC"/>
    <w:rsid w:val="00973C9D"/>
    <w:rsid w:val="00973F0A"/>
    <w:rsid w:val="00974421"/>
    <w:rsid w:val="00974BD4"/>
    <w:rsid w:val="00974C2E"/>
    <w:rsid w:val="00975F96"/>
    <w:rsid w:val="00976E38"/>
    <w:rsid w:val="00977165"/>
    <w:rsid w:val="00977878"/>
    <w:rsid w:val="00977B38"/>
    <w:rsid w:val="0098016E"/>
    <w:rsid w:val="009804B6"/>
    <w:rsid w:val="00980FAB"/>
    <w:rsid w:val="009822D0"/>
    <w:rsid w:val="0098345E"/>
    <w:rsid w:val="00983551"/>
    <w:rsid w:val="009839A2"/>
    <w:rsid w:val="00983C23"/>
    <w:rsid w:val="0098452F"/>
    <w:rsid w:val="00984782"/>
    <w:rsid w:val="00984C5A"/>
    <w:rsid w:val="00985086"/>
    <w:rsid w:val="00985F0A"/>
    <w:rsid w:val="009866EF"/>
    <w:rsid w:val="0098744B"/>
    <w:rsid w:val="0098795B"/>
    <w:rsid w:val="00987EA9"/>
    <w:rsid w:val="00987EEC"/>
    <w:rsid w:val="00990603"/>
    <w:rsid w:val="00991B21"/>
    <w:rsid w:val="00992D18"/>
    <w:rsid w:val="009932D2"/>
    <w:rsid w:val="00994922"/>
    <w:rsid w:val="00995632"/>
    <w:rsid w:val="00996027"/>
    <w:rsid w:val="009961C2"/>
    <w:rsid w:val="00996503"/>
    <w:rsid w:val="00997B41"/>
    <w:rsid w:val="009A1021"/>
    <w:rsid w:val="009A13FA"/>
    <w:rsid w:val="009A1AF4"/>
    <w:rsid w:val="009A2410"/>
    <w:rsid w:val="009A243E"/>
    <w:rsid w:val="009A321C"/>
    <w:rsid w:val="009A341E"/>
    <w:rsid w:val="009A3E3D"/>
    <w:rsid w:val="009A41A5"/>
    <w:rsid w:val="009A4B0A"/>
    <w:rsid w:val="009A501B"/>
    <w:rsid w:val="009A5B51"/>
    <w:rsid w:val="009A5C12"/>
    <w:rsid w:val="009A63CD"/>
    <w:rsid w:val="009A6EBA"/>
    <w:rsid w:val="009A6FB0"/>
    <w:rsid w:val="009A7A61"/>
    <w:rsid w:val="009A7D5B"/>
    <w:rsid w:val="009B0545"/>
    <w:rsid w:val="009B1F29"/>
    <w:rsid w:val="009B1FBF"/>
    <w:rsid w:val="009B29DD"/>
    <w:rsid w:val="009B376E"/>
    <w:rsid w:val="009B3D35"/>
    <w:rsid w:val="009B63B6"/>
    <w:rsid w:val="009B6F8F"/>
    <w:rsid w:val="009C07E8"/>
    <w:rsid w:val="009C0802"/>
    <w:rsid w:val="009C0B72"/>
    <w:rsid w:val="009C0EC5"/>
    <w:rsid w:val="009C2ACE"/>
    <w:rsid w:val="009C3BB9"/>
    <w:rsid w:val="009C41DF"/>
    <w:rsid w:val="009C4428"/>
    <w:rsid w:val="009C4846"/>
    <w:rsid w:val="009C4A70"/>
    <w:rsid w:val="009C4B0B"/>
    <w:rsid w:val="009C4DD6"/>
    <w:rsid w:val="009C5526"/>
    <w:rsid w:val="009C563D"/>
    <w:rsid w:val="009C6CF0"/>
    <w:rsid w:val="009C7E1E"/>
    <w:rsid w:val="009D2360"/>
    <w:rsid w:val="009D2938"/>
    <w:rsid w:val="009D2BC7"/>
    <w:rsid w:val="009D51E1"/>
    <w:rsid w:val="009D55F7"/>
    <w:rsid w:val="009D5836"/>
    <w:rsid w:val="009D67DD"/>
    <w:rsid w:val="009D6A16"/>
    <w:rsid w:val="009D6BB7"/>
    <w:rsid w:val="009D7558"/>
    <w:rsid w:val="009D7950"/>
    <w:rsid w:val="009D7B4A"/>
    <w:rsid w:val="009E06DC"/>
    <w:rsid w:val="009E0A8C"/>
    <w:rsid w:val="009E1EC6"/>
    <w:rsid w:val="009E2322"/>
    <w:rsid w:val="009E2CDB"/>
    <w:rsid w:val="009E3151"/>
    <w:rsid w:val="009E3419"/>
    <w:rsid w:val="009E3784"/>
    <w:rsid w:val="009E3E36"/>
    <w:rsid w:val="009E58F9"/>
    <w:rsid w:val="009E7D72"/>
    <w:rsid w:val="009F0D08"/>
    <w:rsid w:val="009F0F70"/>
    <w:rsid w:val="009F1095"/>
    <w:rsid w:val="009F15DC"/>
    <w:rsid w:val="009F30E8"/>
    <w:rsid w:val="009F33C0"/>
    <w:rsid w:val="009F35D9"/>
    <w:rsid w:val="009F3B37"/>
    <w:rsid w:val="009F3B8F"/>
    <w:rsid w:val="009F44D6"/>
    <w:rsid w:val="009F58D1"/>
    <w:rsid w:val="009F59C7"/>
    <w:rsid w:val="009F731F"/>
    <w:rsid w:val="00A0006A"/>
    <w:rsid w:val="00A005CA"/>
    <w:rsid w:val="00A013C7"/>
    <w:rsid w:val="00A01E59"/>
    <w:rsid w:val="00A01EF6"/>
    <w:rsid w:val="00A0222C"/>
    <w:rsid w:val="00A02263"/>
    <w:rsid w:val="00A051F6"/>
    <w:rsid w:val="00A057D2"/>
    <w:rsid w:val="00A05BF8"/>
    <w:rsid w:val="00A06458"/>
    <w:rsid w:val="00A067EC"/>
    <w:rsid w:val="00A06C23"/>
    <w:rsid w:val="00A07646"/>
    <w:rsid w:val="00A10D6A"/>
    <w:rsid w:val="00A11B81"/>
    <w:rsid w:val="00A12E5F"/>
    <w:rsid w:val="00A13E1E"/>
    <w:rsid w:val="00A140D8"/>
    <w:rsid w:val="00A15408"/>
    <w:rsid w:val="00A159A3"/>
    <w:rsid w:val="00A162F2"/>
    <w:rsid w:val="00A167C4"/>
    <w:rsid w:val="00A16AFF"/>
    <w:rsid w:val="00A17D98"/>
    <w:rsid w:val="00A21EAC"/>
    <w:rsid w:val="00A22435"/>
    <w:rsid w:val="00A22578"/>
    <w:rsid w:val="00A22DF4"/>
    <w:rsid w:val="00A235CA"/>
    <w:rsid w:val="00A24203"/>
    <w:rsid w:val="00A24E7E"/>
    <w:rsid w:val="00A25352"/>
    <w:rsid w:val="00A25A73"/>
    <w:rsid w:val="00A26D3D"/>
    <w:rsid w:val="00A27270"/>
    <w:rsid w:val="00A30226"/>
    <w:rsid w:val="00A32392"/>
    <w:rsid w:val="00A32CFC"/>
    <w:rsid w:val="00A333FA"/>
    <w:rsid w:val="00A339BA"/>
    <w:rsid w:val="00A33F95"/>
    <w:rsid w:val="00A346A3"/>
    <w:rsid w:val="00A35319"/>
    <w:rsid w:val="00A3655C"/>
    <w:rsid w:val="00A365BE"/>
    <w:rsid w:val="00A366A3"/>
    <w:rsid w:val="00A3750C"/>
    <w:rsid w:val="00A37CF5"/>
    <w:rsid w:val="00A40C2B"/>
    <w:rsid w:val="00A4208C"/>
    <w:rsid w:val="00A4360D"/>
    <w:rsid w:val="00A43739"/>
    <w:rsid w:val="00A43930"/>
    <w:rsid w:val="00A43D1E"/>
    <w:rsid w:val="00A43D2D"/>
    <w:rsid w:val="00A44DA2"/>
    <w:rsid w:val="00A45F98"/>
    <w:rsid w:val="00A4681F"/>
    <w:rsid w:val="00A47D78"/>
    <w:rsid w:val="00A50232"/>
    <w:rsid w:val="00A50CEC"/>
    <w:rsid w:val="00A51065"/>
    <w:rsid w:val="00A51182"/>
    <w:rsid w:val="00A51715"/>
    <w:rsid w:val="00A517E2"/>
    <w:rsid w:val="00A52027"/>
    <w:rsid w:val="00A52127"/>
    <w:rsid w:val="00A528F2"/>
    <w:rsid w:val="00A53971"/>
    <w:rsid w:val="00A53CEF"/>
    <w:rsid w:val="00A54063"/>
    <w:rsid w:val="00A542F0"/>
    <w:rsid w:val="00A54498"/>
    <w:rsid w:val="00A55553"/>
    <w:rsid w:val="00A55CDE"/>
    <w:rsid w:val="00A56892"/>
    <w:rsid w:val="00A56B85"/>
    <w:rsid w:val="00A56BB4"/>
    <w:rsid w:val="00A56C4D"/>
    <w:rsid w:val="00A56DFF"/>
    <w:rsid w:val="00A577F4"/>
    <w:rsid w:val="00A579D0"/>
    <w:rsid w:val="00A60527"/>
    <w:rsid w:val="00A605AF"/>
    <w:rsid w:val="00A60C11"/>
    <w:rsid w:val="00A61629"/>
    <w:rsid w:val="00A64398"/>
    <w:rsid w:val="00A6554A"/>
    <w:rsid w:val="00A664F4"/>
    <w:rsid w:val="00A665FA"/>
    <w:rsid w:val="00A66AEF"/>
    <w:rsid w:val="00A67505"/>
    <w:rsid w:val="00A7048C"/>
    <w:rsid w:val="00A70A27"/>
    <w:rsid w:val="00A70F02"/>
    <w:rsid w:val="00A71A81"/>
    <w:rsid w:val="00A723A5"/>
    <w:rsid w:val="00A72B96"/>
    <w:rsid w:val="00A73F0C"/>
    <w:rsid w:val="00A753E9"/>
    <w:rsid w:val="00A75FDE"/>
    <w:rsid w:val="00A7606B"/>
    <w:rsid w:val="00A7663B"/>
    <w:rsid w:val="00A76BD0"/>
    <w:rsid w:val="00A76C46"/>
    <w:rsid w:val="00A76EF2"/>
    <w:rsid w:val="00A774F2"/>
    <w:rsid w:val="00A81F9C"/>
    <w:rsid w:val="00A82B49"/>
    <w:rsid w:val="00A83972"/>
    <w:rsid w:val="00A83AEF"/>
    <w:rsid w:val="00A845E8"/>
    <w:rsid w:val="00A85039"/>
    <w:rsid w:val="00A863FC"/>
    <w:rsid w:val="00A86666"/>
    <w:rsid w:val="00A87122"/>
    <w:rsid w:val="00A872AF"/>
    <w:rsid w:val="00A87E10"/>
    <w:rsid w:val="00A905D4"/>
    <w:rsid w:val="00A90E89"/>
    <w:rsid w:val="00A91624"/>
    <w:rsid w:val="00A91C41"/>
    <w:rsid w:val="00A9289C"/>
    <w:rsid w:val="00A9305C"/>
    <w:rsid w:val="00A93071"/>
    <w:rsid w:val="00A935E9"/>
    <w:rsid w:val="00A946B3"/>
    <w:rsid w:val="00A95303"/>
    <w:rsid w:val="00A954DD"/>
    <w:rsid w:val="00A96640"/>
    <w:rsid w:val="00A9733A"/>
    <w:rsid w:val="00A97D5B"/>
    <w:rsid w:val="00AA07A9"/>
    <w:rsid w:val="00AA0A08"/>
    <w:rsid w:val="00AA0AD1"/>
    <w:rsid w:val="00AA119D"/>
    <w:rsid w:val="00AA1953"/>
    <w:rsid w:val="00AA2ADB"/>
    <w:rsid w:val="00AA2C38"/>
    <w:rsid w:val="00AA3CE1"/>
    <w:rsid w:val="00AA3FF0"/>
    <w:rsid w:val="00AA4637"/>
    <w:rsid w:val="00AA4FE0"/>
    <w:rsid w:val="00AA5526"/>
    <w:rsid w:val="00AA61BD"/>
    <w:rsid w:val="00AA6CC9"/>
    <w:rsid w:val="00AA7451"/>
    <w:rsid w:val="00AA7AD6"/>
    <w:rsid w:val="00AB0A4A"/>
    <w:rsid w:val="00AB0B85"/>
    <w:rsid w:val="00AB1416"/>
    <w:rsid w:val="00AB1A3F"/>
    <w:rsid w:val="00AB1F1A"/>
    <w:rsid w:val="00AB247F"/>
    <w:rsid w:val="00AB2EA0"/>
    <w:rsid w:val="00AB33C1"/>
    <w:rsid w:val="00AB51CC"/>
    <w:rsid w:val="00AB5AFD"/>
    <w:rsid w:val="00AB5B9C"/>
    <w:rsid w:val="00AB685B"/>
    <w:rsid w:val="00AB6AC9"/>
    <w:rsid w:val="00AB79C9"/>
    <w:rsid w:val="00AB79F2"/>
    <w:rsid w:val="00AB7B4E"/>
    <w:rsid w:val="00AC001C"/>
    <w:rsid w:val="00AC0DD1"/>
    <w:rsid w:val="00AC2DFD"/>
    <w:rsid w:val="00AC315C"/>
    <w:rsid w:val="00AC33EF"/>
    <w:rsid w:val="00AC373C"/>
    <w:rsid w:val="00AC4977"/>
    <w:rsid w:val="00AC4D5D"/>
    <w:rsid w:val="00AC4FFE"/>
    <w:rsid w:val="00AC5F2B"/>
    <w:rsid w:val="00AC64E3"/>
    <w:rsid w:val="00AC6BCA"/>
    <w:rsid w:val="00AC6C7B"/>
    <w:rsid w:val="00AD088C"/>
    <w:rsid w:val="00AD1F72"/>
    <w:rsid w:val="00AD2885"/>
    <w:rsid w:val="00AD307F"/>
    <w:rsid w:val="00AD3E97"/>
    <w:rsid w:val="00AD5025"/>
    <w:rsid w:val="00AD5983"/>
    <w:rsid w:val="00AD69DE"/>
    <w:rsid w:val="00AD6B65"/>
    <w:rsid w:val="00AD7264"/>
    <w:rsid w:val="00AD7749"/>
    <w:rsid w:val="00AE03BD"/>
    <w:rsid w:val="00AE043B"/>
    <w:rsid w:val="00AE0C47"/>
    <w:rsid w:val="00AE1020"/>
    <w:rsid w:val="00AE1482"/>
    <w:rsid w:val="00AE2257"/>
    <w:rsid w:val="00AE3898"/>
    <w:rsid w:val="00AE3CA0"/>
    <w:rsid w:val="00AE641F"/>
    <w:rsid w:val="00AE67C3"/>
    <w:rsid w:val="00AE7CE7"/>
    <w:rsid w:val="00AF0B44"/>
    <w:rsid w:val="00AF1EB2"/>
    <w:rsid w:val="00AF20ED"/>
    <w:rsid w:val="00AF2489"/>
    <w:rsid w:val="00AF329A"/>
    <w:rsid w:val="00AF4AF7"/>
    <w:rsid w:val="00AF535C"/>
    <w:rsid w:val="00AF5732"/>
    <w:rsid w:val="00AF57FD"/>
    <w:rsid w:val="00AF655F"/>
    <w:rsid w:val="00AF69F5"/>
    <w:rsid w:val="00AF70AD"/>
    <w:rsid w:val="00AF723B"/>
    <w:rsid w:val="00AF7334"/>
    <w:rsid w:val="00AF7451"/>
    <w:rsid w:val="00AF7675"/>
    <w:rsid w:val="00AF777B"/>
    <w:rsid w:val="00AF7C86"/>
    <w:rsid w:val="00B003B2"/>
    <w:rsid w:val="00B0096C"/>
    <w:rsid w:val="00B01217"/>
    <w:rsid w:val="00B01AF0"/>
    <w:rsid w:val="00B02C83"/>
    <w:rsid w:val="00B02CD4"/>
    <w:rsid w:val="00B02F0F"/>
    <w:rsid w:val="00B032CB"/>
    <w:rsid w:val="00B0431F"/>
    <w:rsid w:val="00B048BB"/>
    <w:rsid w:val="00B058E8"/>
    <w:rsid w:val="00B065E9"/>
    <w:rsid w:val="00B06B4E"/>
    <w:rsid w:val="00B06BDD"/>
    <w:rsid w:val="00B07C24"/>
    <w:rsid w:val="00B07F38"/>
    <w:rsid w:val="00B10FA7"/>
    <w:rsid w:val="00B10FD6"/>
    <w:rsid w:val="00B11AF1"/>
    <w:rsid w:val="00B11AFC"/>
    <w:rsid w:val="00B120F2"/>
    <w:rsid w:val="00B12634"/>
    <w:rsid w:val="00B12883"/>
    <w:rsid w:val="00B13752"/>
    <w:rsid w:val="00B14969"/>
    <w:rsid w:val="00B15D1D"/>
    <w:rsid w:val="00B162AB"/>
    <w:rsid w:val="00B16612"/>
    <w:rsid w:val="00B17312"/>
    <w:rsid w:val="00B17357"/>
    <w:rsid w:val="00B20552"/>
    <w:rsid w:val="00B21EB3"/>
    <w:rsid w:val="00B233B3"/>
    <w:rsid w:val="00B23512"/>
    <w:rsid w:val="00B24148"/>
    <w:rsid w:val="00B2495C"/>
    <w:rsid w:val="00B251FB"/>
    <w:rsid w:val="00B254F9"/>
    <w:rsid w:val="00B26237"/>
    <w:rsid w:val="00B269A5"/>
    <w:rsid w:val="00B26F78"/>
    <w:rsid w:val="00B273BD"/>
    <w:rsid w:val="00B27F60"/>
    <w:rsid w:val="00B30E3B"/>
    <w:rsid w:val="00B30EDB"/>
    <w:rsid w:val="00B31040"/>
    <w:rsid w:val="00B31253"/>
    <w:rsid w:val="00B32334"/>
    <w:rsid w:val="00B3259E"/>
    <w:rsid w:val="00B327CF"/>
    <w:rsid w:val="00B329AD"/>
    <w:rsid w:val="00B342F1"/>
    <w:rsid w:val="00B34D53"/>
    <w:rsid w:val="00B34ED8"/>
    <w:rsid w:val="00B35ACA"/>
    <w:rsid w:val="00B37169"/>
    <w:rsid w:val="00B378AC"/>
    <w:rsid w:val="00B404F1"/>
    <w:rsid w:val="00B404FA"/>
    <w:rsid w:val="00B40A96"/>
    <w:rsid w:val="00B40AD2"/>
    <w:rsid w:val="00B40C7E"/>
    <w:rsid w:val="00B41733"/>
    <w:rsid w:val="00B44AA9"/>
    <w:rsid w:val="00B46395"/>
    <w:rsid w:val="00B46699"/>
    <w:rsid w:val="00B47F52"/>
    <w:rsid w:val="00B50211"/>
    <w:rsid w:val="00B514DE"/>
    <w:rsid w:val="00B51DF9"/>
    <w:rsid w:val="00B530F7"/>
    <w:rsid w:val="00B533B4"/>
    <w:rsid w:val="00B53571"/>
    <w:rsid w:val="00B53AA9"/>
    <w:rsid w:val="00B5430D"/>
    <w:rsid w:val="00B54B4C"/>
    <w:rsid w:val="00B55446"/>
    <w:rsid w:val="00B5699B"/>
    <w:rsid w:val="00B57CBF"/>
    <w:rsid w:val="00B6003B"/>
    <w:rsid w:val="00B60231"/>
    <w:rsid w:val="00B60799"/>
    <w:rsid w:val="00B607A0"/>
    <w:rsid w:val="00B615CA"/>
    <w:rsid w:val="00B61767"/>
    <w:rsid w:val="00B6285D"/>
    <w:rsid w:val="00B6305D"/>
    <w:rsid w:val="00B63AB3"/>
    <w:rsid w:val="00B63B20"/>
    <w:rsid w:val="00B63FD6"/>
    <w:rsid w:val="00B645D9"/>
    <w:rsid w:val="00B646DD"/>
    <w:rsid w:val="00B64F64"/>
    <w:rsid w:val="00B64FBA"/>
    <w:rsid w:val="00B65F2E"/>
    <w:rsid w:val="00B66993"/>
    <w:rsid w:val="00B67E56"/>
    <w:rsid w:val="00B708B7"/>
    <w:rsid w:val="00B70FF3"/>
    <w:rsid w:val="00B71EF6"/>
    <w:rsid w:val="00B72007"/>
    <w:rsid w:val="00B72BEF"/>
    <w:rsid w:val="00B73B86"/>
    <w:rsid w:val="00B73FB9"/>
    <w:rsid w:val="00B74B10"/>
    <w:rsid w:val="00B75094"/>
    <w:rsid w:val="00B75321"/>
    <w:rsid w:val="00B758D5"/>
    <w:rsid w:val="00B75EAD"/>
    <w:rsid w:val="00B7643A"/>
    <w:rsid w:val="00B769FC"/>
    <w:rsid w:val="00B76E42"/>
    <w:rsid w:val="00B772A6"/>
    <w:rsid w:val="00B77ED1"/>
    <w:rsid w:val="00B77FB3"/>
    <w:rsid w:val="00B80215"/>
    <w:rsid w:val="00B803D1"/>
    <w:rsid w:val="00B80D80"/>
    <w:rsid w:val="00B80E71"/>
    <w:rsid w:val="00B8218F"/>
    <w:rsid w:val="00B82E4E"/>
    <w:rsid w:val="00B8346C"/>
    <w:rsid w:val="00B837A9"/>
    <w:rsid w:val="00B83C54"/>
    <w:rsid w:val="00B8472B"/>
    <w:rsid w:val="00B84931"/>
    <w:rsid w:val="00B849AD"/>
    <w:rsid w:val="00B84C9D"/>
    <w:rsid w:val="00B85292"/>
    <w:rsid w:val="00B8547E"/>
    <w:rsid w:val="00B85901"/>
    <w:rsid w:val="00B87457"/>
    <w:rsid w:val="00B87CD0"/>
    <w:rsid w:val="00B901A5"/>
    <w:rsid w:val="00B90369"/>
    <w:rsid w:val="00B9082F"/>
    <w:rsid w:val="00B90F2A"/>
    <w:rsid w:val="00B911BE"/>
    <w:rsid w:val="00B9232A"/>
    <w:rsid w:val="00B92C88"/>
    <w:rsid w:val="00B934CB"/>
    <w:rsid w:val="00B94751"/>
    <w:rsid w:val="00B9494B"/>
    <w:rsid w:val="00B95D57"/>
    <w:rsid w:val="00B960CA"/>
    <w:rsid w:val="00B96A7D"/>
    <w:rsid w:val="00B96D2B"/>
    <w:rsid w:val="00B96DC1"/>
    <w:rsid w:val="00B97D24"/>
    <w:rsid w:val="00BA0D04"/>
    <w:rsid w:val="00BA14D8"/>
    <w:rsid w:val="00BA22E3"/>
    <w:rsid w:val="00BA33AB"/>
    <w:rsid w:val="00BA39BA"/>
    <w:rsid w:val="00BA428E"/>
    <w:rsid w:val="00BA4490"/>
    <w:rsid w:val="00BA4797"/>
    <w:rsid w:val="00BA4D00"/>
    <w:rsid w:val="00BA524E"/>
    <w:rsid w:val="00BA5352"/>
    <w:rsid w:val="00BA5CD4"/>
    <w:rsid w:val="00BA5E9A"/>
    <w:rsid w:val="00BB02BE"/>
    <w:rsid w:val="00BB107B"/>
    <w:rsid w:val="00BB16F9"/>
    <w:rsid w:val="00BB1A20"/>
    <w:rsid w:val="00BB1D9D"/>
    <w:rsid w:val="00BB2AB8"/>
    <w:rsid w:val="00BB2AC1"/>
    <w:rsid w:val="00BB2F5F"/>
    <w:rsid w:val="00BB30FC"/>
    <w:rsid w:val="00BB4369"/>
    <w:rsid w:val="00BB4AC3"/>
    <w:rsid w:val="00BB5443"/>
    <w:rsid w:val="00BB5F60"/>
    <w:rsid w:val="00BB6A40"/>
    <w:rsid w:val="00BB74DB"/>
    <w:rsid w:val="00BC01F1"/>
    <w:rsid w:val="00BC1189"/>
    <w:rsid w:val="00BC3E81"/>
    <w:rsid w:val="00BC40CE"/>
    <w:rsid w:val="00BC4185"/>
    <w:rsid w:val="00BC4553"/>
    <w:rsid w:val="00BC4575"/>
    <w:rsid w:val="00BC46C5"/>
    <w:rsid w:val="00BC47DD"/>
    <w:rsid w:val="00BC4A73"/>
    <w:rsid w:val="00BC5ECA"/>
    <w:rsid w:val="00BC64EB"/>
    <w:rsid w:val="00BC6A31"/>
    <w:rsid w:val="00BC7105"/>
    <w:rsid w:val="00BC7E41"/>
    <w:rsid w:val="00BC7F63"/>
    <w:rsid w:val="00BD085D"/>
    <w:rsid w:val="00BD1797"/>
    <w:rsid w:val="00BD1E99"/>
    <w:rsid w:val="00BD260D"/>
    <w:rsid w:val="00BD2631"/>
    <w:rsid w:val="00BD3E80"/>
    <w:rsid w:val="00BD46DB"/>
    <w:rsid w:val="00BD4B96"/>
    <w:rsid w:val="00BD627A"/>
    <w:rsid w:val="00BD6964"/>
    <w:rsid w:val="00BD7654"/>
    <w:rsid w:val="00BD7795"/>
    <w:rsid w:val="00BD7D61"/>
    <w:rsid w:val="00BD7E47"/>
    <w:rsid w:val="00BE052D"/>
    <w:rsid w:val="00BE06B8"/>
    <w:rsid w:val="00BE11ED"/>
    <w:rsid w:val="00BE1391"/>
    <w:rsid w:val="00BE1A6D"/>
    <w:rsid w:val="00BE3B90"/>
    <w:rsid w:val="00BE3E33"/>
    <w:rsid w:val="00BE40D2"/>
    <w:rsid w:val="00BE4E79"/>
    <w:rsid w:val="00BE59E5"/>
    <w:rsid w:val="00BE5D49"/>
    <w:rsid w:val="00BE62A8"/>
    <w:rsid w:val="00BE7D40"/>
    <w:rsid w:val="00BF0501"/>
    <w:rsid w:val="00BF0BA2"/>
    <w:rsid w:val="00BF1D43"/>
    <w:rsid w:val="00BF20E9"/>
    <w:rsid w:val="00BF377B"/>
    <w:rsid w:val="00BF3A49"/>
    <w:rsid w:val="00BF4C47"/>
    <w:rsid w:val="00BF580A"/>
    <w:rsid w:val="00BF5814"/>
    <w:rsid w:val="00BF63B5"/>
    <w:rsid w:val="00BF66B5"/>
    <w:rsid w:val="00BF6FBE"/>
    <w:rsid w:val="00BF75A0"/>
    <w:rsid w:val="00BF7D87"/>
    <w:rsid w:val="00C009A4"/>
    <w:rsid w:val="00C00A1A"/>
    <w:rsid w:val="00C01906"/>
    <w:rsid w:val="00C031BB"/>
    <w:rsid w:val="00C03C33"/>
    <w:rsid w:val="00C05409"/>
    <w:rsid w:val="00C0618D"/>
    <w:rsid w:val="00C069BA"/>
    <w:rsid w:val="00C1017C"/>
    <w:rsid w:val="00C104CF"/>
    <w:rsid w:val="00C120DF"/>
    <w:rsid w:val="00C12117"/>
    <w:rsid w:val="00C14DFC"/>
    <w:rsid w:val="00C15924"/>
    <w:rsid w:val="00C15ED9"/>
    <w:rsid w:val="00C16226"/>
    <w:rsid w:val="00C1631B"/>
    <w:rsid w:val="00C16529"/>
    <w:rsid w:val="00C16670"/>
    <w:rsid w:val="00C16E4B"/>
    <w:rsid w:val="00C16EA7"/>
    <w:rsid w:val="00C179C8"/>
    <w:rsid w:val="00C17F4D"/>
    <w:rsid w:val="00C20539"/>
    <w:rsid w:val="00C20A09"/>
    <w:rsid w:val="00C214FE"/>
    <w:rsid w:val="00C22AAE"/>
    <w:rsid w:val="00C23031"/>
    <w:rsid w:val="00C23157"/>
    <w:rsid w:val="00C2340A"/>
    <w:rsid w:val="00C23B65"/>
    <w:rsid w:val="00C23F62"/>
    <w:rsid w:val="00C24368"/>
    <w:rsid w:val="00C25A0D"/>
    <w:rsid w:val="00C25BEB"/>
    <w:rsid w:val="00C25FCC"/>
    <w:rsid w:val="00C268AF"/>
    <w:rsid w:val="00C27E20"/>
    <w:rsid w:val="00C30D1A"/>
    <w:rsid w:val="00C31649"/>
    <w:rsid w:val="00C31AC5"/>
    <w:rsid w:val="00C31D60"/>
    <w:rsid w:val="00C33183"/>
    <w:rsid w:val="00C341F7"/>
    <w:rsid w:val="00C34A18"/>
    <w:rsid w:val="00C34B4F"/>
    <w:rsid w:val="00C36476"/>
    <w:rsid w:val="00C36CAF"/>
    <w:rsid w:val="00C373CB"/>
    <w:rsid w:val="00C37886"/>
    <w:rsid w:val="00C40931"/>
    <w:rsid w:val="00C42132"/>
    <w:rsid w:val="00C43532"/>
    <w:rsid w:val="00C43779"/>
    <w:rsid w:val="00C4507E"/>
    <w:rsid w:val="00C457FA"/>
    <w:rsid w:val="00C45A55"/>
    <w:rsid w:val="00C4751D"/>
    <w:rsid w:val="00C507D1"/>
    <w:rsid w:val="00C50D1C"/>
    <w:rsid w:val="00C51073"/>
    <w:rsid w:val="00C5136D"/>
    <w:rsid w:val="00C5141D"/>
    <w:rsid w:val="00C51684"/>
    <w:rsid w:val="00C52603"/>
    <w:rsid w:val="00C52C0B"/>
    <w:rsid w:val="00C52CDD"/>
    <w:rsid w:val="00C534E1"/>
    <w:rsid w:val="00C5394D"/>
    <w:rsid w:val="00C53A70"/>
    <w:rsid w:val="00C5466A"/>
    <w:rsid w:val="00C54FF4"/>
    <w:rsid w:val="00C555FC"/>
    <w:rsid w:val="00C55969"/>
    <w:rsid w:val="00C559F0"/>
    <w:rsid w:val="00C55B49"/>
    <w:rsid w:val="00C55E48"/>
    <w:rsid w:val="00C56E2D"/>
    <w:rsid w:val="00C57A3E"/>
    <w:rsid w:val="00C6062F"/>
    <w:rsid w:val="00C6165F"/>
    <w:rsid w:val="00C61A24"/>
    <w:rsid w:val="00C61B23"/>
    <w:rsid w:val="00C6240A"/>
    <w:rsid w:val="00C62AB2"/>
    <w:rsid w:val="00C631E7"/>
    <w:rsid w:val="00C63243"/>
    <w:rsid w:val="00C6326E"/>
    <w:rsid w:val="00C63303"/>
    <w:rsid w:val="00C64F62"/>
    <w:rsid w:val="00C653ED"/>
    <w:rsid w:val="00C660E1"/>
    <w:rsid w:val="00C66291"/>
    <w:rsid w:val="00C66D24"/>
    <w:rsid w:val="00C70AD1"/>
    <w:rsid w:val="00C70DBB"/>
    <w:rsid w:val="00C70ED5"/>
    <w:rsid w:val="00C713D0"/>
    <w:rsid w:val="00C719A2"/>
    <w:rsid w:val="00C71A4E"/>
    <w:rsid w:val="00C733A8"/>
    <w:rsid w:val="00C73641"/>
    <w:rsid w:val="00C737AE"/>
    <w:rsid w:val="00C73A2A"/>
    <w:rsid w:val="00C749F3"/>
    <w:rsid w:val="00C74AD2"/>
    <w:rsid w:val="00C754DB"/>
    <w:rsid w:val="00C755D4"/>
    <w:rsid w:val="00C7723D"/>
    <w:rsid w:val="00C7750B"/>
    <w:rsid w:val="00C778D7"/>
    <w:rsid w:val="00C77BC7"/>
    <w:rsid w:val="00C803FE"/>
    <w:rsid w:val="00C805A7"/>
    <w:rsid w:val="00C80A92"/>
    <w:rsid w:val="00C8140F"/>
    <w:rsid w:val="00C82A82"/>
    <w:rsid w:val="00C82B5E"/>
    <w:rsid w:val="00C82CB6"/>
    <w:rsid w:val="00C85AD8"/>
    <w:rsid w:val="00C87784"/>
    <w:rsid w:val="00C878C5"/>
    <w:rsid w:val="00C87BEF"/>
    <w:rsid w:val="00C87F6F"/>
    <w:rsid w:val="00C90364"/>
    <w:rsid w:val="00C914B2"/>
    <w:rsid w:val="00C9266B"/>
    <w:rsid w:val="00C92C33"/>
    <w:rsid w:val="00C93340"/>
    <w:rsid w:val="00C935C2"/>
    <w:rsid w:val="00C95411"/>
    <w:rsid w:val="00C95C3A"/>
    <w:rsid w:val="00C95FE7"/>
    <w:rsid w:val="00C960B3"/>
    <w:rsid w:val="00C9750E"/>
    <w:rsid w:val="00CA11BF"/>
    <w:rsid w:val="00CA11C7"/>
    <w:rsid w:val="00CA11DC"/>
    <w:rsid w:val="00CA1285"/>
    <w:rsid w:val="00CA1997"/>
    <w:rsid w:val="00CA1AE2"/>
    <w:rsid w:val="00CA1E75"/>
    <w:rsid w:val="00CA3056"/>
    <w:rsid w:val="00CA313B"/>
    <w:rsid w:val="00CA3845"/>
    <w:rsid w:val="00CA3A49"/>
    <w:rsid w:val="00CA4AA7"/>
    <w:rsid w:val="00CA5935"/>
    <w:rsid w:val="00CA593F"/>
    <w:rsid w:val="00CA5DD6"/>
    <w:rsid w:val="00CA65A5"/>
    <w:rsid w:val="00CB12A0"/>
    <w:rsid w:val="00CB1960"/>
    <w:rsid w:val="00CB2174"/>
    <w:rsid w:val="00CB398C"/>
    <w:rsid w:val="00CB3CF5"/>
    <w:rsid w:val="00CB402D"/>
    <w:rsid w:val="00CB4BD9"/>
    <w:rsid w:val="00CB623E"/>
    <w:rsid w:val="00CB6C4C"/>
    <w:rsid w:val="00CB6FCF"/>
    <w:rsid w:val="00CB732F"/>
    <w:rsid w:val="00CC3483"/>
    <w:rsid w:val="00CC3A45"/>
    <w:rsid w:val="00CC43D9"/>
    <w:rsid w:val="00CC44EE"/>
    <w:rsid w:val="00CC4D5D"/>
    <w:rsid w:val="00CC5B38"/>
    <w:rsid w:val="00CC6522"/>
    <w:rsid w:val="00CC6552"/>
    <w:rsid w:val="00CC6A63"/>
    <w:rsid w:val="00CC6EDF"/>
    <w:rsid w:val="00CC7A7E"/>
    <w:rsid w:val="00CC7E0D"/>
    <w:rsid w:val="00CD11E4"/>
    <w:rsid w:val="00CD1A2E"/>
    <w:rsid w:val="00CD27FC"/>
    <w:rsid w:val="00CD2A6C"/>
    <w:rsid w:val="00CD3031"/>
    <w:rsid w:val="00CD4421"/>
    <w:rsid w:val="00CD4719"/>
    <w:rsid w:val="00CD49F8"/>
    <w:rsid w:val="00CD5260"/>
    <w:rsid w:val="00CD5328"/>
    <w:rsid w:val="00CD5BF4"/>
    <w:rsid w:val="00CD67D1"/>
    <w:rsid w:val="00CD6A5E"/>
    <w:rsid w:val="00CD754E"/>
    <w:rsid w:val="00CD7FAA"/>
    <w:rsid w:val="00CE0867"/>
    <w:rsid w:val="00CE0D93"/>
    <w:rsid w:val="00CE0F59"/>
    <w:rsid w:val="00CE10C0"/>
    <w:rsid w:val="00CE1ADD"/>
    <w:rsid w:val="00CE1D3A"/>
    <w:rsid w:val="00CE22D0"/>
    <w:rsid w:val="00CE2480"/>
    <w:rsid w:val="00CE3C82"/>
    <w:rsid w:val="00CE41A2"/>
    <w:rsid w:val="00CE574B"/>
    <w:rsid w:val="00CE6272"/>
    <w:rsid w:val="00CE6F95"/>
    <w:rsid w:val="00CF063B"/>
    <w:rsid w:val="00CF1250"/>
    <w:rsid w:val="00CF1CAD"/>
    <w:rsid w:val="00CF2117"/>
    <w:rsid w:val="00CF25B6"/>
    <w:rsid w:val="00CF281E"/>
    <w:rsid w:val="00CF2B4C"/>
    <w:rsid w:val="00CF2B89"/>
    <w:rsid w:val="00CF2D95"/>
    <w:rsid w:val="00CF30A4"/>
    <w:rsid w:val="00CF3844"/>
    <w:rsid w:val="00CF3931"/>
    <w:rsid w:val="00CF3952"/>
    <w:rsid w:val="00CF3D9D"/>
    <w:rsid w:val="00CF40A1"/>
    <w:rsid w:val="00CF4264"/>
    <w:rsid w:val="00CF47E5"/>
    <w:rsid w:val="00CF5E95"/>
    <w:rsid w:val="00CF62E5"/>
    <w:rsid w:val="00CF6491"/>
    <w:rsid w:val="00CF6762"/>
    <w:rsid w:val="00CF7742"/>
    <w:rsid w:val="00D00247"/>
    <w:rsid w:val="00D02B82"/>
    <w:rsid w:val="00D038E3"/>
    <w:rsid w:val="00D05140"/>
    <w:rsid w:val="00D069FA"/>
    <w:rsid w:val="00D11780"/>
    <w:rsid w:val="00D13186"/>
    <w:rsid w:val="00D13592"/>
    <w:rsid w:val="00D1363C"/>
    <w:rsid w:val="00D13EA6"/>
    <w:rsid w:val="00D152BA"/>
    <w:rsid w:val="00D16882"/>
    <w:rsid w:val="00D16E9A"/>
    <w:rsid w:val="00D17198"/>
    <w:rsid w:val="00D20C2D"/>
    <w:rsid w:val="00D21BA4"/>
    <w:rsid w:val="00D21C58"/>
    <w:rsid w:val="00D22026"/>
    <w:rsid w:val="00D22DFD"/>
    <w:rsid w:val="00D23536"/>
    <w:rsid w:val="00D235EF"/>
    <w:rsid w:val="00D2399C"/>
    <w:rsid w:val="00D23D50"/>
    <w:rsid w:val="00D2409A"/>
    <w:rsid w:val="00D24DD4"/>
    <w:rsid w:val="00D25091"/>
    <w:rsid w:val="00D25603"/>
    <w:rsid w:val="00D258F0"/>
    <w:rsid w:val="00D25B74"/>
    <w:rsid w:val="00D25CDF"/>
    <w:rsid w:val="00D26683"/>
    <w:rsid w:val="00D27209"/>
    <w:rsid w:val="00D27846"/>
    <w:rsid w:val="00D27869"/>
    <w:rsid w:val="00D27E0F"/>
    <w:rsid w:val="00D3018B"/>
    <w:rsid w:val="00D3047F"/>
    <w:rsid w:val="00D306BC"/>
    <w:rsid w:val="00D30922"/>
    <w:rsid w:val="00D30BEA"/>
    <w:rsid w:val="00D318E8"/>
    <w:rsid w:val="00D32609"/>
    <w:rsid w:val="00D326CB"/>
    <w:rsid w:val="00D32886"/>
    <w:rsid w:val="00D32C92"/>
    <w:rsid w:val="00D32F17"/>
    <w:rsid w:val="00D3338D"/>
    <w:rsid w:val="00D3361C"/>
    <w:rsid w:val="00D347AB"/>
    <w:rsid w:val="00D3633F"/>
    <w:rsid w:val="00D36E95"/>
    <w:rsid w:val="00D36F8B"/>
    <w:rsid w:val="00D43EA7"/>
    <w:rsid w:val="00D45270"/>
    <w:rsid w:val="00D458A0"/>
    <w:rsid w:val="00D45F79"/>
    <w:rsid w:val="00D47BDD"/>
    <w:rsid w:val="00D501B8"/>
    <w:rsid w:val="00D50A02"/>
    <w:rsid w:val="00D512AD"/>
    <w:rsid w:val="00D516E5"/>
    <w:rsid w:val="00D52149"/>
    <w:rsid w:val="00D5217F"/>
    <w:rsid w:val="00D52F81"/>
    <w:rsid w:val="00D52FE6"/>
    <w:rsid w:val="00D53B38"/>
    <w:rsid w:val="00D54050"/>
    <w:rsid w:val="00D54183"/>
    <w:rsid w:val="00D5433B"/>
    <w:rsid w:val="00D54FF6"/>
    <w:rsid w:val="00D5558B"/>
    <w:rsid w:val="00D5585C"/>
    <w:rsid w:val="00D56BC9"/>
    <w:rsid w:val="00D608B6"/>
    <w:rsid w:val="00D60FCC"/>
    <w:rsid w:val="00D614DF"/>
    <w:rsid w:val="00D61F74"/>
    <w:rsid w:val="00D631DC"/>
    <w:rsid w:val="00D63B59"/>
    <w:rsid w:val="00D64163"/>
    <w:rsid w:val="00D64223"/>
    <w:rsid w:val="00D6623B"/>
    <w:rsid w:val="00D66CC5"/>
    <w:rsid w:val="00D66D4C"/>
    <w:rsid w:val="00D71193"/>
    <w:rsid w:val="00D713E2"/>
    <w:rsid w:val="00D71C63"/>
    <w:rsid w:val="00D71E91"/>
    <w:rsid w:val="00D722B3"/>
    <w:rsid w:val="00D7231C"/>
    <w:rsid w:val="00D7269A"/>
    <w:rsid w:val="00D72DB9"/>
    <w:rsid w:val="00D7317E"/>
    <w:rsid w:val="00D73505"/>
    <w:rsid w:val="00D7417A"/>
    <w:rsid w:val="00D7434C"/>
    <w:rsid w:val="00D752D0"/>
    <w:rsid w:val="00D76253"/>
    <w:rsid w:val="00D7637B"/>
    <w:rsid w:val="00D7705B"/>
    <w:rsid w:val="00D77668"/>
    <w:rsid w:val="00D77D4D"/>
    <w:rsid w:val="00D77EE3"/>
    <w:rsid w:val="00D80747"/>
    <w:rsid w:val="00D81A89"/>
    <w:rsid w:val="00D82716"/>
    <w:rsid w:val="00D82BE3"/>
    <w:rsid w:val="00D830DB"/>
    <w:rsid w:val="00D84A23"/>
    <w:rsid w:val="00D84C38"/>
    <w:rsid w:val="00D86516"/>
    <w:rsid w:val="00D8674C"/>
    <w:rsid w:val="00D869D6"/>
    <w:rsid w:val="00D87F8A"/>
    <w:rsid w:val="00D90234"/>
    <w:rsid w:val="00D905AE"/>
    <w:rsid w:val="00D92061"/>
    <w:rsid w:val="00D92206"/>
    <w:rsid w:val="00D93A9E"/>
    <w:rsid w:val="00D93D3B"/>
    <w:rsid w:val="00D965FE"/>
    <w:rsid w:val="00D972C2"/>
    <w:rsid w:val="00DA0600"/>
    <w:rsid w:val="00DA12B8"/>
    <w:rsid w:val="00DA1B5D"/>
    <w:rsid w:val="00DA276F"/>
    <w:rsid w:val="00DA4452"/>
    <w:rsid w:val="00DA544B"/>
    <w:rsid w:val="00DA5F6F"/>
    <w:rsid w:val="00DA6508"/>
    <w:rsid w:val="00DA680D"/>
    <w:rsid w:val="00DA6A97"/>
    <w:rsid w:val="00DA6C6A"/>
    <w:rsid w:val="00DA6CEC"/>
    <w:rsid w:val="00DA73FD"/>
    <w:rsid w:val="00DA7E88"/>
    <w:rsid w:val="00DB05D8"/>
    <w:rsid w:val="00DB110B"/>
    <w:rsid w:val="00DB2108"/>
    <w:rsid w:val="00DB2284"/>
    <w:rsid w:val="00DB3206"/>
    <w:rsid w:val="00DB32AF"/>
    <w:rsid w:val="00DB357B"/>
    <w:rsid w:val="00DB3CBC"/>
    <w:rsid w:val="00DB4750"/>
    <w:rsid w:val="00DB5FFF"/>
    <w:rsid w:val="00DB63D0"/>
    <w:rsid w:val="00DB6923"/>
    <w:rsid w:val="00DB7121"/>
    <w:rsid w:val="00DB75E7"/>
    <w:rsid w:val="00DC039E"/>
    <w:rsid w:val="00DC0818"/>
    <w:rsid w:val="00DC3879"/>
    <w:rsid w:val="00DC3B1D"/>
    <w:rsid w:val="00DC42FD"/>
    <w:rsid w:val="00DC6638"/>
    <w:rsid w:val="00DC7FD3"/>
    <w:rsid w:val="00DD018F"/>
    <w:rsid w:val="00DD0763"/>
    <w:rsid w:val="00DD139E"/>
    <w:rsid w:val="00DD1487"/>
    <w:rsid w:val="00DD1618"/>
    <w:rsid w:val="00DD1B6F"/>
    <w:rsid w:val="00DD28F0"/>
    <w:rsid w:val="00DD36F1"/>
    <w:rsid w:val="00DD37C7"/>
    <w:rsid w:val="00DD4782"/>
    <w:rsid w:val="00DD4845"/>
    <w:rsid w:val="00DD5560"/>
    <w:rsid w:val="00DD60F2"/>
    <w:rsid w:val="00DD648B"/>
    <w:rsid w:val="00DE0143"/>
    <w:rsid w:val="00DE1928"/>
    <w:rsid w:val="00DE1FE1"/>
    <w:rsid w:val="00DE217C"/>
    <w:rsid w:val="00DE24FA"/>
    <w:rsid w:val="00DE2D16"/>
    <w:rsid w:val="00DE343A"/>
    <w:rsid w:val="00DE3557"/>
    <w:rsid w:val="00DE384C"/>
    <w:rsid w:val="00DE3943"/>
    <w:rsid w:val="00DE3F0C"/>
    <w:rsid w:val="00DE4641"/>
    <w:rsid w:val="00DE5641"/>
    <w:rsid w:val="00DE6EE5"/>
    <w:rsid w:val="00DE7148"/>
    <w:rsid w:val="00DF18E6"/>
    <w:rsid w:val="00DF1DEE"/>
    <w:rsid w:val="00DF28EA"/>
    <w:rsid w:val="00DF51F5"/>
    <w:rsid w:val="00DF562C"/>
    <w:rsid w:val="00DF59F5"/>
    <w:rsid w:val="00DF6876"/>
    <w:rsid w:val="00DF6913"/>
    <w:rsid w:val="00DF7194"/>
    <w:rsid w:val="00DF7A09"/>
    <w:rsid w:val="00DF7DEE"/>
    <w:rsid w:val="00E00186"/>
    <w:rsid w:val="00E013BA"/>
    <w:rsid w:val="00E01463"/>
    <w:rsid w:val="00E014D8"/>
    <w:rsid w:val="00E016BE"/>
    <w:rsid w:val="00E02735"/>
    <w:rsid w:val="00E02B65"/>
    <w:rsid w:val="00E03B97"/>
    <w:rsid w:val="00E04761"/>
    <w:rsid w:val="00E0536F"/>
    <w:rsid w:val="00E10519"/>
    <w:rsid w:val="00E11AD9"/>
    <w:rsid w:val="00E12004"/>
    <w:rsid w:val="00E12DCB"/>
    <w:rsid w:val="00E1322F"/>
    <w:rsid w:val="00E13BFB"/>
    <w:rsid w:val="00E14DDC"/>
    <w:rsid w:val="00E1527E"/>
    <w:rsid w:val="00E15777"/>
    <w:rsid w:val="00E15ACD"/>
    <w:rsid w:val="00E15C62"/>
    <w:rsid w:val="00E1601F"/>
    <w:rsid w:val="00E164F8"/>
    <w:rsid w:val="00E167A6"/>
    <w:rsid w:val="00E17198"/>
    <w:rsid w:val="00E179F6"/>
    <w:rsid w:val="00E20E19"/>
    <w:rsid w:val="00E21EA3"/>
    <w:rsid w:val="00E21EA6"/>
    <w:rsid w:val="00E21F60"/>
    <w:rsid w:val="00E22FF3"/>
    <w:rsid w:val="00E23B82"/>
    <w:rsid w:val="00E23C72"/>
    <w:rsid w:val="00E2449C"/>
    <w:rsid w:val="00E2454B"/>
    <w:rsid w:val="00E24559"/>
    <w:rsid w:val="00E249E3"/>
    <w:rsid w:val="00E24DE8"/>
    <w:rsid w:val="00E24FCB"/>
    <w:rsid w:val="00E2595B"/>
    <w:rsid w:val="00E25A7F"/>
    <w:rsid w:val="00E25DB7"/>
    <w:rsid w:val="00E267BA"/>
    <w:rsid w:val="00E30C36"/>
    <w:rsid w:val="00E3129B"/>
    <w:rsid w:val="00E32050"/>
    <w:rsid w:val="00E320F1"/>
    <w:rsid w:val="00E32375"/>
    <w:rsid w:val="00E324D9"/>
    <w:rsid w:val="00E32CF6"/>
    <w:rsid w:val="00E32DEE"/>
    <w:rsid w:val="00E33478"/>
    <w:rsid w:val="00E34D4F"/>
    <w:rsid w:val="00E352F0"/>
    <w:rsid w:val="00E3590F"/>
    <w:rsid w:val="00E36021"/>
    <w:rsid w:val="00E36A39"/>
    <w:rsid w:val="00E371AC"/>
    <w:rsid w:val="00E37B31"/>
    <w:rsid w:val="00E37D8B"/>
    <w:rsid w:val="00E41C67"/>
    <w:rsid w:val="00E4215A"/>
    <w:rsid w:val="00E4299D"/>
    <w:rsid w:val="00E42E74"/>
    <w:rsid w:val="00E44649"/>
    <w:rsid w:val="00E44EAB"/>
    <w:rsid w:val="00E45011"/>
    <w:rsid w:val="00E451D8"/>
    <w:rsid w:val="00E4527B"/>
    <w:rsid w:val="00E452EF"/>
    <w:rsid w:val="00E463A5"/>
    <w:rsid w:val="00E465ED"/>
    <w:rsid w:val="00E46BCA"/>
    <w:rsid w:val="00E47155"/>
    <w:rsid w:val="00E472DA"/>
    <w:rsid w:val="00E47862"/>
    <w:rsid w:val="00E5041B"/>
    <w:rsid w:val="00E509D5"/>
    <w:rsid w:val="00E50D5E"/>
    <w:rsid w:val="00E51338"/>
    <w:rsid w:val="00E515A9"/>
    <w:rsid w:val="00E51FA0"/>
    <w:rsid w:val="00E5427F"/>
    <w:rsid w:val="00E550F4"/>
    <w:rsid w:val="00E55FD6"/>
    <w:rsid w:val="00E56CFE"/>
    <w:rsid w:val="00E56E56"/>
    <w:rsid w:val="00E60DD6"/>
    <w:rsid w:val="00E61CC5"/>
    <w:rsid w:val="00E624AD"/>
    <w:rsid w:val="00E627C9"/>
    <w:rsid w:val="00E6281C"/>
    <w:rsid w:val="00E62D5B"/>
    <w:rsid w:val="00E62EEF"/>
    <w:rsid w:val="00E63BFD"/>
    <w:rsid w:val="00E6492E"/>
    <w:rsid w:val="00E65E71"/>
    <w:rsid w:val="00E66ADE"/>
    <w:rsid w:val="00E66B29"/>
    <w:rsid w:val="00E703EB"/>
    <w:rsid w:val="00E70DE7"/>
    <w:rsid w:val="00E71D72"/>
    <w:rsid w:val="00E7267A"/>
    <w:rsid w:val="00E750DF"/>
    <w:rsid w:val="00E758FD"/>
    <w:rsid w:val="00E75AC1"/>
    <w:rsid w:val="00E75FD1"/>
    <w:rsid w:val="00E763E6"/>
    <w:rsid w:val="00E7671B"/>
    <w:rsid w:val="00E80AC6"/>
    <w:rsid w:val="00E81945"/>
    <w:rsid w:val="00E81F2C"/>
    <w:rsid w:val="00E822BF"/>
    <w:rsid w:val="00E82CC1"/>
    <w:rsid w:val="00E83218"/>
    <w:rsid w:val="00E83D4D"/>
    <w:rsid w:val="00E843FF"/>
    <w:rsid w:val="00E844B6"/>
    <w:rsid w:val="00E84865"/>
    <w:rsid w:val="00E84C7A"/>
    <w:rsid w:val="00E84F52"/>
    <w:rsid w:val="00E85D50"/>
    <w:rsid w:val="00E861DA"/>
    <w:rsid w:val="00E8694E"/>
    <w:rsid w:val="00E87EC9"/>
    <w:rsid w:val="00E90137"/>
    <w:rsid w:val="00E903F1"/>
    <w:rsid w:val="00E908F4"/>
    <w:rsid w:val="00E91B00"/>
    <w:rsid w:val="00E91F21"/>
    <w:rsid w:val="00E92607"/>
    <w:rsid w:val="00E93847"/>
    <w:rsid w:val="00E93BA5"/>
    <w:rsid w:val="00E93E9F"/>
    <w:rsid w:val="00E93F4D"/>
    <w:rsid w:val="00E948C4"/>
    <w:rsid w:val="00E964F6"/>
    <w:rsid w:val="00E97355"/>
    <w:rsid w:val="00EA092C"/>
    <w:rsid w:val="00EA1408"/>
    <w:rsid w:val="00EA1B21"/>
    <w:rsid w:val="00EA1D48"/>
    <w:rsid w:val="00EA252E"/>
    <w:rsid w:val="00EA4CC0"/>
    <w:rsid w:val="00EA500E"/>
    <w:rsid w:val="00EA599E"/>
    <w:rsid w:val="00EA64C2"/>
    <w:rsid w:val="00EA6E1E"/>
    <w:rsid w:val="00EA75BD"/>
    <w:rsid w:val="00EB0004"/>
    <w:rsid w:val="00EB03EE"/>
    <w:rsid w:val="00EB0A3D"/>
    <w:rsid w:val="00EB11CE"/>
    <w:rsid w:val="00EB1926"/>
    <w:rsid w:val="00EB2AFE"/>
    <w:rsid w:val="00EB2FF3"/>
    <w:rsid w:val="00EB432B"/>
    <w:rsid w:val="00EB492B"/>
    <w:rsid w:val="00EB4C6F"/>
    <w:rsid w:val="00EB518C"/>
    <w:rsid w:val="00EB55BB"/>
    <w:rsid w:val="00EB659E"/>
    <w:rsid w:val="00EB68B9"/>
    <w:rsid w:val="00EB7356"/>
    <w:rsid w:val="00EB7849"/>
    <w:rsid w:val="00EB7AE9"/>
    <w:rsid w:val="00EC06A5"/>
    <w:rsid w:val="00EC07A3"/>
    <w:rsid w:val="00EC0C72"/>
    <w:rsid w:val="00EC10DB"/>
    <w:rsid w:val="00EC2F54"/>
    <w:rsid w:val="00EC391B"/>
    <w:rsid w:val="00EC3E01"/>
    <w:rsid w:val="00EC3FBD"/>
    <w:rsid w:val="00EC4DD2"/>
    <w:rsid w:val="00EC51A8"/>
    <w:rsid w:val="00EC5665"/>
    <w:rsid w:val="00EC5842"/>
    <w:rsid w:val="00EC61AA"/>
    <w:rsid w:val="00EC65CF"/>
    <w:rsid w:val="00ED0D5E"/>
    <w:rsid w:val="00ED20D8"/>
    <w:rsid w:val="00ED2978"/>
    <w:rsid w:val="00ED2AF1"/>
    <w:rsid w:val="00ED3594"/>
    <w:rsid w:val="00ED5B59"/>
    <w:rsid w:val="00ED6CA4"/>
    <w:rsid w:val="00ED719F"/>
    <w:rsid w:val="00ED7397"/>
    <w:rsid w:val="00ED7531"/>
    <w:rsid w:val="00ED7DF8"/>
    <w:rsid w:val="00EE0125"/>
    <w:rsid w:val="00EE0E9C"/>
    <w:rsid w:val="00EE2F8B"/>
    <w:rsid w:val="00EE326B"/>
    <w:rsid w:val="00EE44C0"/>
    <w:rsid w:val="00EE479D"/>
    <w:rsid w:val="00EE53EE"/>
    <w:rsid w:val="00EE673F"/>
    <w:rsid w:val="00EE689B"/>
    <w:rsid w:val="00EE6A0D"/>
    <w:rsid w:val="00EE7B88"/>
    <w:rsid w:val="00EF0190"/>
    <w:rsid w:val="00EF043D"/>
    <w:rsid w:val="00EF0876"/>
    <w:rsid w:val="00EF3B9B"/>
    <w:rsid w:val="00EF3D10"/>
    <w:rsid w:val="00EF4452"/>
    <w:rsid w:val="00EF5211"/>
    <w:rsid w:val="00EF5225"/>
    <w:rsid w:val="00EF5F93"/>
    <w:rsid w:val="00EF710B"/>
    <w:rsid w:val="00F00ED7"/>
    <w:rsid w:val="00F01026"/>
    <w:rsid w:val="00F02780"/>
    <w:rsid w:val="00F031C9"/>
    <w:rsid w:val="00F03649"/>
    <w:rsid w:val="00F03E0D"/>
    <w:rsid w:val="00F0510D"/>
    <w:rsid w:val="00F06007"/>
    <w:rsid w:val="00F066FA"/>
    <w:rsid w:val="00F06A4E"/>
    <w:rsid w:val="00F07058"/>
    <w:rsid w:val="00F1018D"/>
    <w:rsid w:val="00F1053E"/>
    <w:rsid w:val="00F1076D"/>
    <w:rsid w:val="00F10DD8"/>
    <w:rsid w:val="00F111B4"/>
    <w:rsid w:val="00F11713"/>
    <w:rsid w:val="00F117A6"/>
    <w:rsid w:val="00F12633"/>
    <w:rsid w:val="00F13FCA"/>
    <w:rsid w:val="00F152F7"/>
    <w:rsid w:val="00F158BA"/>
    <w:rsid w:val="00F15D03"/>
    <w:rsid w:val="00F165ED"/>
    <w:rsid w:val="00F20389"/>
    <w:rsid w:val="00F20664"/>
    <w:rsid w:val="00F2068D"/>
    <w:rsid w:val="00F2082D"/>
    <w:rsid w:val="00F2098F"/>
    <w:rsid w:val="00F209B7"/>
    <w:rsid w:val="00F21144"/>
    <w:rsid w:val="00F211A7"/>
    <w:rsid w:val="00F21AA6"/>
    <w:rsid w:val="00F21BAB"/>
    <w:rsid w:val="00F2261F"/>
    <w:rsid w:val="00F22751"/>
    <w:rsid w:val="00F22B2E"/>
    <w:rsid w:val="00F23B1B"/>
    <w:rsid w:val="00F24E2A"/>
    <w:rsid w:val="00F2569D"/>
    <w:rsid w:val="00F269AD"/>
    <w:rsid w:val="00F274FA"/>
    <w:rsid w:val="00F27FA6"/>
    <w:rsid w:val="00F323D5"/>
    <w:rsid w:val="00F332C0"/>
    <w:rsid w:val="00F3388D"/>
    <w:rsid w:val="00F33DD8"/>
    <w:rsid w:val="00F34D12"/>
    <w:rsid w:val="00F3549D"/>
    <w:rsid w:val="00F3634D"/>
    <w:rsid w:val="00F37210"/>
    <w:rsid w:val="00F40D52"/>
    <w:rsid w:val="00F43317"/>
    <w:rsid w:val="00F43AA1"/>
    <w:rsid w:val="00F44F1B"/>
    <w:rsid w:val="00F4524F"/>
    <w:rsid w:val="00F45CB1"/>
    <w:rsid w:val="00F46125"/>
    <w:rsid w:val="00F47228"/>
    <w:rsid w:val="00F47638"/>
    <w:rsid w:val="00F51204"/>
    <w:rsid w:val="00F514BF"/>
    <w:rsid w:val="00F51CF9"/>
    <w:rsid w:val="00F525A0"/>
    <w:rsid w:val="00F527AC"/>
    <w:rsid w:val="00F530B6"/>
    <w:rsid w:val="00F53537"/>
    <w:rsid w:val="00F535C1"/>
    <w:rsid w:val="00F53AC7"/>
    <w:rsid w:val="00F53E37"/>
    <w:rsid w:val="00F544B7"/>
    <w:rsid w:val="00F5527A"/>
    <w:rsid w:val="00F55A6E"/>
    <w:rsid w:val="00F564D0"/>
    <w:rsid w:val="00F568DA"/>
    <w:rsid w:val="00F56E22"/>
    <w:rsid w:val="00F5721F"/>
    <w:rsid w:val="00F5761B"/>
    <w:rsid w:val="00F57628"/>
    <w:rsid w:val="00F57A05"/>
    <w:rsid w:val="00F57DA0"/>
    <w:rsid w:val="00F624DC"/>
    <w:rsid w:val="00F63C40"/>
    <w:rsid w:val="00F64243"/>
    <w:rsid w:val="00F650EB"/>
    <w:rsid w:val="00F651E2"/>
    <w:rsid w:val="00F66845"/>
    <w:rsid w:val="00F71C26"/>
    <w:rsid w:val="00F729FD"/>
    <w:rsid w:val="00F72F53"/>
    <w:rsid w:val="00F7308D"/>
    <w:rsid w:val="00F73431"/>
    <w:rsid w:val="00F748B6"/>
    <w:rsid w:val="00F75A52"/>
    <w:rsid w:val="00F75D11"/>
    <w:rsid w:val="00F75D61"/>
    <w:rsid w:val="00F76C0E"/>
    <w:rsid w:val="00F7734E"/>
    <w:rsid w:val="00F7799A"/>
    <w:rsid w:val="00F779EE"/>
    <w:rsid w:val="00F802DA"/>
    <w:rsid w:val="00F80715"/>
    <w:rsid w:val="00F81DDB"/>
    <w:rsid w:val="00F81DE4"/>
    <w:rsid w:val="00F82242"/>
    <w:rsid w:val="00F82D05"/>
    <w:rsid w:val="00F82FFA"/>
    <w:rsid w:val="00F84957"/>
    <w:rsid w:val="00F85105"/>
    <w:rsid w:val="00F85607"/>
    <w:rsid w:val="00F85E38"/>
    <w:rsid w:val="00F85FA1"/>
    <w:rsid w:val="00F861CC"/>
    <w:rsid w:val="00F86D53"/>
    <w:rsid w:val="00F87282"/>
    <w:rsid w:val="00F8750D"/>
    <w:rsid w:val="00F87CF5"/>
    <w:rsid w:val="00F90036"/>
    <w:rsid w:val="00F90540"/>
    <w:rsid w:val="00F906C3"/>
    <w:rsid w:val="00F906DA"/>
    <w:rsid w:val="00F9105F"/>
    <w:rsid w:val="00F91E2C"/>
    <w:rsid w:val="00F92A63"/>
    <w:rsid w:val="00F938F1"/>
    <w:rsid w:val="00F93AA1"/>
    <w:rsid w:val="00F94CAE"/>
    <w:rsid w:val="00F950DD"/>
    <w:rsid w:val="00F963E5"/>
    <w:rsid w:val="00F966EC"/>
    <w:rsid w:val="00FA5BBA"/>
    <w:rsid w:val="00FA5DD5"/>
    <w:rsid w:val="00FA6054"/>
    <w:rsid w:val="00FA6B0C"/>
    <w:rsid w:val="00FA74B2"/>
    <w:rsid w:val="00FA7C1D"/>
    <w:rsid w:val="00FB1A6B"/>
    <w:rsid w:val="00FB34CB"/>
    <w:rsid w:val="00FB3D4B"/>
    <w:rsid w:val="00FB3D96"/>
    <w:rsid w:val="00FB4705"/>
    <w:rsid w:val="00FB4780"/>
    <w:rsid w:val="00FB4981"/>
    <w:rsid w:val="00FB5715"/>
    <w:rsid w:val="00FB6171"/>
    <w:rsid w:val="00FB7813"/>
    <w:rsid w:val="00FC04F6"/>
    <w:rsid w:val="00FC0607"/>
    <w:rsid w:val="00FC0E45"/>
    <w:rsid w:val="00FC1D8A"/>
    <w:rsid w:val="00FC363C"/>
    <w:rsid w:val="00FC5122"/>
    <w:rsid w:val="00FC647A"/>
    <w:rsid w:val="00FC7D47"/>
    <w:rsid w:val="00FD02BD"/>
    <w:rsid w:val="00FD07E4"/>
    <w:rsid w:val="00FD0ACA"/>
    <w:rsid w:val="00FD157E"/>
    <w:rsid w:val="00FD16CA"/>
    <w:rsid w:val="00FD1879"/>
    <w:rsid w:val="00FD3A9B"/>
    <w:rsid w:val="00FD3E73"/>
    <w:rsid w:val="00FD5CB2"/>
    <w:rsid w:val="00FD5F08"/>
    <w:rsid w:val="00FD73F6"/>
    <w:rsid w:val="00FD7C02"/>
    <w:rsid w:val="00FD7E48"/>
    <w:rsid w:val="00FE08C5"/>
    <w:rsid w:val="00FE0A6F"/>
    <w:rsid w:val="00FE0E31"/>
    <w:rsid w:val="00FE16D0"/>
    <w:rsid w:val="00FE1B76"/>
    <w:rsid w:val="00FE1E46"/>
    <w:rsid w:val="00FE235B"/>
    <w:rsid w:val="00FE2B5A"/>
    <w:rsid w:val="00FE36FC"/>
    <w:rsid w:val="00FE3CE6"/>
    <w:rsid w:val="00FE3D0B"/>
    <w:rsid w:val="00FE4C8E"/>
    <w:rsid w:val="00FE5CE1"/>
    <w:rsid w:val="00FE5D6B"/>
    <w:rsid w:val="00FE6ACB"/>
    <w:rsid w:val="00FE7566"/>
    <w:rsid w:val="00FE77D5"/>
    <w:rsid w:val="00FF0662"/>
    <w:rsid w:val="00FF07B7"/>
    <w:rsid w:val="00FF1DD2"/>
    <w:rsid w:val="00FF1E57"/>
    <w:rsid w:val="00FF2353"/>
    <w:rsid w:val="00FF36C6"/>
    <w:rsid w:val="00FF458E"/>
    <w:rsid w:val="00FF4F7A"/>
    <w:rsid w:val="00FF54A2"/>
    <w:rsid w:val="00FF6216"/>
    <w:rsid w:val="00FF6A0A"/>
    <w:rsid w:val="00FF6FB8"/>
    <w:rsid w:val="00FF7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CAD3AAE"/>
  <w15:docId w15:val="{BE1077C5-E0EA-4815-AD81-4AC619BDB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5BB8"/>
    <w:pPr>
      <w:widowControl w:val="0"/>
      <w:spacing w:before="60" w:after="60" w:line="300" w:lineRule="atLeast"/>
    </w:pPr>
    <w:rPr>
      <w:sz w:val="26"/>
    </w:rPr>
  </w:style>
  <w:style w:type="paragraph" w:styleId="Heading1">
    <w:name w:val="heading 1"/>
    <w:basedOn w:val="Normal"/>
    <w:next w:val="Normal"/>
    <w:link w:val="Heading1Char"/>
    <w:uiPriority w:val="9"/>
    <w:qFormat/>
    <w:rsid w:val="002234EE"/>
    <w:pPr>
      <w:pageBreakBefore/>
      <w:numPr>
        <w:numId w:val="27"/>
      </w:numPr>
      <w:spacing w:before="240" w:after="120" w:line="360" w:lineRule="auto"/>
      <w:outlineLvl w:val="0"/>
    </w:pPr>
    <w:rPr>
      <w:rFonts w:cs="Arial"/>
      <w:b/>
      <w:bCs/>
      <w:kern w:val="32"/>
      <w:sz w:val="30"/>
      <w:szCs w:val="32"/>
    </w:rPr>
  </w:style>
  <w:style w:type="paragraph" w:styleId="Heading2">
    <w:name w:val="heading 2"/>
    <w:aliases w:val="l2,H2,h21,Chapter Number/Appendix Letter,chn,h2,Level 2 Topic Heading,Heading 2 Char,l2 Char,H2 Char,h21 Char Char,Heading 2 Char1,Heading 2 Char Char,l2 Char Char,H2 Char Char,h2 Char Char,l2 Char1,H2 Char1,h21 Char1,h2 Char1,h21 Char,h2 Char"/>
    <w:basedOn w:val="Normal"/>
    <w:next w:val="Normal"/>
    <w:uiPriority w:val="9"/>
    <w:qFormat/>
    <w:rsid w:val="002234EE"/>
    <w:pPr>
      <w:numPr>
        <w:ilvl w:val="1"/>
        <w:numId w:val="27"/>
      </w:numPr>
      <w:spacing w:before="120" w:after="120" w:line="276" w:lineRule="auto"/>
      <w:jc w:val="both"/>
      <w:outlineLvl w:val="1"/>
    </w:pPr>
    <w:rPr>
      <w:rFonts w:cs="Arial"/>
      <w:b/>
      <w:bCs/>
      <w:iCs/>
      <w:sz w:val="28"/>
      <w:szCs w:val="28"/>
    </w:rPr>
  </w:style>
  <w:style w:type="paragraph" w:styleId="Heading3">
    <w:name w:val="heading 3"/>
    <w:basedOn w:val="Normal"/>
    <w:next w:val="Normal"/>
    <w:link w:val="Heading3Char"/>
    <w:uiPriority w:val="9"/>
    <w:qFormat/>
    <w:rsid w:val="002234EE"/>
    <w:pPr>
      <w:numPr>
        <w:ilvl w:val="2"/>
        <w:numId w:val="27"/>
      </w:numPr>
      <w:spacing w:before="120" w:after="120" w:line="276" w:lineRule="auto"/>
      <w:jc w:val="both"/>
      <w:outlineLvl w:val="2"/>
    </w:pPr>
    <w:rPr>
      <w:rFonts w:cs="Arial"/>
      <w:b/>
      <w:bCs/>
      <w:sz w:val="28"/>
      <w:szCs w:val="26"/>
    </w:rPr>
  </w:style>
  <w:style w:type="paragraph" w:styleId="Heading4">
    <w:name w:val="heading 4"/>
    <w:aliases w:val="h4,h41,Heading 4 Char,h4 Char,h41 Char Char Char Char"/>
    <w:basedOn w:val="Normal"/>
    <w:next w:val="Normal"/>
    <w:link w:val="Heading4Char1"/>
    <w:autoRedefine/>
    <w:uiPriority w:val="9"/>
    <w:qFormat/>
    <w:rsid w:val="00946130"/>
    <w:pPr>
      <w:numPr>
        <w:ilvl w:val="3"/>
        <w:numId w:val="27"/>
      </w:numPr>
      <w:spacing w:before="0" w:after="0" w:line="360" w:lineRule="auto"/>
      <w:outlineLvl w:val="3"/>
    </w:pPr>
    <w:rPr>
      <w:b/>
      <w:bCs/>
      <w:i/>
      <w:szCs w:val="26"/>
    </w:rPr>
  </w:style>
  <w:style w:type="paragraph" w:styleId="Heading5">
    <w:name w:val="heading 5"/>
    <w:basedOn w:val="Normal"/>
    <w:next w:val="Normal"/>
    <w:link w:val="Heading5Char"/>
    <w:uiPriority w:val="9"/>
    <w:qFormat/>
    <w:rsid w:val="002234EE"/>
    <w:pPr>
      <w:numPr>
        <w:ilvl w:val="4"/>
        <w:numId w:val="27"/>
      </w:numPr>
      <w:spacing w:before="120" w:after="120" w:line="276" w:lineRule="auto"/>
      <w:jc w:val="both"/>
      <w:outlineLvl w:val="4"/>
    </w:pPr>
    <w:rPr>
      <w:b/>
      <w:bCs/>
      <w:i/>
      <w:iCs/>
      <w:szCs w:val="26"/>
    </w:rPr>
  </w:style>
  <w:style w:type="paragraph" w:styleId="Heading6">
    <w:name w:val="heading 6"/>
    <w:basedOn w:val="Normal"/>
    <w:next w:val="Normal"/>
    <w:link w:val="Heading6Char"/>
    <w:uiPriority w:val="9"/>
    <w:qFormat/>
    <w:rsid w:val="00734A76"/>
    <w:pPr>
      <w:numPr>
        <w:ilvl w:val="5"/>
        <w:numId w:val="27"/>
      </w:numPr>
      <w:spacing w:before="240"/>
      <w:outlineLvl w:val="5"/>
    </w:pPr>
    <w:rPr>
      <w:b/>
      <w:bCs/>
      <w:i/>
      <w:sz w:val="24"/>
      <w:szCs w:val="22"/>
    </w:rPr>
  </w:style>
  <w:style w:type="paragraph" w:styleId="Heading7">
    <w:name w:val="heading 7"/>
    <w:basedOn w:val="Normal"/>
    <w:next w:val="Normal"/>
    <w:link w:val="Heading7Char"/>
    <w:uiPriority w:val="9"/>
    <w:unhideWhenUsed/>
    <w:qFormat/>
    <w:rsid w:val="00740844"/>
    <w:pPr>
      <w:keepNext/>
      <w:keepLines/>
      <w:numPr>
        <w:ilvl w:val="6"/>
        <w:numId w:val="27"/>
      </w:numPr>
      <w:spacing w:before="40" w:after="0"/>
      <w:outlineLvl w:val="6"/>
    </w:pPr>
    <w:rPr>
      <w:rFonts w:eastAsiaTheme="majorEastAsia" w:cstheme="majorBidi"/>
      <w:b/>
      <w:i/>
      <w:iCs/>
      <w:sz w:val="24"/>
    </w:rPr>
  </w:style>
  <w:style w:type="paragraph" w:styleId="Heading8">
    <w:name w:val="heading 8"/>
    <w:basedOn w:val="Normal"/>
    <w:next w:val="Normal"/>
    <w:link w:val="Heading8Char"/>
    <w:uiPriority w:val="9"/>
    <w:qFormat/>
    <w:rsid w:val="00740844"/>
    <w:pPr>
      <w:keepLines/>
      <w:numPr>
        <w:ilvl w:val="7"/>
        <w:numId w:val="27"/>
      </w:numPr>
      <w:spacing w:before="40" w:after="0" w:line="340" w:lineRule="atLeast"/>
      <w:jc w:val="both"/>
      <w:outlineLvl w:val="7"/>
    </w:pPr>
    <w:rPr>
      <w:b/>
      <w:i/>
      <w:color w:val="272727"/>
      <w:sz w:val="22"/>
      <w:szCs w:val="21"/>
    </w:rPr>
  </w:style>
  <w:style w:type="paragraph" w:styleId="Heading9">
    <w:name w:val="heading 9"/>
    <w:basedOn w:val="Normal"/>
    <w:next w:val="Normal"/>
    <w:link w:val="Heading9Char"/>
    <w:uiPriority w:val="9"/>
    <w:qFormat/>
    <w:rsid w:val="002234EE"/>
    <w:pPr>
      <w:numPr>
        <w:ilvl w:val="8"/>
        <w:numId w:val="27"/>
      </w:numPr>
      <w:spacing w:before="24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sbv"/>
    <w:basedOn w:val="Normal"/>
    <w:link w:val="HeaderChar"/>
    <w:rsid w:val="002234EE"/>
    <w:pPr>
      <w:tabs>
        <w:tab w:val="center" w:pos="4320"/>
        <w:tab w:val="right" w:pos="8640"/>
      </w:tabs>
    </w:pPr>
  </w:style>
  <w:style w:type="paragraph" w:styleId="Footer">
    <w:name w:val="footer"/>
    <w:basedOn w:val="Normal"/>
    <w:link w:val="FooterChar"/>
    <w:uiPriority w:val="99"/>
    <w:rsid w:val="002234EE"/>
    <w:pPr>
      <w:tabs>
        <w:tab w:val="center" w:pos="4320"/>
        <w:tab w:val="right" w:pos="8640"/>
      </w:tabs>
    </w:pPr>
  </w:style>
  <w:style w:type="table" w:styleId="TableGrid">
    <w:name w:val="Table Grid"/>
    <w:basedOn w:val="TableNormal"/>
    <w:uiPriority w:val="39"/>
    <w:rsid w:val="002234EE"/>
    <w:rPr>
      <w:rFonts w:ascii="Segoe UI" w:hAnsi="Segoe UI"/>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2234EE"/>
  </w:style>
  <w:style w:type="paragraph" w:customStyle="1" w:styleId="FISHeading1">
    <w:name w:val="FIS_Heading1"/>
    <w:basedOn w:val="Heading1"/>
    <w:autoRedefine/>
    <w:qFormat/>
    <w:rsid w:val="002234EE"/>
    <w:pPr>
      <w:numPr>
        <w:numId w:val="11"/>
      </w:numPr>
    </w:pPr>
    <w:rPr>
      <w:szCs w:val="24"/>
    </w:rPr>
  </w:style>
  <w:style w:type="paragraph" w:customStyle="1" w:styleId="FISNormal">
    <w:name w:val="FIS_Normal"/>
    <w:basedOn w:val="Normal"/>
    <w:rsid w:val="002234EE"/>
    <w:pPr>
      <w:tabs>
        <w:tab w:val="left" w:pos="720"/>
      </w:tabs>
      <w:spacing w:before="120"/>
      <w:ind w:left="1152"/>
    </w:pPr>
    <w:rPr>
      <w:sz w:val="24"/>
    </w:rPr>
  </w:style>
  <w:style w:type="paragraph" w:customStyle="1" w:styleId="FISHeading2">
    <w:name w:val="FIS_Heading2"/>
    <w:basedOn w:val="Heading2"/>
    <w:autoRedefine/>
    <w:qFormat/>
    <w:rsid w:val="002234EE"/>
    <w:pPr>
      <w:numPr>
        <w:ilvl w:val="2"/>
        <w:numId w:val="11"/>
      </w:numPr>
    </w:pPr>
    <w:rPr>
      <w:rFonts w:cs="Times New Roman"/>
    </w:rPr>
  </w:style>
  <w:style w:type="paragraph" w:customStyle="1" w:styleId="FISHeading3">
    <w:name w:val="FIS_Heading3"/>
    <w:basedOn w:val="Heading3"/>
    <w:autoRedefine/>
    <w:qFormat/>
    <w:rsid w:val="002234EE"/>
    <w:pPr>
      <w:numPr>
        <w:ilvl w:val="3"/>
        <w:numId w:val="11"/>
      </w:numPr>
      <w:tabs>
        <w:tab w:val="left" w:pos="851"/>
      </w:tabs>
      <w:spacing w:line="300" w:lineRule="auto"/>
    </w:pPr>
    <w:rPr>
      <w:rFonts w:cs="Times New Roman"/>
      <w:i/>
      <w:sz w:val="27"/>
      <w:szCs w:val="27"/>
    </w:rPr>
  </w:style>
  <w:style w:type="paragraph" w:styleId="TOC1">
    <w:name w:val="toc 1"/>
    <w:basedOn w:val="Normal"/>
    <w:next w:val="Normal"/>
    <w:autoRedefine/>
    <w:uiPriority w:val="39"/>
    <w:rsid w:val="002234EE"/>
    <w:rPr>
      <w:b/>
    </w:rPr>
  </w:style>
  <w:style w:type="paragraph" w:styleId="TOC2">
    <w:name w:val="toc 2"/>
    <w:basedOn w:val="Normal"/>
    <w:next w:val="Normal"/>
    <w:autoRedefine/>
    <w:uiPriority w:val="39"/>
    <w:rsid w:val="002234EE"/>
    <w:pPr>
      <w:ind w:left="240"/>
    </w:pPr>
  </w:style>
  <w:style w:type="paragraph" w:styleId="TOC3">
    <w:name w:val="toc 3"/>
    <w:basedOn w:val="Normal"/>
    <w:next w:val="Normal"/>
    <w:autoRedefine/>
    <w:uiPriority w:val="39"/>
    <w:rsid w:val="002234EE"/>
    <w:pPr>
      <w:ind w:left="480"/>
    </w:pPr>
    <w:rPr>
      <w:i/>
    </w:rPr>
  </w:style>
  <w:style w:type="character" w:styleId="Hyperlink">
    <w:name w:val="Hyperlink"/>
    <w:uiPriority w:val="99"/>
    <w:unhideWhenUsed/>
    <w:rsid w:val="002234EE"/>
    <w:rPr>
      <w:color w:val="0000FF"/>
      <w:u w:val="single"/>
    </w:rPr>
  </w:style>
  <w:style w:type="character" w:customStyle="1" w:styleId="Heading9Char">
    <w:name w:val="Heading 9 Char"/>
    <w:link w:val="Heading9"/>
    <w:uiPriority w:val="9"/>
    <w:rsid w:val="002234EE"/>
    <w:rPr>
      <w:rFonts w:ascii="Cambria" w:hAnsi="Cambria"/>
      <w:sz w:val="22"/>
      <w:szCs w:val="22"/>
    </w:rPr>
  </w:style>
  <w:style w:type="paragraph" w:customStyle="1" w:styleId="tty80">
    <w:name w:val="tty80"/>
    <w:basedOn w:val="Normal"/>
    <w:rsid w:val="002234EE"/>
    <w:rPr>
      <w:rFonts w:ascii="Courier New" w:hAnsi="Courier New"/>
      <w:sz w:val="22"/>
      <w:szCs w:val="20"/>
    </w:rPr>
  </w:style>
  <w:style w:type="paragraph" w:customStyle="1" w:styleId="NormalTB">
    <w:name w:val="NormalTB"/>
    <w:rsid w:val="002234EE"/>
    <w:pPr>
      <w:jc w:val="center"/>
    </w:pPr>
    <w:rPr>
      <w:rFonts w:ascii=".VnTime" w:hAnsi=".VnTime"/>
      <w:lang w:val="en-AU"/>
    </w:rPr>
  </w:style>
  <w:style w:type="character" w:customStyle="1" w:styleId="HeaderChar">
    <w:name w:val="Header Char"/>
    <w:aliases w:val="sbv Char"/>
    <w:link w:val="Header"/>
    <w:rsid w:val="002234EE"/>
    <w:rPr>
      <w:sz w:val="26"/>
    </w:rPr>
  </w:style>
  <w:style w:type="paragraph" w:customStyle="1" w:styleId="ColorfulList-Accent11">
    <w:name w:val="Colorful List - Accent 11"/>
    <w:basedOn w:val="Normal"/>
    <w:uiPriority w:val="34"/>
    <w:qFormat/>
    <w:rsid w:val="002234EE"/>
    <w:pPr>
      <w:ind w:left="720"/>
    </w:pPr>
  </w:style>
  <w:style w:type="paragraph" w:customStyle="1" w:styleId="HRTTableText">
    <w:name w:val="HRT Table Text"/>
    <w:basedOn w:val="Normal"/>
    <w:link w:val="HRTTableTextCharChar"/>
    <w:rsid w:val="002234EE"/>
    <w:pPr>
      <w:spacing w:line="360" w:lineRule="auto"/>
      <w:ind w:left="1"/>
    </w:pPr>
    <w:rPr>
      <w:rFonts w:ascii="Arial" w:eastAsia="SimSun" w:hAnsi="Arial"/>
      <w:color w:val="000000"/>
      <w:sz w:val="22"/>
      <w:szCs w:val="20"/>
      <w:lang w:val="en-GB" w:eastAsia="ja-JP"/>
    </w:rPr>
  </w:style>
  <w:style w:type="character" w:customStyle="1" w:styleId="HRTTableTextCharChar">
    <w:name w:val="HRT Table Text Char Char"/>
    <w:link w:val="HRTTableText"/>
    <w:rsid w:val="002234EE"/>
    <w:rPr>
      <w:rFonts w:ascii="Arial" w:eastAsia="SimSun" w:hAnsi="Arial"/>
      <w:color w:val="000000"/>
      <w:sz w:val="22"/>
      <w:szCs w:val="20"/>
      <w:lang w:val="en-GB" w:eastAsia="ja-JP"/>
    </w:rPr>
  </w:style>
  <w:style w:type="paragraph" w:customStyle="1" w:styleId="TableHeading">
    <w:name w:val="Table Heading"/>
    <w:basedOn w:val="TableText"/>
    <w:autoRedefine/>
    <w:rsid w:val="002234EE"/>
    <w:pPr>
      <w:spacing w:before="120" w:after="120"/>
      <w:ind w:left="-18" w:firstLine="18"/>
      <w:jc w:val="center"/>
    </w:pPr>
    <w:rPr>
      <w:b/>
    </w:rPr>
  </w:style>
  <w:style w:type="paragraph" w:customStyle="1" w:styleId="TableText">
    <w:name w:val="Table Text"/>
    <w:basedOn w:val="Normal"/>
    <w:link w:val="TableTextChar"/>
    <w:rsid w:val="002234EE"/>
    <w:pPr>
      <w:keepLines/>
      <w:spacing w:line="360" w:lineRule="auto"/>
      <w:ind w:left="1440"/>
    </w:pPr>
  </w:style>
  <w:style w:type="character" w:customStyle="1" w:styleId="TableTextChar">
    <w:name w:val="Table Text Char"/>
    <w:link w:val="TableText"/>
    <w:rsid w:val="002234EE"/>
    <w:rPr>
      <w:sz w:val="26"/>
    </w:rPr>
  </w:style>
  <w:style w:type="paragraph" w:styleId="BalloonText">
    <w:name w:val="Balloon Text"/>
    <w:basedOn w:val="Normal"/>
    <w:link w:val="BalloonTextChar"/>
    <w:uiPriority w:val="99"/>
    <w:rsid w:val="002234EE"/>
    <w:pPr>
      <w:spacing w:before="0" w:after="0" w:line="240" w:lineRule="auto"/>
    </w:pPr>
    <w:rPr>
      <w:rFonts w:ascii="Tahoma" w:hAnsi="Tahoma" w:cs="Tahoma"/>
      <w:sz w:val="16"/>
      <w:szCs w:val="16"/>
    </w:rPr>
  </w:style>
  <w:style w:type="paragraph" w:customStyle="1" w:styleId="NormalH">
    <w:name w:val="NormalH"/>
    <w:basedOn w:val="Normal"/>
    <w:autoRedefine/>
    <w:rsid w:val="002234EE"/>
    <w:pPr>
      <w:pageBreakBefore/>
      <w:spacing w:before="360" w:after="240" w:line="276" w:lineRule="auto"/>
      <w:jc w:val="center"/>
    </w:pPr>
    <w:rPr>
      <w:b/>
      <w:caps/>
      <w:sz w:val="28"/>
      <w:szCs w:val="28"/>
    </w:rPr>
  </w:style>
  <w:style w:type="paragraph" w:styleId="DocumentMap">
    <w:name w:val="Document Map"/>
    <w:basedOn w:val="Normal"/>
    <w:semiHidden/>
    <w:rsid w:val="002234EE"/>
    <w:pPr>
      <w:shd w:val="clear" w:color="auto" w:fill="000080"/>
    </w:pPr>
    <w:rPr>
      <w:rFonts w:ascii="Tahoma" w:hAnsi="Tahoma" w:cs="Tahoma"/>
      <w:sz w:val="20"/>
      <w:szCs w:val="20"/>
    </w:rPr>
  </w:style>
  <w:style w:type="paragraph" w:styleId="TOC4">
    <w:name w:val="toc 4"/>
    <w:basedOn w:val="Normal"/>
    <w:next w:val="Normal"/>
    <w:autoRedefine/>
    <w:uiPriority w:val="39"/>
    <w:rsid w:val="002234EE"/>
    <w:pPr>
      <w:ind w:left="720"/>
    </w:pPr>
  </w:style>
  <w:style w:type="character" w:customStyle="1" w:styleId="StyleCenteredChar">
    <w:name w:val="Style Centered Char"/>
    <w:rsid w:val="002234EE"/>
    <w:rPr>
      <w:rFonts w:ascii="Arial" w:hAnsi="Arial"/>
      <w:b/>
      <w:sz w:val="28"/>
      <w:lang w:val="en-US" w:eastAsia="en-US" w:bidi="ar-SA"/>
    </w:rPr>
  </w:style>
  <w:style w:type="paragraph" w:customStyle="1" w:styleId="Normal1">
    <w:name w:val="Normal1"/>
    <w:basedOn w:val="Normal"/>
    <w:autoRedefine/>
    <w:rsid w:val="002234EE"/>
    <w:pPr>
      <w:numPr>
        <w:ilvl w:val="1"/>
        <w:numId w:val="2"/>
      </w:numPr>
      <w:tabs>
        <w:tab w:val="clear" w:pos="360"/>
        <w:tab w:val="num" w:pos="1134"/>
      </w:tabs>
      <w:spacing w:line="340" w:lineRule="atLeast"/>
      <w:ind w:left="1134" w:hanging="567"/>
      <w:jc w:val="both"/>
    </w:pPr>
    <w:rPr>
      <w:snapToGrid w:val="0"/>
      <w:color w:val="000000"/>
    </w:rPr>
  </w:style>
  <w:style w:type="character" w:styleId="FootnoteReference">
    <w:name w:val="footnote reference"/>
    <w:semiHidden/>
    <w:rsid w:val="002234EE"/>
    <w:rPr>
      <w:vertAlign w:val="superscript"/>
    </w:rPr>
  </w:style>
  <w:style w:type="paragraph" w:styleId="Caption">
    <w:name w:val="caption"/>
    <w:aliases w:val="Picture"/>
    <w:basedOn w:val="Normal"/>
    <w:next w:val="Normal"/>
    <w:qFormat/>
    <w:rsid w:val="002234EE"/>
    <w:pPr>
      <w:spacing w:before="120" w:after="120"/>
      <w:ind w:left="1440"/>
      <w:jc w:val="both"/>
    </w:pPr>
    <w:rPr>
      <w:rFonts w:ascii=".VnTime" w:hAnsi=".VnTime"/>
      <w:b/>
      <w:snapToGrid w:val="0"/>
      <w:szCs w:val="20"/>
    </w:rPr>
  </w:style>
  <w:style w:type="paragraph" w:styleId="FootnoteText">
    <w:name w:val="footnote text"/>
    <w:basedOn w:val="Normal"/>
    <w:link w:val="FootnoteTextChar"/>
    <w:rsid w:val="002234EE"/>
    <w:pPr>
      <w:keepNext/>
      <w:spacing w:before="120" w:after="40" w:line="340" w:lineRule="atLeast"/>
      <w:ind w:left="360" w:hanging="360"/>
      <w:jc w:val="both"/>
    </w:pPr>
    <w:rPr>
      <w:rFonts w:ascii="Arial" w:hAnsi="Arial"/>
      <w:snapToGrid w:val="0"/>
      <w:sz w:val="18"/>
      <w:szCs w:val="20"/>
    </w:rPr>
  </w:style>
  <w:style w:type="paragraph" w:customStyle="1" w:styleId="Style2">
    <w:name w:val="Style2"/>
    <w:basedOn w:val="Normal"/>
    <w:link w:val="Style2Char"/>
    <w:rsid w:val="002234EE"/>
    <w:pPr>
      <w:numPr>
        <w:ilvl w:val="1"/>
        <w:numId w:val="3"/>
      </w:numPr>
      <w:spacing w:line="340" w:lineRule="atLeast"/>
      <w:jc w:val="both"/>
    </w:pPr>
    <w:rPr>
      <w:rFonts w:ascii="Arial" w:hAnsi="Arial"/>
      <w:snapToGrid w:val="0"/>
      <w:sz w:val="20"/>
      <w:szCs w:val="20"/>
    </w:rPr>
  </w:style>
  <w:style w:type="paragraph" w:styleId="NormalIndent">
    <w:name w:val="Normal Indent"/>
    <w:aliases w:val="Normal Indent Char1 Char,Normal Indent Char1 Char Char Char Char Char Char Char Char Char Char Char1 Char Char Char Char,Normal Indent Char Char, Char Char Char, Char Char Char  Char, Char Char Char  Char Char Char, Char Char Char "/>
    <w:basedOn w:val="Normal"/>
    <w:link w:val="NormalIndentChar"/>
    <w:autoRedefine/>
    <w:rsid w:val="002234EE"/>
    <w:pPr>
      <w:keepNext/>
      <w:spacing w:before="120" w:after="40" w:line="340" w:lineRule="atLeast"/>
      <w:ind w:left="567" w:right="14"/>
      <w:jc w:val="both"/>
    </w:pPr>
    <w:rPr>
      <w:rFonts w:ascii="Arial" w:hAnsi="Arial" w:cs="Arial"/>
      <w:snapToGrid w:val="0"/>
      <w:sz w:val="20"/>
      <w:szCs w:val="20"/>
    </w:rPr>
  </w:style>
  <w:style w:type="character" w:customStyle="1" w:styleId="NormalIndentChar">
    <w:name w:val="Normal Indent Char"/>
    <w:aliases w:val="Normal Indent Char1 Char Char,Normal Indent Char1 Char Char Char Char Char Char Char Char Char Char Char1 Char Char Char Char Char,Normal Indent Char Char Char, Char Char Char Char, Char Char Char  Char Char, Char Char Char  Char1"/>
    <w:link w:val="NormalIndent"/>
    <w:locked/>
    <w:rsid w:val="002234EE"/>
    <w:rPr>
      <w:rFonts w:ascii="Arial" w:hAnsi="Arial" w:cs="Arial"/>
      <w:snapToGrid w:val="0"/>
      <w:sz w:val="20"/>
      <w:szCs w:val="20"/>
    </w:rPr>
  </w:style>
  <w:style w:type="character" w:customStyle="1" w:styleId="BalloonTextChar">
    <w:name w:val="Balloon Text Char"/>
    <w:link w:val="BalloonText"/>
    <w:uiPriority w:val="99"/>
    <w:rsid w:val="002234EE"/>
    <w:rPr>
      <w:rFonts w:ascii="Tahoma" w:hAnsi="Tahoma" w:cs="Tahoma"/>
      <w:sz w:val="16"/>
      <w:szCs w:val="16"/>
    </w:rPr>
  </w:style>
  <w:style w:type="numbering" w:customStyle="1" w:styleId="Style1">
    <w:name w:val="Style1"/>
    <w:uiPriority w:val="99"/>
    <w:rsid w:val="002234EE"/>
    <w:pPr>
      <w:numPr>
        <w:numId w:val="4"/>
      </w:numPr>
    </w:pPr>
  </w:style>
  <w:style w:type="paragraph" w:customStyle="1" w:styleId="Style3">
    <w:name w:val="Style3"/>
    <w:basedOn w:val="Heading5"/>
    <w:rsid w:val="002234EE"/>
    <w:pPr>
      <w:ind w:left="1440"/>
    </w:pPr>
    <w:rPr>
      <w:sz w:val="22"/>
      <w:szCs w:val="24"/>
    </w:rPr>
  </w:style>
  <w:style w:type="paragraph" w:customStyle="1" w:styleId="StyleHeading511pt">
    <w:name w:val="Style Heading 5 + 11 pt"/>
    <w:basedOn w:val="Heading5"/>
    <w:link w:val="StyleHeading511ptChar"/>
    <w:rsid w:val="002234EE"/>
    <w:rPr>
      <w:b w:val="0"/>
      <w:i w:val="0"/>
      <w:sz w:val="20"/>
    </w:rPr>
  </w:style>
  <w:style w:type="character" w:customStyle="1" w:styleId="Style2Char">
    <w:name w:val="Style2 Char"/>
    <w:link w:val="Style2"/>
    <w:rsid w:val="002234EE"/>
    <w:rPr>
      <w:rFonts w:ascii="Arial" w:hAnsi="Arial"/>
      <w:snapToGrid w:val="0"/>
      <w:sz w:val="20"/>
      <w:szCs w:val="20"/>
    </w:rPr>
  </w:style>
  <w:style w:type="character" w:customStyle="1" w:styleId="Heading4Char1">
    <w:name w:val="Heading 4 Char1"/>
    <w:aliases w:val="h4 Char1,h41 Char,Heading 4 Char Char,h4 Char Char,h41 Char Char Char Char Char"/>
    <w:link w:val="Heading4"/>
    <w:uiPriority w:val="9"/>
    <w:rsid w:val="00946130"/>
    <w:rPr>
      <w:b/>
      <w:bCs/>
      <w:i/>
      <w:sz w:val="26"/>
      <w:szCs w:val="26"/>
    </w:rPr>
  </w:style>
  <w:style w:type="character" w:customStyle="1" w:styleId="Heading5Char">
    <w:name w:val="Heading 5 Char"/>
    <w:link w:val="Heading5"/>
    <w:uiPriority w:val="9"/>
    <w:rsid w:val="002234EE"/>
    <w:rPr>
      <w:b/>
      <w:bCs/>
      <w:i/>
      <w:iCs/>
      <w:sz w:val="26"/>
      <w:szCs w:val="26"/>
    </w:rPr>
  </w:style>
  <w:style w:type="character" w:customStyle="1" w:styleId="StyleHeading511ptChar">
    <w:name w:val="Style Heading 5 + 11 pt Char"/>
    <w:basedOn w:val="Heading5Char"/>
    <w:link w:val="StyleHeading511pt"/>
    <w:rsid w:val="002234EE"/>
    <w:rPr>
      <w:b w:val="0"/>
      <w:bCs/>
      <w:i w:val="0"/>
      <w:iCs/>
      <w:sz w:val="20"/>
      <w:szCs w:val="26"/>
    </w:rPr>
  </w:style>
  <w:style w:type="paragraph" w:customStyle="1" w:styleId="StyleHeading511pt1">
    <w:name w:val="Style Heading 5 + 11 pt1"/>
    <w:basedOn w:val="Heading5"/>
    <w:next w:val="StyleHeading511pt"/>
    <w:rsid w:val="002234EE"/>
    <w:rPr>
      <w:b w:val="0"/>
      <w:i w:val="0"/>
      <w:sz w:val="20"/>
    </w:rPr>
  </w:style>
  <w:style w:type="paragraph" w:customStyle="1" w:styleId="FISHeading4">
    <w:name w:val="FIS_Heading4"/>
    <w:basedOn w:val="Heading4"/>
    <w:autoRedefine/>
    <w:qFormat/>
    <w:rsid w:val="002234EE"/>
    <w:pPr>
      <w:tabs>
        <w:tab w:val="num" w:pos="1276"/>
      </w:tabs>
      <w:snapToGrid w:val="0"/>
      <w:spacing w:before="180" w:line="340" w:lineRule="atLeast"/>
      <w:ind w:left="1276" w:hanging="1276"/>
    </w:pPr>
    <w:rPr>
      <w:color w:val="000000"/>
      <w:szCs w:val="24"/>
    </w:rPr>
  </w:style>
  <w:style w:type="paragraph" w:customStyle="1" w:styleId="FISHeading5">
    <w:name w:val="FIS_Heading5"/>
    <w:basedOn w:val="Heading5"/>
    <w:autoRedefine/>
    <w:qFormat/>
    <w:rsid w:val="002234EE"/>
    <w:pPr>
      <w:numPr>
        <w:numId w:val="11"/>
      </w:numPr>
    </w:pPr>
    <w:rPr>
      <w:b w:val="0"/>
      <w:color w:val="000000"/>
      <w:sz w:val="27"/>
    </w:rPr>
  </w:style>
  <w:style w:type="paragraph" w:customStyle="1" w:styleId="Normal2">
    <w:name w:val="Normal2"/>
    <w:basedOn w:val="Normal"/>
    <w:autoRedefine/>
    <w:rsid w:val="002234EE"/>
    <w:pPr>
      <w:numPr>
        <w:numId w:val="6"/>
      </w:numPr>
    </w:pPr>
  </w:style>
  <w:style w:type="paragraph" w:customStyle="1" w:styleId="Normal3">
    <w:name w:val="Normal3"/>
    <w:basedOn w:val="Normal"/>
    <w:autoRedefine/>
    <w:rsid w:val="002234EE"/>
    <w:pPr>
      <w:numPr>
        <w:numId w:val="7"/>
      </w:numPr>
    </w:pPr>
  </w:style>
  <w:style w:type="paragraph" w:customStyle="1" w:styleId="Normal4">
    <w:name w:val="Normal4"/>
    <w:basedOn w:val="Normal"/>
    <w:autoRedefine/>
    <w:rsid w:val="002234EE"/>
    <w:pPr>
      <w:numPr>
        <w:numId w:val="8"/>
      </w:numPr>
    </w:pPr>
  </w:style>
  <w:style w:type="paragraph" w:customStyle="1" w:styleId="Normal5">
    <w:name w:val="Normal5"/>
    <w:basedOn w:val="Normal"/>
    <w:autoRedefine/>
    <w:rsid w:val="002234EE"/>
    <w:pPr>
      <w:numPr>
        <w:numId w:val="9"/>
      </w:numPr>
    </w:pPr>
  </w:style>
  <w:style w:type="paragraph" w:customStyle="1" w:styleId="Normal6">
    <w:name w:val="Normal6"/>
    <w:basedOn w:val="Normal"/>
    <w:autoRedefine/>
    <w:rsid w:val="002234EE"/>
    <w:pPr>
      <w:numPr>
        <w:numId w:val="10"/>
      </w:numPr>
    </w:pPr>
  </w:style>
  <w:style w:type="paragraph" w:customStyle="1" w:styleId="B1">
    <w:name w:val="B1"/>
    <w:autoRedefine/>
    <w:qFormat/>
    <w:rsid w:val="002234EE"/>
    <w:pPr>
      <w:widowControl w:val="0"/>
      <w:numPr>
        <w:numId w:val="24"/>
      </w:numPr>
      <w:tabs>
        <w:tab w:val="left" w:pos="1134"/>
      </w:tabs>
      <w:spacing w:before="60" w:after="60" w:line="340" w:lineRule="atLeast"/>
      <w:jc w:val="both"/>
    </w:pPr>
    <w:rPr>
      <w:rFonts w:eastAsia="Calibri"/>
      <w:sz w:val="26"/>
      <w:szCs w:val="22"/>
    </w:rPr>
  </w:style>
  <w:style w:type="paragraph" w:customStyle="1" w:styleId="B2">
    <w:name w:val="B2"/>
    <w:autoRedefine/>
    <w:qFormat/>
    <w:rsid w:val="002234EE"/>
    <w:pPr>
      <w:widowControl w:val="0"/>
      <w:numPr>
        <w:numId w:val="14"/>
      </w:numPr>
      <w:tabs>
        <w:tab w:val="left" w:pos="1701"/>
      </w:tabs>
      <w:spacing w:before="60" w:after="60" w:line="300" w:lineRule="atLeast"/>
      <w:ind w:left="1701" w:hanging="567"/>
    </w:pPr>
    <w:rPr>
      <w:rFonts w:eastAsia="Calibri"/>
      <w:sz w:val="26"/>
      <w:szCs w:val="22"/>
    </w:rPr>
  </w:style>
  <w:style w:type="character" w:customStyle="1" w:styleId="Heading8Char">
    <w:name w:val="Heading 8 Char"/>
    <w:link w:val="Heading8"/>
    <w:uiPriority w:val="9"/>
    <w:rsid w:val="00740844"/>
    <w:rPr>
      <w:b/>
      <w:i/>
      <w:color w:val="272727"/>
      <w:sz w:val="22"/>
      <w:szCs w:val="21"/>
    </w:rPr>
  </w:style>
  <w:style w:type="paragraph" w:customStyle="1" w:styleId="FHeading2">
    <w:name w:val="F_Heading2"/>
    <w:basedOn w:val="Heading2"/>
    <w:autoRedefine/>
    <w:rsid w:val="002234EE"/>
    <w:pPr>
      <w:numPr>
        <w:ilvl w:val="0"/>
        <w:numId w:val="0"/>
      </w:numPr>
      <w:tabs>
        <w:tab w:val="num" w:pos="720"/>
      </w:tabs>
      <w:spacing w:before="180" w:line="340" w:lineRule="atLeast"/>
      <w:ind w:left="720" w:hanging="360"/>
    </w:pPr>
    <w:rPr>
      <w:rFonts w:ascii="Times New Roman Bold" w:hAnsi="Times New Roman Bold" w:cs="Times New Roman"/>
      <w:bCs w:val="0"/>
      <w:i/>
      <w:iCs w:val="0"/>
      <w:szCs w:val="26"/>
    </w:rPr>
  </w:style>
  <w:style w:type="paragraph" w:customStyle="1" w:styleId="FHeading3">
    <w:name w:val="F_Heading3"/>
    <w:basedOn w:val="Heading3"/>
    <w:link w:val="FHeading3Char"/>
    <w:autoRedefine/>
    <w:qFormat/>
    <w:rsid w:val="002234EE"/>
    <w:pPr>
      <w:numPr>
        <w:ilvl w:val="0"/>
        <w:numId w:val="0"/>
      </w:numPr>
      <w:tabs>
        <w:tab w:val="num" w:pos="992"/>
      </w:tabs>
      <w:spacing w:before="180" w:line="340" w:lineRule="atLeast"/>
      <w:ind w:left="992" w:hanging="992"/>
    </w:pPr>
    <w:rPr>
      <w:rFonts w:cs="Times New Roman"/>
      <w:bCs w:val="0"/>
      <w:i/>
      <w:szCs w:val="28"/>
    </w:rPr>
  </w:style>
  <w:style w:type="character" w:customStyle="1" w:styleId="FHeading3Char">
    <w:name w:val="F_Heading3 Char"/>
    <w:link w:val="FHeading3"/>
    <w:rsid w:val="002234EE"/>
    <w:rPr>
      <w:b/>
      <w:i/>
      <w:sz w:val="28"/>
      <w:szCs w:val="28"/>
    </w:rPr>
  </w:style>
  <w:style w:type="paragraph" w:customStyle="1" w:styleId="FHeading1">
    <w:name w:val="F_Heading1"/>
    <w:basedOn w:val="Heading1"/>
    <w:link w:val="FHeading1Char"/>
    <w:autoRedefine/>
    <w:rsid w:val="002234EE"/>
    <w:pPr>
      <w:numPr>
        <w:numId w:val="0"/>
      </w:numPr>
      <w:tabs>
        <w:tab w:val="num" w:pos="360"/>
      </w:tabs>
      <w:spacing w:line="340" w:lineRule="atLeast"/>
      <w:ind w:left="360" w:hanging="360"/>
      <w:jc w:val="both"/>
    </w:pPr>
    <w:rPr>
      <w:rFonts w:ascii="Times New Roman Bold" w:hAnsi="Times New Roman Bold" w:cs="Times New Roman"/>
      <w:bCs w:val="0"/>
      <w:kern w:val="0"/>
    </w:rPr>
  </w:style>
  <w:style w:type="paragraph" w:customStyle="1" w:styleId="FHeading4">
    <w:name w:val="F_Heading4"/>
    <w:basedOn w:val="Heading4"/>
    <w:autoRedefine/>
    <w:rsid w:val="002234EE"/>
    <w:pPr>
      <w:tabs>
        <w:tab w:val="num" w:pos="1440"/>
      </w:tabs>
      <w:spacing w:before="180" w:after="60" w:line="340" w:lineRule="atLeast"/>
      <w:ind w:left="1440" w:hanging="360"/>
    </w:pPr>
    <w:rPr>
      <w:bCs w:val="0"/>
      <w:iCs/>
      <w:snapToGrid w:val="0"/>
    </w:rPr>
  </w:style>
  <w:style w:type="paragraph" w:customStyle="1" w:styleId="FHeading5">
    <w:name w:val="F_Heading5"/>
    <w:basedOn w:val="Heading5"/>
    <w:autoRedefine/>
    <w:rsid w:val="002234EE"/>
    <w:pPr>
      <w:tabs>
        <w:tab w:val="num" w:pos="1559"/>
        <w:tab w:val="num" w:pos="1800"/>
      </w:tabs>
      <w:spacing w:before="180" w:line="340" w:lineRule="atLeast"/>
      <w:ind w:left="1800" w:hanging="360"/>
    </w:pPr>
    <w:rPr>
      <w:b w:val="0"/>
      <w:iCs w:val="0"/>
      <w:snapToGrid w:val="0"/>
      <w:sz w:val="27"/>
      <w:szCs w:val="22"/>
    </w:rPr>
  </w:style>
  <w:style w:type="paragraph" w:customStyle="1" w:styleId="FHeading6">
    <w:name w:val="F_Heading6"/>
    <w:basedOn w:val="Heading6"/>
    <w:autoRedefine/>
    <w:qFormat/>
    <w:rsid w:val="002234EE"/>
    <w:pPr>
      <w:keepLines/>
      <w:tabs>
        <w:tab w:val="num" w:pos="1701"/>
        <w:tab w:val="num" w:pos="2160"/>
      </w:tabs>
      <w:spacing w:before="180" w:after="120" w:line="340" w:lineRule="atLeast"/>
      <w:ind w:left="2160" w:hanging="360"/>
      <w:jc w:val="both"/>
    </w:pPr>
    <w:rPr>
      <w:bCs w:val="0"/>
      <w:color w:val="000000"/>
      <w:sz w:val="26"/>
    </w:rPr>
  </w:style>
  <w:style w:type="paragraph" w:customStyle="1" w:styleId="FHeading7">
    <w:name w:val="F_Heading7"/>
    <w:basedOn w:val="Normal"/>
    <w:rsid w:val="002234EE"/>
    <w:pPr>
      <w:tabs>
        <w:tab w:val="num" w:pos="2520"/>
      </w:tabs>
      <w:spacing w:line="340" w:lineRule="atLeast"/>
      <w:ind w:left="2520" w:hanging="360"/>
      <w:jc w:val="both"/>
    </w:pPr>
    <w:rPr>
      <w:rFonts w:eastAsia="Calibri"/>
      <w:szCs w:val="22"/>
    </w:rPr>
  </w:style>
  <w:style w:type="paragraph" w:customStyle="1" w:styleId="hinh">
    <w:name w:val="hinh"/>
    <w:basedOn w:val="Normal"/>
    <w:autoRedefine/>
    <w:rsid w:val="002234EE"/>
    <w:pPr>
      <w:spacing w:before="120" w:after="120"/>
      <w:jc w:val="center"/>
    </w:pPr>
    <w:rPr>
      <w:rFonts w:eastAsia="Calibri"/>
      <w:i/>
      <w:szCs w:val="22"/>
    </w:rPr>
  </w:style>
  <w:style w:type="paragraph" w:customStyle="1" w:styleId="B4">
    <w:name w:val="B4"/>
    <w:autoRedefine/>
    <w:qFormat/>
    <w:rsid w:val="002234EE"/>
    <w:pPr>
      <w:widowControl w:val="0"/>
      <w:numPr>
        <w:numId w:val="12"/>
      </w:numPr>
      <w:tabs>
        <w:tab w:val="left" w:pos="2835"/>
      </w:tabs>
      <w:spacing w:before="60" w:after="60" w:line="300" w:lineRule="atLeast"/>
      <w:ind w:left="2835" w:hanging="567"/>
    </w:pPr>
    <w:rPr>
      <w:rFonts w:eastAsia="Calibri"/>
      <w:sz w:val="26"/>
      <w:szCs w:val="22"/>
    </w:rPr>
  </w:style>
  <w:style w:type="character" w:customStyle="1" w:styleId="Heading6Char">
    <w:name w:val="Heading 6 Char"/>
    <w:link w:val="Heading6"/>
    <w:uiPriority w:val="9"/>
    <w:rsid w:val="00734A76"/>
    <w:rPr>
      <w:b/>
      <w:bCs/>
      <w:i/>
      <w:szCs w:val="22"/>
    </w:rPr>
  </w:style>
  <w:style w:type="character" w:customStyle="1" w:styleId="FHeading1Char">
    <w:name w:val="F_Heading1 Char"/>
    <w:link w:val="FHeading1"/>
    <w:rsid w:val="002234EE"/>
    <w:rPr>
      <w:rFonts w:ascii="Times New Roman Bold" w:hAnsi="Times New Roman Bold"/>
      <w:b/>
      <w:sz w:val="30"/>
      <w:szCs w:val="32"/>
    </w:rPr>
  </w:style>
  <w:style w:type="character" w:customStyle="1" w:styleId="FooterChar">
    <w:name w:val="Footer Char"/>
    <w:link w:val="Footer"/>
    <w:uiPriority w:val="99"/>
    <w:rsid w:val="002234EE"/>
    <w:rPr>
      <w:sz w:val="26"/>
    </w:rPr>
  </w:style>
  <w:style w:type="character" w:styleId="CommentReference">
    <w:name w:val="annotation reference"/>
    <w:uiPriority w:val="99"/>
    <w:unhideWhenUsed/>
    <w:rsid w:val="002234EE"/>
    <w:rPr>
      <w:sz w:val="16"/>
      <w:szCs w:val="16"/>
    </w:rPr>
  </w:style>
  <w:style w:type="character" w:customStyle="1" w:styleId="FootnoteTextChar">
    <w:name w:val="Footnote Text Char"/>
    <w:link w:val="FootnoteText"/>
    <w:rsid w:val="002234EE"/>
    <w:rPr>
      <w:rFonts w:ascii="Arial" w:hAnsi="Arial"/>
      <w:snapToGrid w:val="0"/>
      <w:sz w:val="18"/>
      <w:szCs w:val="20"/>
    </w:rPr>
  </w:style>
  <w:style w:type="numbering" w:customStyle="1" w:styleId="Style4">
    <w:name w:val="Style4"/>
    <w:rsid w:val="002234EE"/>
    <w:pPr>
      <w:numPr>
        <w:numId w:val="13"/>
      </w:numPr>
    </w:pPr>
  </w:style>
  <w:style w:type="paragraph" w:styleId="TOC5">
    <w:name w:val="toc 5"/>
    <w:basedOn w:val="Normal"/>
    <w:next w:val="Normal"/>
    <w:autoRedefine/>
    <w:uiPriority w:val="39"/>
    <w:unhideWhenUsed/>
    <w:rsid w:val="002234EE"/>
    <w:pPr>
      <w:spacing w:before="0" w:after="100" w:line="259" w:lineRule="auto"/>
      <w:ind w:left="880"/>
    </w:pPr>
    <w:rPr>
      <w:sz w:val="22"/>
      <w:szCs w:val="22"/>
    </w:rPr>
  </w:style>
  <w:style w:type="paragraph" w:styleId="TOC6">
    <w:name w:val="toc 6"/>
    <w:basedOn w:val="Normal"/>
    <w:next w:val="Normal"/>
    <w:autoRedefine/>
    <w:uiPriority w:val="39"/>
    <w:unhideWhenUsed/>
    <w:rsid w:val="002234EE"/>
    <w:pPr>
      <w:spacing w:before="0" w:after="100" w:line="259" w:lineRule="auto"/>
      <w:ind w:left="1100"/>
    </w:pPr>
    <w:rPr>
      <w:rFonts w:ascii="Calibri" w:hAnsi="Calibri"/>
      <w:sz w:val="22"/>
      <w:szCs w:val="22"/>
    </w:rPr>
  </w:style>
  <w:style w:type="paragraph" w:styleId="TOC7">
    <w:name w:val="toc 7"/>
    <w:basedOn w:val="Normal"/>
    <w:next w:val="Normal"/>
    <w:autoRedefine/>
    <w:uiPriority w:val="39"/>
    <w:unhideWhenUsed/>
    <w:rsid w:val="002234EE"/>
    <w:pPr>
      <w:spacing w:before="0" w:after="100" w:line="259" w:lineRule="auto"/>
      <w:ind w:left="1320"/>
    </w:pPr>
    <w:rPr>
      <w:rFonts w:ascii="Calibri" w:hAnsi="Calibri"/>
      <w:sz w:val="22"/>
      <w:szCs w:val="22"/>
    </w:rPr>
  </w:style>
  <w:style w:type="paragraph" w:styleId="TOC8">
    <w:name w:val="toc 8"/>
    <w:basedOn w:val="Normal"/>
    <w:next w:val="Normal"/>
    <w:autoRedefine/>
    <w:uiPriority w:val="39"/>
    <w:unhideWhenUsed/>
    <w:rsid w:val="002234EE"/>
    <w:pPr>
      <w:spacing w:before="0" w:after="100" w:line="259" w:lineRule="auto"/>
      <w:ind w:left="1540"/>
    </w:pPr>
    <w:rPr>
      <w:rFonts w:ascii="Calibri" w:hAnsi="Calibri"/>
      <w:sz w:val="22"/>
      <w:szCs w:val="22"/>
    </w:rPr>
  </w:style>
  <w:style w:type="paragraph" w:styleId="TOC9">
    <w:name w:val="toc 9"/>
    <w:basedOn w:val="Normal"/>
    <w:next w:val="Normal"/>
    <w:autoRedefine/>
    <w:uiPriority w:val="39"/>
    <w:unhideWhenUsed/>
    <w:rsid w:val="002234EE"/>
    <w:pPr>
      <w:spacing w:before="0" w:after="100" w:line="259" w:lineRule="auto"/>
      <w:ind w:left="1760"/>
    </w:pPr>
    <w:rPr>
      <w:rFonts w:ascii="Calibri" w:hAnsi="Calibri"/>
      <w:sz w:val="22"/>
      <w:szCs w:val="22"/>
    </w:rPr>
  </w:style>
  <w:style w:type="paragraph" w:styleId="CommentText">
    <w:name w:val="annotation text"/>
    <w:basedOn w:val="Normal"/>
    <w:link w:val="CommentTextChar"/>
    <w:uiPriority w:val="99"/>
    <w:rsid w:val="002234EE"/>
    <w:rPr>
      <w:sz w:val="20"/>
      <w:szCs w:val="20"/>
    </w:rPr>
  </w:style>
  <w:style w:type="character" w:customStyle="1" w:styleId="CommentTextChar">
    <w:name w:val="Comment Text Char"/>
    <w:basedOn w:val="DefaultParagraphFont"/>
    <w:link w:val="CommentText"/>
    <w:uiPriority w:val="99"/>
    <w:rsid w:val="002234EE"/>
    <w:rPr>
      <w:sz w:val="20"/>
      <w:szCs w:val="20"/>
    </w:rPr>
  </w:style>
  <w:style w:type="paragraph" w:styleId="CommentSubject">
    <w:name w:val="annotation subject"/>
    <w:basedOn w:val="CommentText"/>
    <w:next w:val="CommentText"/>
    <w:link w:val="CommentSubjectChar"/>
    <w:rsid w:val="002234EE"/>
    <w:rPr>
      <w:b/>
      <w:bCs/>
    </w:rPr>
  </w:style>
  <w:style w:type="character" w:customStyle="1" w:styleId="CommentSubjectChar">
    <w:name w:val="Comment Subject Char"/>
    <w:link w:val="CommentSubject"/>
    <w:rsid w:val="002234EE"/>
    <w:rPr>
      <w:b/>
      <w:bCs/>
      <w:sz w:val="20"/>
      <w:szCs w:val="20"/>
    </w:rPr>
  </w:style>
  <w:style w:type="paragraph" w:customStyle="1" w:styleId="FISHeading6">
    <w:name w:val="FIS_Heading6"/>
    <w:basedOn w:val="Normal"/>
    <w:rsid w:val="002234EE"/>
    <w:pPr>
      <w:numPr>
        <w:ilvl w:val="5"/>
        <w:numId w:val="11"/>
      </w:numPr>
    </w:pPr>
  </w:style>
  <w:style w:type="paragraph" w:customStyle="1" w:styleId="B3">
    <w:name w:val="B3"/>
    <w:autoRedefine/>
    <w:qFormat/>
    <w:rsid w:val="002234EE"/>
    <w:pPr>
      <w:widowControl w:val="0"/>
      <w:numPr>
        <w:numId w:val="15"/>
      </w:numPr>
      <w:tabs>
        <w:tab w:val="left" w:pos="2268"/>
      </w:tabs>
      <w:spacing w:before="60" w:after="60" w:line="300" w:lineRule="atLeast"/>
      <w:ind w:left="2268" w:hanging="567"/>
    </w:pPr>
    <w:rPr>
      <w:rFonts w:eastAsia="Calibri"/>
      <w:sz w:val="26"/>
      <w:szCs w:val="22"/>
    </w:rPr>
  </w:style>
  <w:style w:type="character" w:customStyle="1" w:styleId="UnresolvedMention1">
    <w:name w:val="Unresolved Mention1"/>
    <w:uiPriority w:val="99"/>
    <w:unhideWhenUsed/>
    <w:rsid w:val="002234EE"/>
    <w:rPr>
      <w:color w:val="808080"/>
      <w:shd w:val="clear" w:color="auto" w:fill="E6E6E6"/>
    </w:rPr>
  </w:style>
  <w:style w:type="paragraph" w:styleId="ListParagraph">
    <w:name w:val="List Paragraph"/>
    <w:basedOn w:val="Normal"/>
    <w:uiPriority w:val="34"/>
    <w:qFormat/>
    <w:rsid w:val="002234EE"/>
    <w:pPr>
      <w:ind w:left="720"/>
      <w:contextualSpacing/>
    </w:pPr>
  </w:style>
  <w:style w:type="character" w:customStyle="1" w:styleId="UnresolvedMention2">
    <w:name w:val="Unresolved Mention2"/>
    <w:basedOn w:val="DefaultParagraphFont"/>
    <w:uiPriority w:val="99"/>
    <w:semiHidden/>
    <w:unhideWhenUsed/>
    <w:rsid w:val="002234EE"/>
    <w:rPr>
      <w:color w:val="808080"/>
      <w:shd w:val="clear" w:color="auto" w:fill="E6E6E6"/>
    </w:rPr>
  </w:style>
  <w:style w:type="paragraph" w:customStyle="1" w:styleId="NormalText">
    <w:name w:val="Normal Text"/>
    <w:basedOn w:val="Normal"/>
    <w:link w:val="NormalTextChar"/>
    <w:rsid w:val="002234EE"/>
    <w:pPr>
      <w:widowControl/>
      <w:spacing w:after="120" w:line="240" w:lineRule="auto"/>
      <w:ind w:left="720"/>
      <w:jc w:val="both"/>
    </w:pPr>
    <w:rPr>
      <w:rFonts w:ascii="Arial" w:eastAsia="SimSun" w:hAnsi="Arial"/>
      <w:sz w:val="20"/>
      <w:szCs w:val="20"/>
      <w:lang w:val="en-GB"/>
    </w:rPr>
  </w:style>
  <w:style w:type="character" w:customStyle="1" w:styleId="NormalTextChar">
    <w:name w:val="Normal Text Char"/>
    <w:link w:val="NormalText"/>
    <w:rsid w:val="002234EE"/>
    <w:rPr>
      <w:rFonts w:ascii="Arial" w:eastAsia="SimSun" w:hAnsi="Arial"/>
      <w:sz w:val="20"/>
      <w:szCs w:val="20"/>
      <w:lang w:val="en-GB"/>
    </w:rPr>
  </w:style>
  <w:style w:type="paragraph" w:customStyle="1" w:styleId="Bullet2">
    <w:name w:val="Bullet2"/>
    <w:basedOn w:val="Normal"/>
    <w:rsid w:val="002234EE"/>
    <w:pPr>
      <w:widowControl/>
      <w:numPr>
        <w:ilvl w:val="1"/>
        <w:numId w:val="16"/>
      </w:numPr>
      <w:spacing w:before="120" w:after="120" w:line="276" w:lineRule="auto"/>
      <w:jc w:val="both"/>
    </w:pPr>
    <w:rPr>
      <w:rFonts w:ascii="Arial" w:eastAsia="SimSun" w:hAnsi="Arial"/>
      <w:color w:val="000000"/>
      <w:sz w:val="22"/>
      <w:szCs w:val="22"/>
      <w:lang w:val="en-GB"/>
    </w:rPr>
  </w:style>
  <w:style w:type="paragraph" w:customStyle="1" w:styleId="Bullet3">
    <w:name w:val="Bullet3"/>
    <w:basedOn w:val="Normal"/>
    <w:rsid w:val="002234EE"/>
    <w:pPr>
      <w:widowControl/>
      <w:numPr>
        <w:ilvl w:val="2"/>
        <w:numId w:val="16"/>
      </w:numPr>
      <w:spacing w:before="120" w:after="120" w:line="276" w:lineRule="auto"/>
      <w:jc w:val="both"/>
    </w:pPr>
    <w:rPr>
      <w:rFonts w:ascii="Arial" w:eastAsia="SimSun" w:hAnsi="Arial"/>
      <w:color w:val="000000"/>
      <w:sz w:val="20"/>
      <w:szCs w:val="22"/>
      <w:lang w:val="en-GB"/>
    </w:rPr>
  </w:style>
  <w:style w:type="paragraph" w:customStyle="1" w:styleId="Bullet4">
    <w:name w:val="Bullet4"/>
    <w:basedOn w:val="Normal"/>
    <w:rsid w:val="002234EE"/>
    <w:pPr>
      <w:widowControl/>
      <w:numPr>
        <w:ilvl w:val="3"/>
        <w:numId w:val="16"/>
      </w:numPr>
      <w:spacing w:before="120" w:after="120" w:line="276" w:lineRule="auto"/>
      <w:jc w:val="both"/>
    </w:pPr>
    <w:rPr>
      <w:rFonts w:ascii="Arial" w:eastAsia="SimSun" w:hAnsi="Arial"/>
      <w:color w:val="000000"/>
      <w:sz w:val="20"/>
      <w:szCs w:val="22"/>
      <w:lang w:val="en-GB"/>
    </w:rPr>
  </w:style>
  <w:style w:type="paragraph" w:customStyle="1" w:styleId="Bullet5">
    <w:name w:val="Bullet5"/>
    <w:basedOn w:val="Normal"/>
    <w:rsid w:val="002234EE"/>
    <w:pPr>
      <w:widowControl/>
      <w:numPr>
        <w:ilvl w:val="4"/>
        <w:numId w:val="16"/>
      </w:numPr>
      <w:spacing w:before="120" w:after="120" w:line="276" w:lineRule="auto"/>
      <w:jc w:val="both"/>
    </w:pPr>
    <w:rPr>
      <w:rFonts w:ascii="Arial" w:eastAsia="SimSun" w:hAnsi="Arial"/>
      <w:color w:val="000000"/>
      <w:sz w:val="20"/>
      <w:szCs w:val="22"/>
      <w:lang w:val="en-GB"/>
    </w:rPr>
  </w:style>
  <w:style w:type="paragraph" w:customStyle="1" w:styleId="Bullet6">
    <w:name w:val="Bullet6"/>
    <w:basedOn w:val="Normal"/>
    <w:rsid w:val="002234EE"/>
    <w:pPr>
      <w:widowControl/>
      <w:numPr>
        <w:ilvl w:val="5"/>
        <w:numId w:val="16"/>
      </w:numPr>
      <w:spacing w:before="120" w:after="120" w:line="276" w:lineRule="auto"/>
      <w:jc w:val="both"/>
    </w:pPr>
    <w:rPr>
      <w:rFonts w:ascii="Arial" w:eastAsia="SimSun" w:hAnsi="Arial"/>
      <w:color w:val="000000"/>
      <w:sz w:val="20"/>
      <w:szCs w:val="22"/>
      <w:lang w:val="en-GB"/>
    </w:rPr>
  </w:style>
  <w:style w:type="paragraph" w:customStyle="1" w:styleId="Bullet7">
    <w:name w:val="Bullet7"/>
    <w:basedOn w:val="Normal"/>
    <w:rsid w:val="002234EE"/>
    <w:pPr>
      <w:widowControl/>
      <w:numPr>
        <w:ilvl w:val="6"/>
        <w:numId w:val="16"/>
      </w:numPr>
      <w:spacing w:before="120" w:after="120" w:line="276" w:lineRule="auto"/>
      <w:jc w:val="both"/>
    </w:pPr>
    <w:rPr>
      <w:rFonts w:ascii="Arial" w:eastAsia="SimSun" w:hAnsi="Arial"/>
      <w:color w:val="000000"/>
      <w:sz w:val="20"/>
      <w:szCs w:val="22"/>
      <w:lang w:val="en-GB"/>
    </w:rPr>
  </w:style>
  <w:style w:type="paragraph" w:customStyle="1" w:styleId="Bullet8">
    <w:name w:val="Bullet8"/>
    <w:basedOn w:val="Normal"/>
    <w:rsid w:val="002234EE"/>
    <w:pPr>
      <w:widowControl/>
      <w:numPr>
        <w:ilvl w:val="7"/>
        <w:numId w:val="16"/>
      </w:numPr>
      <w:spacing w:before="120" w:after="120" w:line="276" w:lineRule="auto"/>
      <w:jc w:val="both"/>
    </w:pPr>
    <w:rPr>
      <w:rFonts w:ascii="Arial" w:eastAsia="SimSun" w:hAnsi="Arial"/>
      <w:color w:val="000000"/>
      <w:sz w:val="20"/>
      <w:szCs w:val="22"/>
      <w:lang w:val="en-GB"/>
    </w:rPr>
  </w:style>
  <w:style w:type="paragraph" w:customStyle="1" w:styleId="Bullet9">
    <w:name w:val="Bullet9"/>
    <w:basedOn w:val="Normal"/>
    <w:rsid w:val="002234EE"/>
    <w:pPr>
      <w:widowControl/>
      <w:numPr>
        <w:ilvl w:val="8"/>
        <w:numId w:val="16"/>
      </w:numPr>
      <w:spacing w:before="120" w:after="120" w:line="276" w:lineRule="auto"/>
      <w:jc w:val="both"/>
    </w:pPr>
    <w:rPr>
      <w:rFonts w:ascii="Arial" w:eastAsia="SimSun" w:hAnsi="Arial"/>
      <w:color w:val="000000"/>
      <w:sz w:val="20"/>
      <w:szCs w:val="22"/>
      <w:lang w:val="en-GB"/>
    </w:rPr>
  </w:style>
  <w:style w:type="paragraph" w:customStyle="1" w:styleId="heading30">
    <w:name w:val="heading3"/>
    <w:basedOn w:val="Heading3"/>
    <w:qFormat/>
    <w:rsid w:val="002234EE"/>
    <w:pPr>
      <w:keepNext/>
      <w:widowControl/>
      <w:numPr>
        <w:numId w:val="17"/>
      </w:numPr>
      <w:spacing w:before="60" w:line="288" w:lineRule="auto"/>
    </w:pPr>
    <w:rPr>
      <w:rFonts w:cs="Times New Roman"/>
      <w:color w:val="1F4E79"/>
      <w:lang w:val="en-GB"/>
    </w:rPr>
  </w:style>
  <w:style w:type="paragraph" w:customStyle="1" w:styleId="heading40">
    <w:name w:val="heading4"/>
    <w:basedOn w:val="Heading4"/>
    <w:qFormat/>
    <w:rsid w:val="002234EE"/>
    <w:pPr>
      <w:keepNext/>
      <w:widowControl/>
      <w:numPr>
        <w:numId w:val="17"/>
      </w:numPr>
      <w:spacing w:before="240" w:after="60" w:line="240" w:lineRule="auto"/>
    </w:pPr>
    <w:rPr>
      <w:i w:val="0"/>
      <w:snapToGrid w:val="0"/>
      <w:color w:val="1F4E79"/>
      <w:lang w:val="en-GB"/>
    </w:rPr>
  </w:style>
  <w:style w:type="paragraph" w:customStyle="1" w:styleId="tabletextbody">
    <w:name w:val="table_textbody"/>
    <w:basedOn w:val="Normal"/>
    <w:link w:val="tabletextbodyChar"/>
    <w:qFormat/>
    <w:rsid w:val="002234EE"/>
    <w:pPr>
      <w:widowControl/>
      <w:spacing w:before="120" w:line="312" w:lineRule="auto"/>
      <w:jc w:val="both"/>
    </w:pPr>
    <w:rPr>
      <w:rFonts w:eastAsia="SimSun"/>
      <w:sz w:val="24"/>
      <w:lang w:val="en-GB"/>
    </w:rPr>
  </w:style>
  <w:style w:type="character" w:customStyle="1" w:styleId="tabletextbodyChar">
    <w:name w:val="table_textbody Char"/>
    <w:basedOn w:val="DefaultParagraphFont"/>
    <w:link w:val="tabletextbody"/>
    <w:rsid w:val="002234EE"/>
    <w:rPr>
      <w:rFonts w:eastAsia="SimSun"/>
      <w:lang w:val="en-GB"/>
    </w:rPr>
  </w:style>
  <w:style w:type="paragraph" w:customStyle="1" w:styleId="tablebullet1">
    <w:name w:val="table_bullet1"/>
    <w:basedOn w:val="NormalText"/>
    <w:link w:val="tablebullet1Char"/>
    <w:qFormat/>
    <w:rsid w:val="002234EE"/>
    <w:pPr>
      <w:numPr>
        <w:numId w:val="18"/>
      </w:numPr>
      <w:spacing w:line="312" w:lineRule="auto"/>
      <w:ind w:left="340" w:hanging="270"/>
    </w:pPr>
    <w:rPr>
      <w:rFonts w:ascii="Times New Roman" w:hAnsi="Times New Roman"/>
      <w:sz w:val="24"/>
      <w:szCs w:val="24"/>
    </w:rPr>
  </w:style>
  <w:style w:type="character" w:customStyle="1" w:styleId="tablebullet1Char">
    <w:name w:val="table_bullet1 Char"/>
    <w:link w:val="tablebullet1"/>
    <w:rsid w:val="002234EE"/>
    <w:rPr>
      <w:rFonts w:eastAsia="SimSun"/>
      <w:lang w:val="en-GB"/>
    </w:rPr>
  </w:style>
  <w:style w:type="paragraph" w:customStyle="1" w:styleId="Tablebullet2">
    <w:name w:val="Table_bullet2"/>
    <w:basedOn w:val="tablebullet1"/>
    <w:link w:val="Tablebullet2Char"/>
    <w:qFormat/>
    <w:rsid w:val="002234EE"/>
    <w:pPr>
      <w:numPr>
        <w:numId w:val="19"/>
      </w:numPr>
      <w:ind w:left="690"/>
    </w:pPr>
  </w:style>
  <w:style w:type="character" w:customStyle="1" w:styleId="Tablebullet2Char">
    <w:name w:val="Table_bullet2 Char"/>
    <w:basedOn w:val="tablebullet1Char"/>
    <w:link w:val="Tablebullet2"/>
    <w:rsid w:val="002234EE"/>
    <w:rPr>
      <w:rFonts w:eastAsia="SimSun"/>
      <w:lang w:val="en-GB"/>
    </w:rPr>
  </w:style>
  <w:style w:type="table" w:customStyle="1" w:styleId="GridTable4-Accent51">
    <w:name w:val="Grid Table 4 - Accent 51"/>
    <w:basedOn w:val="TableNormal"/>
    <w:uiPriority w:val="47"/>
    <w:rsid w:val="002234E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11">
    <w:name w:val="Grid Table 4 - Accent 11"/>
    <w:basedOn w:val="TableNormal"/>
    <w:uiPriority w:val="47"/>
    <w:rsid w:val="002234E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unhideWhenUsed/>
    <w:rsid w:val="002234EE"/>
    <w:rPr>
      <w:color w:val="808080"/>
    </w:rPr>
  </w:style>
  <w:style w:type="paragraph" w:customStyle="1" w:styleId="m3210987850421416248msolistparagraph">
    <w:name w:val="m_3210987850421416248msolistparagraph"/>
    <w:basedOn w:val="Normal"/>
    <w:rsid w:val="002234EE"/>
    <w:pPr>
      <w:widowControl/>
      <w:spacing w:before="100" w:beforeAutospacing="1" w:after="100" w:afterAutospacing="1" w:line="240" w:lineRule="auto"/>
    </w:pPr>
    <w:rPr>
      <w:sz w:val="24"/>
    </w:rPr>
  </w:style>
  <w:style w:type="character" w:customStyle="1" w:styleId="Heading7Char">
    <w:name w:val="Heading 7 Char"/>
    <w:basedOn w:val="DefaultParagraphFont"/>
    <w:link w:val="Heading7"/>
    <w:uiPriority w:val="9"/>
    <w:rsid w:val="00740844"/>
    <w:rPr>
      <w:rFonts w:eastAsiaTheme="majorEastAsia" w:cstheme="majorBidi"/>
      <w:b/>
      <w:i/>
      <w:iCs/>
    </w:rPr>
  </w:style>
  <w:style w:type="character" w:customStyle="1" w:styleId="Heading1Char">
    <w:name w:val="Heading 1 Char"/>
    <w:basedOn w:val="DefaultParagraphFont"/>
    <w:link w:val="Heading1"/>
    <w:uiPriority w:val="9"/>
    <w:rsid w:val="00734A76"/>
    <w:rPr>
      <w:rFonts w:cs="Arial"/>
      <w:b/>
      <w:bCs/>
      <w:kern w:val="32"/>
      <w:sz w:val="30"/>
      <w:szCs w:val="32"/>
    </w:rPr>
  </w:style>
  <w:style w:type="character" w:customStyle="1" w:styleId="Heading3Char">
    <w:name w:val="Heading 3 Char"/>
    <w:basedOn w:val="DefaultParagraphFont"/>
    <w:link w:val="Heading3"/>
    <w:uiPriority w:val="9"/>
    <w:rsid w:val="00734A76"/>
    <w:rPr>
      <w:rFonts w:cs="Arial"/>
      <w:b/>
      <w:bCs/>
      <w:sz w:val="28"/>
      <w:szCs w:val="26"/>
    </w:rPr>
  </w:style>
  <w:style w:type="paragraph" w:styleId="NormalWeb">
    <w:name w:val="Normal (Web)"/>
    <w:basedOn w:val="Normal"/>
    <w:uiPriority w:val="99"/>
    <w:unhideWhenUsed/>
    <w:rsid w:val="00734A76"/>
    <w:pPr>
      <w:widowControl/>
      <w:spacing w:before="100" w:beforeAutospacing="1" w:after="100" w:afterAutospacing="1" w:line="240" w:lineRule="auto"/>
    </w:pPr>
    <w:rPr>
      <w:sz w:val="24"/>
    </w:rPr>
  </w:style>
  <w:style w:type="character" w:customStyle="1" w:styleId="apple-tab-span">
    <w:name w:val="apple-tab-span"/>
    <w:basedOn w:val="DefaultParagraphFont"/>
    <w:rsid w:val="00734A76"/>
  </w:style>
  <w:style w:type="paragraph" w:styleId="TOCHeading">
    <w:name w:val="TOC Heading"/>
    <w:basedOn w:val="Heading1"/>
    <w:next w:val="Normal"/>
    <w:uiPriority w:val="39"/>
    <w:unhideWhenUsed/>
    <w:qFormat/>
    <w:rsid w:val="00734A76"/>
    <w:pPr>
      <w:keepNext/>
      <w:keepLines/>
      <w:pageBreakBefore w:val="0"/>
      <w:widowControl/>
      <w:numPr>
        <w:numId w:val="0"/>
      </w:numPr>
      <w:spacing w:after="0"/>
      <w:outlineLvl w:val="9"/>
    </w:pPr>
    <w:rPr>
      <w:rFonts w:asciiTheme="majorHAnsi" w:eastAsiaTheme="majorEastAsia" w:hAnsiTheme="majorHAnsi" w:cstheme="majorBidi"/>
      <w:b w:val="0"/>
      <w:bCs w:val="0"/>
      <w:color w:val="2F5496" w:themeColor="accent1" w:themeShade="BF"/>
      <w:kern w:val="0"/>
      <w:sz w:val="32"/>
    </w:rPr>
  </w:style>
  <w:style w:type="character" w:styleId="FollowedHyperlink">
    <w:name w:val="FollowedHyperlink"/>
    <w:basedOn w:val="DefaultParagraphFont"/>
    <w:semiHidden/>
    <w:unhideWhenUsed/>
    <w:rsid w:val="00F208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04187">
      <w:bodyDiv w:val="1"/>
      <w:marLeft w:val="0"/>
      <w:marRight w:val="0"/>
      <w:marTop w:val="0"/>
      <w:marBottom w:val="0"/>
      <w:divBdr>
        <w:top w:val="none" w:sz="0" w:space="0" w:color="auto"/>
        <w:left w:val="none" w:sz="0" w:space="0" w:color="auto"/>
        <w:bottom w:val="none" w:sz="0" w:space="0" w:color="auto"/>
        <w:right w:val="none" w:sz="0" w:space="0" w:color="auto"/>
      </w:divBdr>
    </w:div>
    <w:div w:id="58677772">
      <w:bodyDiv w:val="1"/>
      <w:marLeft w:val="0"/>
      <w:marRight w:val="0"/>
      <w:marTop w:val="0"/>
      <w:marBottom w:val="0"/>
      <w:divBdr>
        <w:top w:val="none" w:sz="0" w:space="0" w:color="auto"/>
        <w:left w:val="none" w:sz="0" w:space="0" w:color="auto"/>
        <w:bottom w:val="none" w:sz="0" w:space="0" w:color="auto"/>
        <w:right w:val="none" w:sz="0" w:space="0" w:color="auto"/>
      </w:divBdr>
      <w:divsChild>
        <w:div w:id="1001272931">
          <w:marLeft w:val="0"/>
          <w:marRight w:val="0"/>
          <w:marTop w:val="0"/>
          <w:marBottom w:val="0"/>
          <w:divBdr>
            <w:top w:val="none" w:sz="0" w:space="0" w:color="auto"/>
            <w:left w:val="none" w:sz="0" w:space="0" w:color="auto"/>
            <w:bottom w:val="none" w:sz="0" w:space="0" w:color="auto"/>
            <w:right w:val="none" w:sz="0" w:space="0" w:color="auto"/>
          </w:divBdr>
        </w:div>
        <w:div w:id="1091857469">
          <w:marLeft w:val="0"/>
          <w:marRight w:val="0"/>
          <w:marTop w:val="0"/>
          <w:marBottom w:val="0"/>
          <w:divBdr>
            <w:top w:val="none" w:sz="0" w:space="0" w:color="auto"/>
            <w:left w:val="none" w:sz="0" w:space="0" w:color="auto"/>
            <w:bottom w:val="none" w:sz="0" w:space="0" w:color="auto"/>
            <w:right w:val="none" w:sz="0" w:space="0" w:color="auto"/>
          </w:divBdr>
          <w:divsChild>
            <w:div w:id="1762993727">
              <w:marLeft w:val="0"/>
              <w:marRight w:val="0"/>
              <w:marTop w:val="0"/>
              <w:marBottom w:val="0"/>
              <w:divBdr>
                <w:top w:val="none" w:sz="0" w:space="0" w:color="auto"/>
                <w:left w:val="none" w:sz="0" w:space="0" w:color="auto"/>
                <w:bottom w:val="none" w:sz="0" w:space="0" w:color="auto"/>
                <w:right w:val="none" w:sz="0" w:space="0" w:color="auto"/>
              </w:divBdr>
              <w:divsChild>
                <w:div w:id="1886141173">
                  <w:marLeft w:val="0"/>
                  <w:marRight w:val="0"/>
                  <w:marTop w:val="0"/>
                  <w:marBottom w:val="0"/>
                  <w:divBdr>
                    <w:top w:val="none" w:sz="0" w:space="0" w:color="auto"/>
                    <w:left w:val="none" w:sz="0" w:space="0" w:color="auto"/>
                    <w:bottom w:val="none" w:sz="0" w:space="0" w:color="auto"/>
                    <w:right w:val="none" w:sz="0" w:space="0" w:color="auto"/>
                  </w:divBdr>
                  <w:divsChild>
                    <w:div w:id="1975063443">
                      <w:marLeft w:val="0"/>
                      <w:marRight w:val="0"/>
                      <w:marTop w:val="0"/>
                      <w:marBottom w:val="0"/>
                      <w:divBdr>
                        <w:top w:val="none" w:sz="0" w:space="0" w:color="auto"/>
                        <w:left w:val="none" w:sz="0" w:space="0" w:color="auto"/>
                        <w:bottom w:val="none" w:sz="0" w:space="0" w:color="auto"/>
                        <w:right w:val="none" w:sz="0" w:space="0" w:color="auto"/>
                      </w:divBdr>
                      <w:divsChild>
                        <w:div w:id="872380147">
                          <w:marLeft w:val="0"/>
                          <w:marRight w:val="0"/>
                          <w:marTop w:val="0"/>
                          <w:marBottom w:val="0"/>
                          <w:divBdr>
                            <w:top w:val="none" w:sz="0" w:space="0" w:color="auto"/>
                            <w:left w:val="none" w:sz="0" w:space="0" w:color="auto"/>
                            <w:bottom w:val="none" w:sz="0" w:space="0" w:color="auto"/>
                            <w:right w:val="none" w:sz="0" w:space="0" w:color="auto"/>
                          </w:divBdr>
                          <w:divsChild>
                            <w:div w:id="117048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5245513">
          <w:marLeft w:val="0"/>
          <w:marRight w:val="0"/>
          <w:marTop w:val="0"/>
          <w:marBottom w:val="0"/>
          <w:divBdr>
            <w:top w:val="none" w:sz="0" w:space="0" w:color="auto"/>
            <w:left w:val="none" w:sz="0" w:space="0" w:color="auto"/>
            <w:bottom w:val="none" w:sz="0" w:space="0" w:color="auto"/>
            <w:right w:val="none" w:sz="0" w:space="0" w:color="auto"/>
          </w:divBdr>
          <w:divsChild>
            <w:div w:id="374893682">
              <w:marLeft w:val="0"/>
              <w:marRight w:val="0"/>
              <w:marTop w:val="0"/>
              <w:marBottom w:val="0"/>
              <w:divBdr>
                <w:top w:val="none" w:sz="0" w:space="0" w:color="auto"/>
                <w:left w:val="none" w:sz="0" w:space="0" w:color="auto"/>
                <w:bottom w:val="none" w:sz="0" w:space="0" w:color="auto"/>
                <w:right w:val="none" w:sz="0" w:space="0" w:color="auto"/>
              </w:divBdr>
              <w:divsChild>
                <w:div w:id="1049299926">
                  <w:marLeft w:val="0"/>
                  <w:marRight w:val="0"/>
                  <w:marTop w:val="0"/>
                  <w:marBottom w:val="0"/>
                  <w:divBdr>
                    <w:top w:val="none" w:sz="0" w:space="0" w:color="auto"/>
                    <w:left w:val="none" w:sz="0" w:space="0" w:color="auto"/>
                    <w:bottom w:val="none" w:sz="0" w:space="0" w:color="auto"/>
                    <w:right w:val="none" w:sz="0" w:space="0" w:color="auto"/>
                  </w:divBdr>
                  <w:divsChild>
                    <w:div w:id="1463304865">
                      <w:marLeft w:val="0"/>
                      <w:marRight w:val="0"/>
                      <w:marTop w:val="0"/>
                      <w:marBottom w:val="0"/>
                      <w:divBdr>
                        <w:top w:val="none" w:sz="0" w:space="0" w:color="auto"/>
                        <w:left w:val="none" w:sz="0" w:space="0" w:color="auto"/>
                        <w:bottom w:val="none" w:sz="0" w:space="0" w:color="auto"/>
                        <w:right w:val="none" w:sz="0" w:space="0" w:color="auto"/>
                      </w:divBdr>
                      <w:divsChild>
                        <w:div w:id="203877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495554">
      <w:bodyDiv w:val="1"/>
      <w:marLeft w:val="0"/>
      <w:marRight w:val="0"/>
      <w:marTop w:val="0"/>
      <w:marBottom w:val="0"/>
      <w:divBdr>
        <w:top w:val="none" w:sz="0" w:space="0" w:color="auto"/>
        <w:left w:val="none" w:sz="0" w:space="0" w:color="auto"/>
        <w:bottom w:val="none" w:sz="0" w:space="0" w:color="auto"/>
        <w:right w:val="none" w:sz="0" w:space="0" w:color="auto"/>
      </w:divBdr>
    </w:div>
    <w:div w:id="306663216">
      <w:bodyDiv w:val="1"/>
      <w:marLeft w:val="0"/>
      <w:marRight w:val="0"/>
      <w:marTop w:val="0"/>
      <w:marBottom w:val="0"/>
      <w:divBdr>
        <w:top w:val="none" w:sz="0" w:space="0" w:color="auto"/>
        <w:left w:val="none" w:sz="0" w:space="0" w:color="auto"/>
        <w:bottom w:val="none" w:sz="0" w:space="0" w:color="auto"/>
        <w:right w:val="none" w:sz="0" w:space="0" w:color="auto"/>
      </w:divBdr>
    </w:div>
    <w:div w:id="340006484">
      <w:bodyDiv w:val="1"/>
      <w:marLeft w:val="0"/>
      <w:marRight w:val="0"/>
      <w:marTop w:val="0"/>
      <w:marBottom w:val="0"/>
      <w:divBdr>
        <w:top w:val="none" w:sz="0" w:space="0" w:color="auto"/>
        <w:left w:val="none" w:sz="0" w:space="0" w:color="auto"/>
        <w:bottom w:val="none" w:sz="0" w:space="0" w:color="auto"/>
        <w:right w:val="none" w:sz="0" w:space="0" w:color="auto"/>
      </w:divBdr>
    </w:div>
    <w:div w:id="348528452">
      <w:bodyDiv w:val="1"/>
      <w:marLeft w:val="0"/>
      <w:marRight w:val="0"/>
      <w:marTop w:val="0"/>
      <w:marBottom w:val="0"/>
      <w:divBdr>
        <w:top w:val="none" w:sz="0" w:space="0" w:color="auto"/>
        <w:left w:val="none" w:sz="0" w:space="0" w:color="auto"/>
        <w:bottom w:val="none" w:sz="0" w:space="0" w:color="auto"/>
        <w:right w:val="none" w:sz="0" w:space="0" w:color="auto"/>
      </w:divBdr>
    </w:div>
    <w:div w:id="384178809">
      <w:bodyDiv w:val="1"/>
      <w:marLeft w:val="0"/>
      <w:marRight w:val="0"/>
      <w:marTop w:val="0"/>
      <w:marBottom w:val="0"/>
      <w:divBdr>
        <w:top w:val="none" w:sz="0" w:space="0" w:color="auto"/>
        <w:left w:val="none" w:sz="0" w:space="0" w:color="auto"/>
        <w:bottom w:val="none" w:sz="0" w:space="0" w:color="auto"/>
        <w:right w:val="none" w:sz="0" w:space="0" w:color="auto"/>
      </w:divBdr>
    </w:div>
    <w:div w:id="414860925">
      <w:bodyDiv w:val="1"/>
      <w:marLeft w:val="0"/>
      <w:marRight w:val="0"/>
      <w:marTop w:val="0"/>
      <w:marBottom w:val="0"/>
      <w:divBdr>
        <w:top w:val="none" w:sz="0" w:space="0" w:color="auto"/>
        <w:left w:val="none" w:sz="0" w:space="0" w:color="auto"/>
        <w:bottom w:val="none" w:sz="0" w:space="0" w:color="auto"/>
        <w:right w:val="none" w:sz="0" w:space="0" w:color="auto"/>
      </w:divBdr>
    </w:div>
    <w:div w:id="518350243">
      <w:bodyDiv w:val="1"/>
      <w:marLeft w:val="0"/>
      <w:marRight w:val="0"/>
      <w:marTop w:val="0"/>
      <w:marBottom w:val="0"/>
      <w:divBdr>
        <w:top w:val="none" w:sz="0" w:space="0" w:color="auto"/>
        <w:left w:val="none" w:sz="0" w:space="0" w:color="auto"/>
        <w:bottom w:val="none" w:sz="0" w:space="0" w:color="auto"/>
        <w:right w:val="none" w:sz="0" w:space="0" w:color="auto"/>
      </w:divBdr>
    </w:div>
    <w:div w:id="550266792">
      <w:bodyDiv w:val="1"/>
      <w:marLeft w:val="0"/>
      <w:marRight w:val="0"/>
      <w:marTop w:val="0"/>
      <w:marBottom w:val="0"/>
      <w:divBdr>
        <w:top w:val="none" w:sz="0" w:space="0" w:color="auto"/>
        <w:left w:val="none" w:sz="0" w:space="0" w:color="auto"/>
        <w:bottom w:val="none" w:sz="0" w:space="0" w:color="auto"/>
        <w:right w:val="none" w:sz="0" w:space="0" w:color="auto"/>
      </w:divBdr>
    </w:div>
    <w:div w:id="843934218">
      <w:bodyDiv w:val="1"/>
      <w:marLeft w:val="0"/>
      <w:marRight w:val="0"/>
      <w:marTop w:val="0"/>
      <w:marBottom w:val="0"/>
      <w:divBdr>
        <w:top w:val="none" w:sz="0" w:space="0" w:color="auto"/>
        <w:left w:val="none" w:sz="0" w:space="0" w:color="auto"/>
        <w:bottom w:val="none" w:sz="0" w:space="0" w:color="auto"/>
        <w:right w:val="none" w:sz="0" w:space="0" w:color="auto"/>
      </w:divBdr>
    </w:div>
    <w:div w:id="1137839914">
      <w:bodyDiv w:val="1"/>
      <w:marLeft w:val="0"/>
      <w:marRight w:val="0"/>
      <w:marTop w:val="0"/>
      <w:marBottom w:val="0"/>
      <w:divBdr>
        <w:top w:val="none" w:sz="0" w:space="0" w:color="auto"/>
        <w:left w:val="none" w:sz="0" w:space="0" w:color="auto"/>
        <w:bottom w:val="none" w:sz="0" w:space="0" w:color="auto"/>
        <w:right w:val="none" w:sz="0" w:space="0" w:color="auto"/>
      </w:divBdr>
    </w:div>
    <w:div w:id="1305622942">
      <w:bodyDiv w:val="1"/>
      <w:marLeft w:val="0"/>
      <w:marRight w:val="0"/>
      <w:marTop w:val="0"/>
      <w:marBottom w:val="0"/>
      <w:divBdr>
        <w:top w:val="none" w:sz="0" w:space="0" w:color="auto"/>
        <w:left w:val="none" w:sz="0" w:space="0" w:color="auto"/>
        <w:bottom w:val="none" w:sz="0" w:space="0" w:color="auto"/>
        <w:right w:val="none" w:sz="0" w:space="0" w:color="auto"/>
      </w:divBdr>
    </w:div>
    <w:div w:id="1342389016">
      <w:bodyDiv w:val="1"/>
      <w:marLeft w:val="0"/>
      <w:marRight w:val="0"/>
      <w:marTop w:val="0"/>
      <w:marBottom w:val="0"/>
      <w:divBdr>
        <w:top w:val="none" w:sz="0" w:space="0" w:color="auto"/>
        <w:left w:val="none" w:sz="0" w:space="0" w:color="auto"/>
        <w:bottom w:val="none" w:sz="0" w:space="0" w:color="auto"/>
        <w:right w:val="none" w:sz="0" w:space="0" w:color="auto"/>
      </w:divBdr>
    </w:div>
    <w:div w:id="1417749811">
      <w:bodyDiv w:val="1"/>
      <w:marLeft w:val="0"/>
      <w:marRight w:val="0"/>
      <w:marTop w:val="0"/>
      <w:marBottom w:val="0"/>
      <w:divBdr>
        <w:top w:val="none" w:sz="0" w:space="0" w:color="auto"/>
        <w:left w:val="none" w:sz="0" w:space="0" w:color="auto"/>
        <w:bottom w:val="none" w:sz="0" w:space="0" w:color="auto"/>
        <w:right w:val="none" w:sz="0" w:space="0" w:color="auto"/>
      </w:divBdr>
      <w:divsChild>
        <w:div w:id="1554344750">
          <w:marLeft w:val="0"/>
          <w:marRight w:val="0"/>
          <w:marTop w:val="0"/>
          <w:marBottom w:val="0"/>
          <w:divBdr>
            <w:top w:val="none" w:sz="0" w:space="0" w:color="auto"/>
            <w:left w:val="none" w:sz="0" w:space="0" w:color="auto"/>
            <w:bottom w:val="none" w:sz="0" w:space="0" w:color="auto"/>
            <w:right w:val="none" w:sz="0" w:space="0" w:color="auto"/>
          </w:divBdr>
          <w:divsChild>
            <w:div w:id="502402575">
              <w:marLeft w:val="0"/>
              <w:marRight w:val="0"/>
              <w:marTop w:val="0"/>
              <w:marBottom w:val="0"/>
              <w:divBdr>
                <w:top w:val="none" w:sz="0" w:space="0" w:color="auto"/>
                <w:left w:val="none" w:sz="0" w:space="0" w:color="auto"/>
                <w:bottom w:val="none" w:sz="0" w:space="0" w:color="auto"/>
                <w:right w:val="none" w:sz="0" w:space="0" w:color="auto"/>
              </w:divBdr>
            </w:div>
          </w:divsChild>
        </w:div>
        <w:div w:id="718939357">
          <w:marLeft w:val="0"/>
          <w:marRight w:val="0"/>
          <w:marTop w:val="0"/>
          <w:marBottom w:val="0"/>
          <w:divBdr>
            <w:top w:val="none" w:sz="0" w:space="0" w:color="auto"/>
            <w:left w:val="none" w:sz="0" w:space="0" w:color="auto"/>
            <w:bottom w:val="none" w:sz="0" w:space="0" w:color="auto"/>
            <w:right w:val="none" w:sz="0" w:space="0" w:color="auto"/>
          </w:divBdr>
          <w:divsChild>
            <w:div w:id="163744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7873">
      <w:bodyDiv w:val="1"/>
      <w:marLeft w:val="0"/>
      <w:marRight w:val="0"/>
      <w:marTop w:val="0"/>
      <w:marBottom w:val="0"/>
      <w:divBdr>
        <w:top w:val="none" w:sz="0" w:space="0" w:color="auto"/>
        <w:left w:val="none" w:sz="0" w:space="0" w:color="auto"/>
        <w:bottom w:val="none" w:sz="0" w:space="0" w:color="auto"/>
        <w:right w:val="none" w:sz="0" w:space="0" w:color="auto"/>
      </w:divBdr>
    </w:div>
    <w:div w:id="1585845258">
      <w:bodyDiv w:val="1"/>
      <w:marLeft w:val="0"/>
      <w:marRight w:val="0"/>
      <w:marTop w:val="0"/>
      <w:marBottom w:val="0"/>
      <w:divBdr>
        <w:top w:val="none" w:sz="0" w:space="0" w:color="auto"/>
        <w:left w:val="none" w:sz="0" w:space="0" w:color="auto"/>
        <w:bottom w:val="none" w:sz="0" w:space="0" w:color="auto"/>
        <w:right w:val="none" w:sz="0" w:space="0" w:color="auto"/>
      </w:divBdr>
    </w:div>
    <w:div w:id="1590696420">
      <w:bodyDiv w:val="1"/>
      <w:marLeft w:val="0"/>
      <w:marRight w:val="0"/>
      <w:marTop w:val="0"/>
      <w:marBottom w:val="0"/>
      <w:divBdr>
        <w:top w:val="none" w:sz="0" w:space="0" w:color="auto"/>
        <w:left w:val="none" w:sz="0" w:space="0" w:color="auto"/>
        <w:bottom w:val="none" w:sz="0" w:space="0" w:color="auto"/>
        <w:right w:val="none" w:sz="0" w:space="0" w:color="auto"/>
      </w:divBdr>
    </w:div>
    <w:div w:id="1728991791">
      <w:bodyDiv w:val="1"/>
      <w:marLeft w:val="0"/>
      <w:marRight w:val="0"/>
      <w:marTop w:val="0"/>
      <w:marBottom w:val="0"/>
      <w:divBdr>
        <w:top w:val="none" w:sz="0" w:space="0" w:color="auto"/>
        <w:left w:val="none" w:sz="0" w:space="0" w:color="auto"/>
        <w:bottom w:val="none" w:sz="0" w:space="0" w:color="auto"/>
        <w:right w:val="none" w:sz="0" w:space="0" w:color="auto"/>
      </w:divBdr>
    </w:div>
    <w:div w:id="194734844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hyperlink" Target="https://baohiemxahoi.gov.vn/tracuu/Pages/cskcb-ky-hop-dong-kham-chua-benh-bhyt.aspx"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T:\Z.%20URD\05%20CLS\05.2%20X&#233;t%20nghi&#7879;m\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AEC0E-B7AE-4FB3-93EC-E2C7F1C68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39</Pages>
  <Words>3772</Words>
  <Characters>21501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I</vt:lpstr>
    </vt:vector>
  </TitlesOfParts>
  <Company>FPT</Company>
  <LinksUpToDate>false</LinksUpToDate>
  <CharactersWithSpaces>25223</CharactersWithSpaces>
  <SharedDoc>false</SharedDoc>
  <HLinks>
    <vt:vector size="552" baseType="variant">
      <vt:variant>
        <vt:i4>1507380</vt:i4>
      </vt:variant>
      <vt:variant>
        <vt:i4>548</vt:i4>
      </vt:variant>
      <vt:variant>
        <vt:i4>0</vt:i4>
      </vt:variant>
      <vt:variant>
        <vt:i4>5</vt:i4>
      </vt:variant>
      <vt:variant>
        <vt:lpwstr/>
      </vt:variant>
      <vt:variant>
        <vt:lpwstr>_Toc486945249</vt:lpwstr>
      </vt:variant>
      <vt:variant>
        <vt:i4>1507380</vt:i4>
      </vt:variant>
      <vt:variant>
        <vt:i4>542</vt:i4>
      </vt:variant>
      <vt:variant>
        <vt:i4>0</vt:i4>
      </vt:variant>
      <vt:variant>
        <vt:i4>5</vt:i4>
      </vt:variant>
      <vt:variant>
        <vt:lpwstr/>
      </vt:variant>
      <vt:variant>
        <vt:lpwstr>_Toc486945248</vt:lpwstr>
      </vt:variant>
      <vt:variant>
        <vt:i4>1507380</vt:i4>
      </vt:variant>
      <vt:variant>
        <vt:i4>536</vt:i4>
      </vt:variant>
      <vt:variant>
        <vt:i4>0</vt:i4>
      </vt:variant>
      <vt:variant>
        <vt:i4>5</vt:i4>
      </vt:variant>
      <vt:variant>
        <vt:lpwstr/>
      </vt:variant>
      <vt:variant>
        <vt:lpwstr>_Toc486945247</vt:lpwstr>
      </vt:variant>
      <vt:variant>
        <vt:i4>1507380</vt:i4>
      </vt:variant>
      <vt:variant>
        <vt:i4>530</vt:i4>
      </vt:variant>
      <vt:variant>
        <vt:i4>0</vt:i4>
      </vt:variant>
      <vt:variant>
        <vt:i4>5</vt:i4>
      </vt:variant>
      <vt:variant>
        <vt:lpwstr/>
      </vt:variant>
      <vt:variant>
        <vt:lpwstr>_Toc486945246</vt:lpwstr>
      </vt:variant>
      <vt:variant>
        <vt:i4>1507380</vt:i4>
      </vt:variant>
      <vt:variant>
        <vt:i4>524</vt:i4>
      </vt:variant>
      <vt:variant>
        <vt:i4>0</vt:i4>
      </vt:variant>
      <vt:variant>
        <vt:i4>5</vt:i4>
      </vt:variant>
      <vt:variant>
        <vt:lpwstr/>
      </vt:variant>
      <vt:variant>
        <vt:lpwstr>_Toc486945245</vt:lpwstr>
      </vt:variant>
      <vt:variant>
        <vt:i4>1507380</vt:i4>
      </vt:variant>
      <vt:variant>
        <vt:i4>518</vt:i4>
      </vt:variant>
      <vt:variant>
        <vt:i4>0</vt:i4>
      </vt:variant>
      <vt:variant>
        <vt:i4>5</vt:i4>
      </vt:variant>
      <vt:variant>
        <vt:lpwstr/>
      </vt:variant>
      <vt:variant>
        <vt:lpwstr>_Toc486945244</vt:lpwstr>
      </vt:variant>
      <vt:variant>
        <vt:i4>1507380</vt:i4>
      </vt:variant>
      <vt:variant>
        <vt:i4>512</vt:i4>
      </vt:variant>
      <vt:variant>
        <vt:i4>0</vt:i4>
      </vt:variant>
      <vt:variant>
        <vt:i4>5</vt:i4>
      </vt:variant>
      <vt:variant>
        <vt:lpwstr/>
      </vt:variant>
      <vt:variant>
        <vt:lpwstr>_Toc486945243</vt:lpwstr>
      </vt:variant>
      <vt:variant>
        <vt:i4>1507380</vt:i4>
      </vt:variant>
      <vt:variant>
        <vt:i4>506</vt:i4>
      </vt:variant>
      <vt:variant>
        <vt:i4>0</vt:i4>
      </vt:variant>
      <vt:variant>
        <vt:i4>5</vt:i4>
      </vt:variant>
      <vt:variant>
        <vt:lpwstr/>
      </vt:variant>
      <vt:variant>
        <vt:lpwstr>_Toc486945242</vt:lpwstr>
      </vt:variant>
      <vt:variant>
        <vt:i4>1507380</vt:i4>
      </vt:variant>
      <vt:variant>
        <vt:i4>500</vt:i4>
      </vt:variant>
      <vt:variant>
        <vt:i4>0</vt:i4>
      </vt:variant>
      <vt:variant>
        <vt:i4>5</vt:i4>
      </vt:variant>
      <vt:variant>
        <vt:lpwstr/>
      </vt:variant>
      <vt:variant>
        <vt:lpwstr>_Toc486945241</vt:lpwstr>
      </vt:variant>
      <vt:variant>
        <vt:i4>1507380</vt:i4>
      </vt:variant>
      <vt:variant>
        <vt:i4>494</vt:i4>
      </vt:variant>
      <vt:variant>
        <vt:i4>0</vt:i4>
      </vt:variant>
      <vt:variant>
        <vt:i4>5</vt:i4>
      </vt:variant>
      <vt:variant>
        <vt:lpwstr/>
      </vt:variant>
      <vt:variant>
        <vt:lpwstr>_Toc486945240</vt:lpwstr>
      </vt:variant>
      <vt:variant>
        <vt:i4>1048628</vt:i4>
      </vt:variant>
      <vt:variant>
        <vt:i4>488</vt:i4>
      </vt:variant>
      <vt:variant>
        <vt:i4>0</vt:i4>
      </vt:variant>
      <vt:variant>
        <vt:i4>5</vt:i4>
      </vt:variant>
      <vt:variant>
        <vt:lpwstr/>
      </vt:variant>
      <vt:variant>
        <vt:lpwstr>_Toc486945239</vt:lpwstr>
      </vt:variant>
      <vt:variant>
        <vt:i4>1048628</vt:i4>
      </vt:variant>
      <vt:variant>
        <vt:i4>482</vt:i4>
      </vt:variant>
      <vt:variant>
        <vt:i4>0</vt:i4>
      </vt:variant>
      <vt:variant>
        <vt:i4>5</vt:i4>
      </vt:variant>
      <vt:variant>
        <vt:lpwstr/>
      </vt:variant>
      <vt:variant>
        <vt:lpwstr>_Toc486945238</vt:lpwstr>
      </vt:variant>
      <vt:variant>
        <vt:i4>1048628</vt:i4>
      </vt:variant>
      <vt:variant>
        <vt:i4>476</vt:i4>
      </vt:variant>
      <vt:variant>
        <vt:i4>0</vt:i4>
      </vt:variant>
      <vt:variant>
        <vt:i4>5</vt:i4>
      </vt:variant>
      <vt:variant>
        <vt:lpwstr/>
      </vt:variant>
      <vt:variant>
        <vt:lpwstr>_Toc486945237</vt:lpwstr>
      </vt:variant>
      <vt:variant>
        <vt:i4>1048628</vt:i4>
      </vt:variant>
      <vt:variant>
        <vt:i4>470</vt:i4>
      </vt:variant>
      <vt:variant>
        <vt:i4>0</vt:i4>
      </vt:variant>
      <vt:variant>
        <vt:i4>5</vt:i4>
      </vt:variant>
      <vt:variant>
        <vt:lpwstr/>
      </vt:variant>
      <vt:variant>
        <vt:lpwstr>_Toc486945236</vt:lpwstr>
      </vt:variant>
      <vt:variant>
        <vt:i4>1048628</vt:i4>
      </vt:variant>
      <vt:variant>
        <vt:i4>464</vt:i4>
      </vt:variant>
      <vt:variant>
        <vt:i4>0</vt:i4>
      </vt:variant>
      <vt:variant>
        <vt:i4>5</vt:i4>
      </vt:variant>
      <vt:variant>
        <vt:lpwstr/>
      </vt:variant>
      <vt:variant>
        <vt:lpwstr>_Toc486945235</vt:lpwstr>
      </vt:variant>
      <vt:variant>
        <vt:i4>1048628</vt:i4>
      </vt:variant>
      <vt:variant>
        <vt:i4>458</vt:i4>
      </vt:variant>
      <vt:variant>
        <vt:i4>0</vt:i4>
      </vt:variant>
      <vt:variant>
        <vt:i4>5</vt:i4>
      </vt:variant>
      <vt:variant>
        <vt:lpwstr/>
      </vt:variant>
      <vt:variant>
        <vt:lpwstr>_Toc486945234</vt:lpwstr>
      </vt:variant>
      <vt:variant>
        <vt:i4>1048628</vt:i4>
      </vt:variant>
      <vt:variant>
        <vt:i4>452</vt:i4>
      </vt:variant>
      <vt:variant>
        <vt:i4>0</vt:i4>
      </vt:variant>
      <vt:variant>
        <vt:i4>5</vt:i4>
      </vt:variant>
      <vt:variant>
        <vt:lpwstr/>
      </vt:variant>
      <vt:variant>
        <vt:lpwstr>_Toc486945233</vt:lpwstr>
      </vt:variant>
      <vt:variant>
        <vt:i4>1048628</vt:i4>
      </vt:variant>
      <vt:variant>
        <vt:i4>446</vt:i4>
      </vt:variant>
      <vt:variant>
        <vt:i4>0</vt:i4>
      </vt:variant>
      <vt:variant>
        <vt:i4>5</vt:i4>
      </vt:variant>
      <vt:variant>
        <vt:lpwstr/>
      </vt:variant>
      <vt:variant>
        <vt:lpwstr>_Toc486945232</vt:lpwstr>
      </vt:variant>
      <vt:variant>
        <vt:i4>1048628</vt:i4>
      </vt:variant>
      <vt:variant>
        <vt:i4>440</vt:i4>
      </vt:variant>
      <vt:variant>
        <vt:i4>0</vt:i4>
      </vt:variant>
      <vt:variant>
        <vt:i4>5</vt:i4>
      </vt:variant>
      <vt:variant>
        <vt:lpwstr/>
      </vt:variant>
      <vt:variant>
        <vt:lpwstr>_Toc486945231</vt:lpwstr>
      </vt:variant>
      <vt:variant>
        <vt:i4>1048628</vt:i4>
      </vt:variant>
      <vt:variant>
        <vt:i4>434</vt:i4>
      </vt:variant>
      <vt:variant>
        <vt:i4>0</vt:i4>
      </vt:variant>
      <vt:variant>
        <vt:i4>5</vt:i4>
      </vt:variant>
      <vt:variant>
        <vt:lpwstr/>
      </vt:variant>
      <vt:variant>
        <vt:lpwstr>_Toc486945230</vt:lpwstr>
      </vt:variant>
      <vt:variant>
        <vt:i4>1114164</vt:i4>
      </vt:variant>
      <vt:variant>
        <vt:i4>428</vt:i4>
      </vt:variant>
      <vt:variant>
        <vt:i4>0</vt:i4>
      </vt:variant>
      <vt:variant>
        <vt:i4>5</vt:i4>
      </vt:variant>
      <vt:variant>
        <vt:lpwstr/>
      </vt:variant>
      <vt:variant>
        <vt:lpwstr>_Toc486945229</vt:lpwstr>
      </vt:variant>
      <vt:variant>
        <vt:i4>1114164</vt:i4>
      </vt:variant>
      <vt:variant>
        <vt:i4>422</vt:i4>
      </vt:variant>
      <vt:variant>
        <vt:i4>0</vt:i4>
      </vt:variant>
      <vt:variant>
        <vt:i4>5</vt:i4>
      </vt:variant>
      <vt:variant>
        <vt:lpwstr/>
      </vt:variant>
      <vt:variant>
        <vt:lpwstr>_Toc486945228</vt:lpwstr>
      </vt:variant>
      <vt:variant>
        <vt:i4>1114164</vt:i4>
      </vt:variant>
      <vt:variant>
        <vt:i4>416</vt:i4>
      </vt:variant>
      <vt:variant>
        <vt:i4>0</vt:i4>
      </vt:variant>
      <vt:variant>
        <vt:i4>5</vt:i4>
      </vt:variant>
      <vt:variant>
        <vt:lpwstr/>
      </vt:variant>
      <vt:variant>
        <vt:lpwstr>_Toc486945227</vt:lpwstr>
      </vt:variant>
      <vt:variant>
        <vt:i4>1114164</vt:i4>
      </vt:variant>
      <vt:variant>
        <vt:i4>410</vt:i4>
      </vt:variant>
      <vt:variant>
        <vt:i4>0</vt:i4>
      </vt:variant>
      <vt:variant>
        <vt:i4>5</vt:i4>
      </vt:variant>
      <vt:variant>
        <vt:lpwstr/>
      </vt:variant>
      <vt:variant>
        <vt:lpwstr>_Toc486945226</vt:lpwstr>
      </vt:variant>
      <vt:variant>
        <vt:i4>1114164</vt:i4>
      </vt:variant>
      <vt:variant>
        <vt:i4>404</vt:i4>
      </vt:variant>
      <vt:variant>
        <vt:i4>0</vt:i4>
      </vt:variant>
      <vt:variant>
        <vt:i4>5</vt:i4>
      </vt:variant>
      <vt:variant>
        <vt:lpwstr/>
      </vt:variant>
      <vt:variant>
        <vt:lpwstr>_Toc486945225</vt:lpwstr>
      </vt:variant>
      <vt:variant>
        <vt:i4>1114164</vt:i4>
      </vt:variant>
      <vt:variant>
        <vt:i4>398</vt:i4>
      </vt:variant>
      <vt:variant>
        <vt:i4>0</vt:i4>
      </vt:variant>
      <vt:variant>
        <vt:i4>5</vt:i4>
      </vt:variant>
      <vt:variant>
        <vt:lpwstr/>
      </vt:variant>
      <vt:variant>
        <vt:lpwstr>_Toc486945224</vt:lpwstr>
      </vt:variant>
      <vt:variant>
        <vt:i4>1114164</vt:i4>
      </vt:variant>
      <vt:variant>
        <vt:i4>392</vt:i4>
      </vt:variant>
      <vt:variant>
        <vt:i4>0</vt:i4>
      </vt:variant>
      <vt:variant>
        <vt:i4>5</vt:i4>
      </vt:variant>
      <vt:variant>
        <vt:lpwstr/>
      </vt:variant>
      <vt:variant>
        <vt:lpwstr>_Toc486945223</vt:lpwstr>
      </vt:variant>
      <vt:variant>
        <vt:i4>1114164</vt:i4>
      </vt:variant>
      <vt:variant>
        <vt:i4>386</vt:i4>
      </vt:variant>
      <vt:variant>
        <vt:i4>0</vt:i4>
      </vt:variant>
      <vt:variant>
        <vt:i4>5</vt:i4>
      </vt:variant>
      <vt:variant>
        <vt:lpwstr/>
      </vt:variant>
      <vt:variant>
        <vt:lpwstr>_Toc486945222</vt:lpwstr>
      </vt:variant>
      <vt:variant>
        <vt:i4>1114164</vt:i4>
      </vt:variant>
      <vt:variant>
        <vt:i4>380</vt:i4>
      </vt:variant>
      <vt:variant>
        <vt:i4>0</vt:i4>
      </vt:variant>
      <vt:variant>
        <vt:i4>5</vt:i4>
      </vt:variant>
      <vt:variant>
        <vt:lpwstr/>
      </vt:variant>
      <vt:variant>
        <vt:lpwstr>_Toc486945221</vt:lpwstr>
      </vt:variant>
      <vt:variant>
        <vt:i4>1114164</vt:i4>
      </vt:variant>
      <vt:variant>
        <vt:i4>374</vt:i4>
      </vt:variant>
      <vt:variant>
        <vt:i4>0</vt:i4>
      </vt:variant>
      <vt:variant>
        <vt:i4>5</vt:i4>
      </vt:variant>
      <vt:variant>
        <vt:lpwstr/>
      </vt:variant>
      <vt:variant>
        <vt:lpwstr>_Toc486945220</vt:lpwstr>
      </vt:variant>
      <vt:variant>
        <vt:i4>1179700</vt:i4>
      </vt:variant>
      <vt:variant>
        <vt:i4>368</vt:i4>
      </vt:variant>
      <vt:variant>
        <vt:i4>0</vt:i4>
      </vt:variant>
      <vt:variant>
        <vt:i4>5</vt:i4>
      </vt:variant>
      <vt:variant>
        <vt:lpwstr/>
      </vt:variant>
      <vt:variant>
        <vt:lpwstr>_Toc486945219</vt:lpwstr>
      </vt:variant>
      <vt:variant>
        <vt:i4>1179700</vt:i4>
      </vt:variant>
      <vt:variant>
        <vt:i4>362</vt:i4>
      </vt:variant>
      <vt:variant>
        <vt:i4>0</vt:i4>
      </vt:variant>
      <vt:variant>
        <vt:i4>5</vt:i4>
      </vt:variant>
      <vt:variant>
        <vt:lpwstr/>
      </vt:variant>
      <vt:variant>
        <vt:lpwstr>_Toc486945218</vt:lpwstr>
      </vt:variant>
      <vt:variant>
        <vt:i4>1179700</vt:i4>
      </vt:variant>
      <vt:variant>
        <vt:i4>356</vt:i4>
      </vt:variant>
      <vt:variant>
        <vt:i4>0</vt:i4>
      </vt:variant>
      <vt:variant>
        <vt:i4>5</vt:i4>
      </vt:variant>
      <vt:variant>
        <vt:lpwstr/>
      </vt:variant>
      <vt:variant>
        <vt:lpwstr>_Toc486945217</vt:lpwstr>
      </vt:variant>
      <vt:variant>
        <vt:i4>1179700</vt:i4>
      </vt:variant>
      <vt:variant>
        <vt:i4>350</vt:i4>
      </vt:variant>
      <vt:variant>
        <vt:i4>0</vt:i4>
      </vt:variant>
      <vt:variant>
        <vt:i4>5</vt:i4>
      </vt:variant>
      <vt:variant>
        <vt:lpwstr/>
      </vt:variant>
      <vt:variant>
        <vt:lpwstr>_Toc486945216</vt:lpwstr>
      </vt:variant>
      <vt:variant>
        <vt:i4>1179700</vt:i4>
      </vt:variant>
      <vt:variant>
        <vt:i4>344</vt:i4>
      </vt:variant>
      <vt:variant>
        <vt:i4>0</vt:i4>
      </vt:variant>
      <vt:variant>
        <vt:i4>5</vt:i4>
      </vt:variant>
      <vt:variant>
        <vt:lpwstr/>
      </vt:variant>
      <vt:variant>
        <vt:lpwstr>_Toc486945215</vt:lpwstr>
      </vt:variant>
      <vt:variant>
        <vt:i4>1179700</vt:i4>
      </vt:variant>
      <vt:variant>
        <vt:i4>338</vt:i4>
      </vt:variant>
      <vt:variant>
        <vt:i4>0</vt:i4>
      </vt:variant>
      <vt:variant>
        <vt:i4>5</vt:i4>
      </vt:variant>
      <vt:variant>
        <vt:lpwstr/>
      </vt:variant>
      <vt:variant>
        <vt:lpwstr>_Toc486945214</vt:lpwstr>
      </vt:variant>
      <vt:variant>
        <vt:i4>1179700</vt:i4>
      </vt:variant>
      <vt:variant>
        <vt:i4>332</vt:i4>
      </vt:variant>
      <vt:variant>
        <vt:i4>0</vt:i4>
      </vt:variant>
      <vt:variant>
        <vt:i4>5</vt:i4>
      </vt:variant>
      <vt:variant>
        <vt:lpwstr/>
      </vt:variant>
      <vt:variant>
        <vt:lpwstr>_Toc486945213</vt:lpwstr>
      </vt:variant>
      <vt:variant>
        <vt:i4>1179700</vt:i4>
      </vt:variant>
      <vt:variant>
        <vt:i4>326</vt:i4>
      </vt:variant>
      <vt:variant>
        <vt:i4>0</vt:i4>
      </vt:variant>
      <vt:variant>
        <vt:i4>5</vt:i4>
      </vt:variant>
      <vt:variant>
        <vt:lpwstr/>
      </vt:variant>
      <vt:variant>
        <vt:lpwstr>_Toc486945212</vt:lpwstr>
      </vt:variant>
      <vt:variant>
        <vt:i4>1179700</vt:i4>
      </vt:variant>
      <vt:variant>
        <vt:i4>320</vt:i4>
      </vt:variant>
      <vt:variant>
        <vt:i4>0</vt:i4>
      </vt:variant>
      <vt:variant>
        <vt:i4>5</vt:i4>
      </vt:variant>
      <vt:variant>
        <vt:lpwstr/>
      </vt:variant>
      <vt:variant>
        <vt:lpwstr>_Toc486945211</vt:lpwstr>
      </vt:variant>
      <vt:variant>
        <vt:i4>1179700</vt:i4>
      </vt:variant>
      <vt:variant>
        <vt:i4>314</vt:i4>
      </vt:variant>
      <vt:variant>
        <vt:i4>0</vt:i4>
      </vt:variant>
      <vt:variant>
        <vt:i4>5</vt:i4>
      </vt:variant>
      <vt:variant>
        <vt:lpwstr/>
      </vt:variant>
      <vt:variant>
        <vt:lpwstr>_Toc486945210</vt:lpwstr>
      </vt:variant>
      <vt:variant>
        <vt:i4>1245236</vt:i4>
      </vt:variant>
      <vt:variant>
        <vt:i4>308</vt:i4>
      </vt:variant>
      <vt:variant>
        <vt:i4>0</vt:i4>
      </vt:variant>
      <vt:variant>
        <vt:i4>5</vt:i4>
      </vt:variant>
      <vt:variant>
        <vt:lpwstr/>
      </vt:variant>
      <vt:variant>
        <vt:lpwstr>_Toc486945209</vt:lpwstr>
      </vt:variant>
      <vt:variant>
        <vt:i4>1245236</vt:i4>
      </vt:variant>
      <vt:variant>
        <vt:i4>302</vt:i4>
      </vt:variant>
      <vt:variant>
        <vt:i4>0</vt:i4>
      </vt:variant>
      <vt:variant>
        <vt:i4>5</vt:i4>
      </vt:variant>
      <vt:variant>
        <vt:lpwstr/>
      </vt:variant>
      <vt:variant>
        <vt:lpwstr>_Toc486945208</vt:lpwstr>
      </vt:variant>
      <vt:variant>
        <vt:i4>1245236</vt:i4>
      </vt:variant>
      <vt:variant>
        <vt:i4>296</vt:i4>
      </vt:variant>
      <vt:variant>
        <vt:i4>0</vt:i4>
      </vt:variant>
      <vt:variant>
        <vt:i4>5</vt:i4>
      </vt:variant>
      <vt:variant>
        <vt:lpwstr/>
      </vt:variant>
      <vt:variant>
        <vt:lpwstr>_Toc486945207</vt:lpwstr>
      </vt:variant>
      <vt:variant>
        <vt:i4>1245236</vt:i4>
      </vt:variant>
      <vt:variant>
        <vt:i4>290</vt:i4>
      </vt:variant>
      <vt:variant>
        <vt:i4>0</vt:i4>
      </vt:variant>
      <vt:variant>
        <vt:i4>5</vt:i4>
      </vt:variant>
      <vt:variant>
        <vt:lpwstr/>
      </vt:variant>
      <vt:variant>
        <vt:lpwstr>_Toc486945206</vt:lpwstr>
      </vt:variant>
      <vt:variant>
        <vt:i4>1245236</vt:i4>
      </vt:variant>
      <vt:variant>
        <vt:i4>284</vt:i4>
      </vt:variant>
      <vt:variant>
        <vt:i4>0</vt:i4>
      </vt:variant>
      <vt:variant>
        <vt:i4>5</vt:i4>
      </vt:variant>
      <vt:variant>
        <vt:lpwstr/>
      </vt:variant>
      <vt:variant>
        <vt:lpwstr>_Toc486945205</vt:lpwstr>
      </vt:variant>
      <vt:variant>
        <vt:i4>1245236</vt:i4>
      </vt:variant>
      <vt:variant>
        <vt:i4>278</vt:i4>
      </vt:variant>
      <vt:variant>
        <vt:i4>0</vt:i4>
      </vt:variant>
      <vt:variant>
        <vt:i4>5</vt:i4>
      </vt:variant>
      <vt:variant>
        <vt:lpwstr/>
      </vt:variant>
      <vt:variant>
        <vt:lpwstr>_Toc486945204</vt:lpwstr>
      </vt:variant>
      <vt:variant>
        <vt:i4>1245236</vt:i4>
      </vt:variant>
      <vt:variant>
        <vt:i4>272</vt:i4>
      </vt:variant>
      <vt:variant>
        <vt:i4>0</vt:i4>
      </vt:variant>
      <vt:variant>
        <vt:i4>5</vt:i4>
      </vt:variant>
      <vt:variant>
        <vt:lpwstr/>
      </vt:variant>
      <vt:variant>
        <vt:lpwstr>_Toc486945203</vt:lpwstr>
      </vt:variant>
      <vt:variant>
        <vt:i4>1245236</vt:i4>
      </vt:variant>
      <vt:variant>
        <vt:i4>266</vt:i4>
      </vt:variant>
      <vt:variant>
        <vt:i4>0</vt:i4>
      </vt:variant>
      <vt:variant>
        <vt:i4>5</vt:i4>
      </vt:variant>
      <vt:variant>
        <vt:lpwstr/>
      </vt:variant>
      <vt:variant>
        <vt:lpwstr>_Toc486945202</vt:lpwstr>
      </vt:variant>
      <vt:variant>
        <vt:i4>1245236</vt:i4>
      </vt:variant>
      <vt:variant>
        <vt:i4>260</vt:i4>
      </vt:variant>
      <vt:variant>
        <vt:i4>0</vt:i4>
      </vt:variant>
      <vt:variant>
        <vt:i4>5</vt:i4>
      </vt:variant>
      <vt:variant>
        <vt:lpwstr/>
      </vt:variant>
      <vt:variant>
        <vt:lpwstr>_Toc486945201</vt:lpwstr>
      </vt:variant>
      <vt:variant>
        <vt:i4>1245236</vt:i4>
      </vt:variant>
      <vt:variant>
        <vt:i4>254</vt:i4>
      </vt:variant>
      <vt:variant>
        <vt:i4>0</vt:i4>
      </vt:variant>
      <vt:variant>
        <vt:i4>5</vt:i4>
      </vt:variant>
      <vt:variant>
        <vt:lpwstr/>
      </vt:variant>
      <vt:variant>
        <vt:lpwstr>_Toc486945200</vt:lpwstr>
      </vt:variant>
      <vt:variant>
        <vt:i4>1703991</vt:i4>
      </vt:variant>
      <vt:variant>
        <vt:i4>248</vt:i4>
      </vt:variant>
      <vt:variant>
        <vt:i4>0</vt:i4>
      </vt:variant>
      <vt:variant>
        <vt:i4>5</vt:i4>
      </vt:variant>
      <vt:variant>
        <vt:lpwstr/>
      </vt:variant>
      <vt:variant>
        <vt:lpwstr>_Toc486945199</vt:lpwstr>
      </vt:variant>
      <vt:variant>
        <vt:i4>1703991</vt:i4>
      </vt:variant>
      <vt:variant>
        <vt:i4>242</vt:i4>
      </vt:variant>
      <vt:variant>
        <vt:i4>0</vt:i4>
      </vt:variant>
      <vt:variant>
        <vt:i4>5</vt:i4>
      </vt:variant>
      <vt:variant>
        <vt:lpwstr/>
      </vt:variant>
      <vt:variant>
        <vt:lpwstr>_Toc486945198</vt:lpwstr>
      </vt:variant>
      <vt:variant>
        <vt:i4>1703991</vt:i4>
      </vt:variant>
      <vt:variant>
        <vt:i4>236</vt:i4>
      </vt:variant>
      <vt:variant>
        <vt:i4>0</vt:i4>
      </vt:variant>
      <vt:variant>
        <vt:i4>5</vt:i4>
      </vt:variant>
      <vt:variant>
        <vt:lpwstr/>
      </vt:variant>
      <vt:variant>
        <vt:lpwstr>_Toc486945197</vt:lpwstr>
      </vt:variant>
      <vt:variant>
        <vt:i4>1703991</vt:i4>
      </vt:variant>
      <vt:variant>
        <vt:i4>230</vt:i4>
      </vt:variant>
      <vt:variant>
        <vt:i4>0</vt:i4>
      </vt:variant>
      <vt:variant>
        <vt:i4>5</vt:i4>
      </vt:variant>
      <vt:variant>
        <vt:lpwstr/>
      </vt:variant>
      <vt:variant>
        <vt:lpwstr>_Toc486945196</vt:lpwstr>
      </vt:variant>
      <vt:variant>
        <vt:i4>1703991</vt:i4>
      </vt:variant>
      <vt:variant>
        <vt:i4>224</vt:i4>
      </vt:variant>
      <vt:variant>
        <vt:i4>0</vt:i4>
      </vt:variant>
      <vt:variant>
        <vt:i4>5</vt:i4>
      </vt:variant>
      <vt:variant>
        <vt:lpwstr/>
      </vt:variant>
      <vt:variant>
        <vt:lpwstr>_Toc486945195</vt:lpwstr>
      </vt:variant>
      <vt:variant>
        <vt:i4>1703991</vt:i4>
      </vt:variant>
      <vt:variant>
        <vt:i4>218</vt:i4>
      </vt:variant>
      <vt:variant>
        <vt:i4>0</vt:i4>
      </vt:variant>
      <vt:variant>
        <vt:i4>5</vt:i4>
      </vt:variant>
      <vt:variant>
        <vt:lpwstr/>
      </vt:variant>
      <vt:variant>
        <vt:lpwstr>_Toc486945194</vt:lpwstr>
      </vt:variant>
      <vt:variant>
        <vt:i4>1703991</vt:i4>
      </vt:variant>
      <vt:variant>
        <vt:i4>212</vt:i4>
      </vt:variant>
      <vt:variant>
        <vt:i4>0</vt:i4>
      </vt:variant>
      <vt:variant>
        <vt:i4>5</vt:i4>
      </vt:variant>
      <vt:variant>
        <vt:lpwstr/>
      </vt:variant>
      <vt:variant>
        <vt:lpwstr>_Toc486945193</vt:lpwstr>
      </vt:variant>
      <vt:variant>
        <vt:i4>1703991</vt:i4>
      </vt:variant>
      <vt:variant>
        <vt:i4>206</vt:i4>
      </vt:variant>
      <vt:variant>
        <vt:i4>0</vt:i4>
      </vt:variant>
      <vt:variant>
        <vt:i4>5</vt:i4>
      </vt:variant>
      <vt:variant>
        <vt:lpwstr/>
      </vt:variant>
      <vt:variant>
        <vt:lpwstr>_Toc486945192</vt:lpwstr>
      </vt:variant>
      <vt:variant>
        <vt:i4>1703991</vt:i4>
      </vt:variant>
      <vt:variant>
        <vt:i4>200</vt:i4>
      </vt:variant>
      <vt:variant>
        <vt:i4>0</vt:i4>
      </vt:variant>
      <vt:variant>
        <vt:i4>5</vt:i4>
      </vt:variant>
      <vt:variant>
        <vt:lpwstr/>
      </vt:variant>
      <vt:variant>
        <vt:lpwstr>_Toc486945191</vt:lpwstr>
      </vt:variant>
      <vt:variant>
        <vt:i4>1703991</vt:i4>
      </vt:variant>
      <vt:variant>
        <vt:i4>194</vt:i4>
      </vt:variant>
      <vt:variant>
        <vt:i4>0</vt:i4>
      </vt:variant>
      <vt:variant>
        <vt:i4>5</vt:i4>
      </vt:variant>
      <vt:variant>
        <vt:lpwstr/>
      </vt:variant>
      <vt:variant>
        <vt:lpwstr>_Toc486945190</vt:lpwstr>
      </vt:variant>
      <vt:variant>
        <vt:i4>1769527</vt:i4>
      </vt:variant>
      <vt:variant>
        <vt:i4>188</vt:i4>
      </vt:variant>
      <vt:variant>
        <vt:i4>0</vt:i4>
      </vt:variant>
      <vt:variant>
        <vt:i4>5</vt:i4>
      </vt:variant>
      <vt:variant>
        <vt:lpwstr/>
      </vt:variant>
      <vt:variant>
        <vt:lpwstr>_Toc486945189</vt:lpwstr>
      </vt:variant>
      <vt:variant>
        <vt:i4>1769527</vt:i4>
      </vt:variant>
      <vt:variant>
        <vt:i4>182</vt:i4>
      </vt:variant>
      <vt:variant>
        <vt:i4>0</vt:i4>
      </vt:variant>
      <vt:variant>
        <vt:i4>5</vt:i4>
      </vt:variant>
      <vt:variant>
        <vt:lpwstr/>
      </vt:variant>
      <vt:variant>
        <vt:lpwstr>_Toc486945188</vt:lpwstr>
      </vt:variant>
      <vt:variant>
        <vt:i4>1769527</vt:i4>
      </vt:variant>
      <vt:variant>
        <vt:i4>176</vt:i4>
      </vt:variant>
      <vt:variant>
        <vt:i4>0</vt:i4>
      </vt:variant>
      <vt:variant>
        <vt:i4>5</vt:i4>
      </vt:variant>
      <vt:variant>
        <vt:lpwstr/>
      </vt:variant>
      <vt:variant>
        <vt:lpwstr>_Toc486945187</vt:lpwstr>
      </vt:variant>
      <vt:variant>
        <vt:i4>1769527</vt:i4>
      </vt:variant>
      <vt:variant>
        <vt:i4>170</vt:i4>
      </vt:variant>
      <vt:variant>
        <vt:i4>0</vt:i4>
      </vt:variant>
      <vt:variant>
        <vt:i4>5</vt:i4>
      </vt:variant>
      <vt:variant>
        <vt:lpwstr/>
      </vt:variant>
      <vt:variant>
        <vt:lpwstr>_Toc486945186</vt:lpwstr>
      </vt:variant>
      <vt:variant>
        <vt:i4>1769527</vt:i4>
      </vt:variant>
      <vt:variant>
        <vt:i4>164</vt:i4>
      </vt:variant>
      <vt:variant>
        <vt:i4>0</vt:i4>
      </vt:variant>
      <vt:variant>
        <vt:i4>5</vt:i4>
      </vt:variant>
      <vt:variant>
        <vt:lpwstr/>
      </vt:variant>
      <vt:variant>
        <vt:lpwstr>_Toc486945185</vt:lpwstr>
      </vt:variant>
      <vt:variant>
        <vt:i4>1769527</vt:i4>
      </vt:variant>
      <vt:variant>
        <vt:i4>158</vt:i4>
      </vt:variant>
      <vt:variant>
        <vt:i4>0</vt:i4>
      </vt:variant>
      <vt:variant>
        <vt:i4>5</vt:i4>
      </vt:variant>
      <vt:variant>
        <vt:lpwstr/>
      </vt:variant>
      <vt:variant>
        <vt:lpwstr>_Toc486945184</vt:lpwstr>
      </vt:variant>
      <vt:variant>
        <vt:i4>1769527</vt:i4>
      </vt:variant>
      <vt:variant>
        <vt:i4>152</vt:i4>
      </vt:variant>
      <vt:variant>
        <vt:i4>0</vt:i4>
      </vt:variant>
      <vt:variant>
        <vt:i4>5</vt:i4>
      </vt:variant>
      <vt:variant>
        <vt:lpwstr/>
      </vt:variant>
      <vt:variant>
        <vt:lpwstr>_Toc486945183</vt:lpwstr>
      </vt:variant>
      <vt:variant>
        <vt:i4>1769527</vt:i4>
      </vt:variant>
      <vt:variant>
        <vt:i4>146</vt:i4>
      </vt:variant>
      <vt:variant>
        <vt:i4>0</vt:i4>
      </vt:variant>
      <vt:variant>
        <vt:i4>5</vt:i4>
      </vt:variant>
      <vt:variant>
        <vt:lpwstr/>
      </vt:variant>
      <vt:variant>
        <vt:lpwstr>_Toc486945182</vt:lpwstr>
      </vt:variant>
      <vt:variant>
        <vt:i4>1769527</vt:i4>
      </vt:variant>
      <vt:variant>
        <vt:i4>140</vt:i4>
      </vt:variant>
      <vt:variant>
        <vt:i4>0</vt:i4>
      </vt:variant>
      <vt:variant>
        <vt:i4>5</vt:i4>
      </vt:variant>
      <vt:variant>
        <vt:lpwstr/>
      </vt:variant>
      <vt:variant>
        <vt:lpwstr>_Toc486945181</vt:lpwstr>
      </vt:variant>
      <vt:variant>
        <vt:i4>1769527</vt:i4>
      </vt:variant>
      <vt:variant>
        <vt:i4>134</vt:i4>
      </vt:variant>
      <vt:variant>
        <vt:i4>0</vt:i4>
      </vt:variant>
      <vt:variant>
        <vt:i4>5</vt:i4>
      </vt:variant>
      <vt:variant>
        <vt:lpwstr/>
      </vt:variant>
      <vt:variant>
        <vt:lpwstr>_Toc486945180</vt:lpwstr>
      </vt:variant>
      <vt:variant>
        <vt:i4>1310775</vt:i4>
      </vt:variant>
      <vt:variant>
        <vt:i4>128</vt:i4>
      </vt:variant>
      <vt:variant>
        <vt:i4>0</vt:i4>
      </vt:variant>
      <vt:variant>
        <vt:i4>5</vt:i4>
      </vt:variant>
      <vt:variant>
        <vt:lpwstr/>
      </vt:variant>
      <vt:variant>
        <vt:lpwstr>_Toc486945179</vt:lpwstr>
      </vt:variant>
      <vt:variant>
        <vt:i4>1310775</vt:i4>
      </vt:variant>
      <vt:variant>
        <vt:i4>122</vt:i4>
      </vt:variant>
      <vt:variant>
        <vt:i4>0</vt:i4>
      </vt:variant>
      <vt:variant>
        <vt:i4>5</vt:i4>
      </vt:variant>
      <vt:variant>
        <vt:lpwstr/>
      </vt:variant>
      <vt:variant>
        <vt:lpwstr>_Toc486945178</vt:lpwstr>
      </vt:variant>
      <vt:variant>
        <vt:i4>1310775</vt:i4>
      </vt:variant>
      <vt:variant>
        <vt:i4>116</vt:i4>
      </vt:variant>
      <vt:variant>
        <vt:i4>0</vt:i4>
      </vt:variant>
      <vt:variant>
        <vt:i4>5</vt:i4>
      </vt:variant>
      <vt:variant>
        <vt:lpwstr/>
      </vt:variant>
      <vt:variant>
        <vt:lpwstr>_Toc486945177</vt:lpwstr>
      </vt:variant>
      <vt:variant>
        <vt:i4>1310775</vt:i4>
      </vt:variant>
      <vt:variant>
        <vt:i4>110</vt:i4>
      </vt:variant>
      <vt:variant>
        <vt:i4>0</vt:i4>
      </vt:variant>
      <vt:variant>
        <vt:i4>5</vt:i4>
      </vt:variant>
      <vt:variant>
        <vt:lpwstr/>
      </vt:variant>
      <vt:variant>
        <vt:lpwstr>_Toc486945176</vt:lpwstr>
      </vt:variant>
      <vt:variant>
        <vt:i4>1310775</vt:i4>
      </vt:variant>
      <vt:variant>
        <vt:i4>104</vt:i4>
      </vt:variant>
      <vt:variant>
        <vt:i4>0</vt:i4>
      </vt:variant>
      <vt:variant>
        <vt:i4>5</vt:i4>
      </vt:variant>
      <vt:variant>
        <vt:lpwstr/>
      </vt:variant>
      <vt:variant>
        <vt:lpwstr>_Toc486945175</vt:lpwstr>
      </vt:variant>
      <vt:variant>
        <vt:i4>1310775</vt:i4>
      </vt:variant>
      <vt:variant>
        <vt:i4>98</vt:i4>
      </vt:variant>
      <vt:variant>
        <vt:i4>0</vt:i4>
      </vt:variant>
      <vt:variant>
        <vt:i4>5</vt:i4>
      </vt:variant>
      <vt:variant>
        <vt:lpwstr/>
      </vt:variant>
      <vt:variant>
        <vt:lpwstr>_Toc486945174</vt:lpwstr>
      </vt:variant>
      <vt:variant>
        <vt:i4>1310775</vt:i4>
      </vt:variant>
      <vt:variant>
        <vt:i4>92</vt:i4>
      </vt:variant>
      <vt:variant>
        <vt:i4>0</vt:i4>
      </vt:variant>
      <vt:variant>
        <vt:i4>5</vt:i4>
      </vt:variant>
      <vt:variant>
        <vt:lpwstr/>
      </vt:variant>
      <vt:variant>
        <vt:lpwstr>_Toc486945173</vt:lpwstr>
      </vt:variant>
      <vt:variant>
        <vt:i4>1310775</vt:i4>
      </vt:variant>
      <vt:variant>
        <vt:i4>86</vt:i4>
      </vt:variant>
      <vt:variant>
        <vt:i4>0</vt:i4>
      </vt:variant>
      <vt:variant>
        <vt:i4>5</vt:i4>
      </vt:variant>
      <vt:variant>
        <vt:lpwstr/>
      </vt:variant>
      <vt:variant>
        <vt:lpwstr>_Toc486945172</vt:lpwstr>
      </vt:variant>
      <vt:variant>
        <vt:i4>1310775</vt:i4>
      </vt:variant>
      <vt:variant>
        <vt:i4>80</vt:i4>
      </vt:variant>
      <vt:variant>
        <vt:i4>0</vt:i4>
      </vt:variant>
      <vt:variant>
        <vt:i4>5</vt:i4>
      </vt:variant>
      <vt:variant>
        <vt:lpwstr/>
      </vt:variant>
      <vt:variant>
        <vt:lpwstr>_Toc486945171</vt:lpwstr>
      </vt:variant>
      <vt:variant>
        <vt:i4>1310775</vt:i4>
      </vt:variant>
      <vt:variant>
        <vt:i4>74</vt:i4>
      </vt:variant>
      <vt:variant>
        <vt:i4>0</vt:i4>
      </vt:variant>
      <vt:variant>
        <vt:i4>5</vt:i4>
      </vt:variant>
      <vt:variant>
        <vt:lpwstr/>
      </vt:variant>
      <vt:variant>
        <vt:lpwstr>_Toc486945170</vt:lpwstr>
      </vt:variant>
      <vt:variant>
        <vt:i4>1376311</vt:i4>
      </vt:variant>
      <vt:variant>
        <vt:i4>68</vt:i4>
      </vt:variant>
      <vt:variant>
        <vt:i4>0</vt:i4>
      </vt:variant>
      <vt:variant>
        <vt:i4>5</vt:i4>
      </vt:variant>
      <vt:variant>
        <vt:lpwstr/>
      </vt:variant>
      <vt:variant>
        <vt:lpwstr>_Toc486945169</vt:lpwstr>
      </vt:variant>
      <vt:variant>
        <vt:i4>1376311</vt:i4>
      </vt:variant>
      <vt:variant>
        <vt:i4>62</vt:i4>
      </vt:variant>
      <vt:variant>
        <vt:i4>0</vt:i4>
      </vt:variant>
      <vt:variant>
        <vt:i4>5</vt:i4>
      </vt:variant>
      <vt:variant>
        <vt:lpwstr/>
      </vt:variant>
      <vt:variant>
        <vt:lpwstr>_Toc486945168</vt:lpwstr>
      </vt:variant>
      <vt:variant>
        <vt:i4>1376311</vt:i4>
      </vt:variant>
      <vt:variant>
        <vt:i4>56</vt:i4>
      </vt:variant>
      <vt:variant>
        <vt:i4>0</vt:i4>
      </vt:variant>
      <vt:variant>
        <vt:i4>5</vt:i4>
      </vt:variant>
      <vt:variant>
        <vt:lpwstr/>
      </vt:variant>
      <vt:variant>
        <vt:lpwstr>_Toc486945167</vt:lpwstr>
      </vt:variant>
      <vt:variant>
        <vt:i4>1376311</vt:i4>
      </vt:variant>
      <vt:variant>
        <vt:i4>50</vt:i4>
      </vt:variant>
      <vt:variant>
        <vt:i4>0</vt:i4>
      </vt:variant>
      <vt:variant>
        <vt:i4>5</vt:i4>
      </vt:variant>
      <vt:variant>
        <vt:lpwstr/>
      </vt:variant>
      <vt:variant>
        <vt:lpwstr>_Toc486945166</vt:lpwstr>
      </vt:variant>
      <vt:variant>
        <vt:i4>1376311</vt:i4>
      </vt:variant>
      <vt:variant>
        <vt:i4>44</vt:i4>
      </vt:variant>
      <vt:variant>
        <vt:i4>0</vt:i4>
      </vt:variant>
      <vt:variant>
        <vt:i4>5</vt:i4>
      </vt:variant>
      <vt:variant>
        <vt:lpwstr/>
      </vt:variant>
      <vt:variant>
        <vt:lpwstr>_Toc486945165</vt:lpwstr>
      </vt:variant>
      <vt:variant>
        <vt:i4>1376311</vt:i4>
      </vt:variant>
      <vt:variant>
        <vt:i4>38</vt:i4>
      </vt:variant>
      <vt:variant>
        <vt:i4>0</vt:i4>
      </vt:variant>
      <vt:variant>
        <vt:i4>5</vt:i4>
      </vt:variant>
      <vt:variant>
        <vt:lpwstr/>
      </vt:variant>
      <vt:variant>
        <vt:lpwstr>_Toc486945164</vt:lpwstr>
      </vt:variant>
      <vt:variant>
        <vt:i4>1376311</vt:i4>
      </vt:variant>
      <vt:variant>
        <vt:i4>32</vt:i4>
      </vt:variant>
      <vt:variant>
        <vt:i4>0</vt:i4>
      </vt:variant>
      <vt:variant>
        <vt:i4>5</vt:i4>
      </vt:variant>
      <vt:variant>
        <vt:lpwstr/>
      </vt:variant>
      <vt:variant>
        <vt:lpwstr>_Toc486945163</vt:lpwstr>
      </vt:variant>
      <vt:variant>
        <vt:i4>1376311</vt:i4>
      </vt:variant>
      <vt:variant>
        <vt:i4>26</vt:i4>
      </vt:variant>
      <vt:variant>
        <vt:i4>0</vt:i4>
      </vt:variant>
      <vt:variant>
        <vt:i4>5</vt:i4>
      </vt:variant>
      <vt:variant>
        <vt:lpwstr/>
      </vt:variant>
      <vt:variant>
        <vt:lpwstr>_Toc486945162</vt:lpwstr>
      </vt:variant>
      <vt:variant>
        <vt:i4>1376311</vt:i4>
      </vt:variant>
      <vt:variant>
        <vt:i4>20</vt:i4>
      </vt:variant>
      <vt:variant>
        <vt:i4>0</vt:i4>
      </vt:variant>
      <vt:variant>
        <vt:i4>5</vt:i4>
      </vt:variant>
      <vt:variant>
        <vt:lpwstr/>
      </vt:variant>
      <vt:variant>
        <vt:lpwstr>_Toc486945161</vt:lpwstr>
      </vt:variant>
      <vt:variant>
        <vt:i4>1376311</vt:i4>
      </vt:variant>
      <vt:variant>
        <vt:i4>14</vt:i4>
      </vt:variant>
      <vt:variant>
        <vt:i4>0</vt:i4>
      </vt:variant>
      <vt:variant>
        <vt:i4>5</vt:i4>
      </vt:variant>
      <vt:variant>
        <vt:lpwstr/>
      </vt:variant>
      <vt:variant>
        <vt:lpwstr>_Toc486945160</vt:lpwstr>
      </vt:variant>
      <vt:variant>
        <vt:i4>1441847</vt:i4>
      </vt:variant>
      <vt:variant>
        <vt:i4>8</vt:i4>
      </vt:variant>
      <vt:variant>
        <vt:i4>0</vt:i4>
      </vt:variant>
      <vt:variant>
        <vt:i4>5</vt:i4>
      </vt:variant>
      <vt:variant>
        <vt:lpwstr/>
      </vt:variant>
      <vt:variant>
        <vt:lpwstr>_Toc486945159</vt:lpwstr>
      </vt:variant>
      <vt:variant>
        <vt:i4>1441847</vt:i4>
      </vt:variant>
      <vt:variant>
        <vt:i4>2</vt:i4>
      </vt:variant>
      <vt:variant>
        <vt:i4>0</vt:i4>
      </vt:variant>
      <vt:variant>
        <vt:i4>5</vt:i4>
      </vt:variant>
      <vt:variant>
        <vt:lpwstr/>
      </vt:variant>
      <vt:variant>
        <vt:lpwstr>_Toc486945158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c:title>
  <dc:subject/>
  <dc:creator>Ánh Nguyễn</dc:creator>
  <cp:keywords/>
  <dc:description/>
  <cp:lastModifiedBy>Luong Duc Viet</cp:lastModifiedBy>
  <cp:revision>2</cp:revision>
  <cp:lastPrinted>2017-06-09T03:39:00Z</cp:lastPrinted>
  <dcterms:created xsi:type="dcterms:W3CDTF">2022-08-11T09:31:00Z</dcterms:created>
  <dcterms:modified xsi:type="dcterms:W3CDTF">2022-08-11T09:31:00Z</dcterms:modified>
</cp:coreProperties>
</file>